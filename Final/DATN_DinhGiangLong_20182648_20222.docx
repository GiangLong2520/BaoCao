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250"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0A3EB0">
        <w:trPr>
          <w:trHeight w:val="14134"/>
        </w:trPr>
        <w:tc>
          <w:tcPr>
            <w:tcW w:w="9288" w:type="dxa"/>
          </w:tcPr>
          <w:p w14:paraId="28AF40A1" w14:textId="1D248667" w:rsidR="00704A86" w:rsidRPr="00704A86" w:rsidRDefault="004F097A" w:rsidP="000A3EB0">
            <w:pPr>
              <w:jc w:val="center"/>
            </w:pPr>
            <w:r w:rsidRPr="000C5E6A">
              <w:br w:type="page"/>
            </w:r>
            <w:r w:rsidR="00704A86" w:rsidRPr="00704A86">
              <w:t xml:space="preserve"> ĐẠI HỌC BÁCH KHOA HÀ NỘI</w:t>
            </w:r>
          </w:p>
          <w:p w14:paraId="664F365B" w14:textId="77777777" w:rsidR="00704A86" w:rsidRPr="00704A86" w:rsidRDefault="00704A86" w:rsidP="000A3EB0">
            <w:pPr>
              <w:jc w:val="center"/>
              <w:rPr>
                <w:b/>
                <w:sz w:val="32"/>
                <w:szCs w:val="32"/>
              </w:rPr>
            </w:pPr>
            <w:r w:rsidRPr="00704A86">
              <w:rPr>
                <w:b/>
                <w:sz w:val="32"/>
                <w:szCs w:val="32"/>
              </w:rPr>
              <w:t>TRƯỜNG ĐIỆN - ĐIỆN TỬ</w:t>
            </w:r>
          </w:p>
          <w:p w14:paraId="07E5210C" w14:textId="77777777" w:rsidR="00704A86" w:rsidRPr="00704A86" w:rsidRDefault="00704A86" w:rsidP="000A3EB0"/>
          <w:p w14:paraId="7C31709E" w14:textId="77777777" w:rsidR="00704A86" w:rsidRPr="00704A86" w:rsidRDefault="00704A86" w:rsidP="000A3EB0">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0A3EB0">
            <w:pPr>
              <w:jc w:val="center"/>
            </w:pPr>
          </w:p>
          <w:p w14:paraId="7CAE22CA" w14:textId="77777777" w:rsidR="00704A86" w:rsidRPr="00704A86" w:rsidRDefault="00704A86" w:rsidP="000A3EB0">
            <w:pPr>
              <w:jc w:val="center"/>
            </w:pPr>
          </w:p>
          <w:p w14:paraId="3F79AA9A" w14:textId="77777777" w:rsidR="00704A86" w:rsidRPr="00704A86" w:rsidRDefault="00704A86" w:rsidP="000A3EB0">
            <w:pPr>
              <w:jc w:val="center"/>
            </w:pPr>
          </w:p>
          <w:p w14:paraId="39929C4E" w14:textId="77777777" w:rsidR="00704A86" w:rsidRPr="00704A86" w:rsidRDefault="00704A86" w:rsidP="000A3EB0">
            <w:pPr>
              <w:jc w:val="center"/>
              <w:rPr>
                <w:sz w:val="48"/>
                <w:szCs w:val="48"/>
              </w:rPr>
            </w:pPr>
            <w:r w:rsidRPr="00704A86">
              <w:rPr>
                <w:sz w:val="48"/>
                <w:szCs w:val="48"/>
              </w:rPr>
              <w:t>ĐỒ ÁN</w:t>
            </w:r>
          </w:p>
          <w:p w14:paraId="48832551" w14:textId="77777777" w:rsidR="00704A86" w:rsidRPr="00704A86" w:rsidRDefault="00704A86" w:rsidP="000A3EB0">
            <w:pPr>
              <w:jc w:val="center"/>
              <w:rPr>
                <w:b/>
                <w:sz w:val="64"/>
                <w:szCs w:val="64"/>
              </w:rPr>
            </w:pPr>
            <w:r w:rsidRPr="00704A86">
              <w:rPr>
                <w:b/>
                <w:sz w:val="64"/>
                <w:szCs w:val="64"/>
              </w:rPr>
              <w:t>TỐT NGHIỆP ĐẠI HỌC</w:t>
            </w:r>
          </w:p>
          <w:p w14:paraId="6A3B6B1E" w14:textId="77777777" w:rsidR="00704A86" w:rsidRPr="00704A86" w:rsidRDefault="00704A86" w:rsidP="000A3EB0"/>
          <w:p w14:paraId="04893DD0" w14:textId="77777777" w:rsidR="00704A86" w:rsidRPr="00704A86" w:rsidRDefault="00704A86" w:rsidP="000A3EB0"/>
          <w:p w14:paraId="2014F4DC" w14:textId="77777777" w:rsidR="00704A86" w:rsidRPr="00704A86" w:rsidRDefault="00704A86" w:rsidP="000A3EB0">
            <w:pPr>
              <w:rPr>
                <w:b/>
                <w:sz w:val="28"/>
                <w:szCs w:val="28"/>
              </w:rPr>
            </w:pPr>
            <w:r w:rsidRPr="00704A86">
              <w:rPr>
                <w:b/>
                <w:sz w:val="28"/>
                <w:szCs w:val="28"/>
              </w:rPr>
              <w:t>Đề tài:</w:t>
            </w:r>
          </w:p>
          <w:p w14:paraId="3DA17FD9" w14:textId="3C255CD3" w:rsidR="004F097A" w:rsidRPr="00220C7F" w:rsidRDefault="004F097A" w:rsidP="000A3EB0">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2D2CEC">
              <w:rPr>
                <w:b/>
                <w:sz w:val="40"/>
                <w:szCs w:val="40"/>
              </w:rPr>
              <w:t>HỆ THỐNG</w:t>
            </w:r>
            <w:r w:rsidRPr="00220C7F">
              <w:rPr>
                <w:b/>
                <w:spacing w:val="-3"/>
                <w:sz w:val="40"/>
                <w:szCs w:val="40"/>
              </w:rPr>
              <w:t xml:space="preserve"> </w:t>
            </w:r>
            <w:r w:rsidRPr="00220C7F">
              <w:rPr>
                <w:b/>
                <w:sz w:val="40"/>
                <w:szCs w:val="40"/>
              </w:rPr>
              <w:t>HỖ</w:t>
            </w:r>
            <w:r w:rsidR="002D2CEC">
              <w:rPr>
                <w:b/>
                <w:sz w:val="40"/>
                <w:szCs w:val="40"/>
              </w:rPr>
              <w:t xml:space="preserve"> QUẢN LÝ</w:t>
            </w:r>
            <w:r w:rsidR="002D2CEC" w:rsidRPr="00220C7F">
              <w:rPr>
                <w:b/>
                <w:spacing w:val="-3"/>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0A3EB0"/>
          <w:p w14:paraId="259064EE" w14:textId="77777777" w:rsidR="004F097A" w:rsidRDefault="004F097A" w:rsidP="000A3EB0"/>
          <w:p w14:paraId="62CCC71D" w14:textId="77777777" w:rsidR="004B4A1D" w:rsidRPr="000C5E6A" w:rsidRDefault="004B4A1D" w:rsidP="000A3EB0"/>
          <w:p w14:paraId="2F7CB263" w14:textId="6A342F7C" w:rsidR="004F097A" w:rsidRPr="004B4A1D" w:rsidRDefault="004F097A" w:rsidP="000A3EB0">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0A3EB0">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0A3EB0">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0A3EB0">
            <w:pPr>
              <w:rPr>
                <w:sz w:val="28"/>
                <w:szCs w:val="28"/>
                <w:lang w:val="de-DE"/>
              </w:rPr>
            </w:pPr>
            <w:r>
              <w:rPr>
                <w:sz w:val="28"/>
                <w:szCs w:val="28"/>
                <w:lang w:val="de-DE"/>
              </w:rPr>
              <w:t xml:space="preserve">       </w:t>
            </w:r>
          </w:p>
          <w:p w14:paraId="1A730045" w14:textId="48DE096B" w:rsidR="00220C7F" w:rsidRDefault="00220C7F" w:rsidP="000A3EB0">
            <w:pPr>
              <w:rPr>
                <w:sz w:val="28"/>
                <w:szCs w:val="28"/>
                <w:lang w:val="de-DE"/>
              </w:rPr>
            </w:pPr>
          </w:p>
          <w:p w14:paraId="11A27720" w14:textId="097EA60B" w:rsidR="00220C7F" w:rsidRPr="000C5E6A" w:rsidRDefault="00220C7F" w:rsidP="000A3EB0">
            <w:pPr>
              <w:rPr>
                <w:sz w:val="28"/>
                <w:szCs w:val="28"/>
                <w:lang w:val="de-DE"/>
              </w:rPr>
            </w:pPr>
          </w:p>
          <w:p w14:paraId="6471E3B4" w14:textId="66F1EAF4" w:rsidR="004F097A" w:rsidRPr="000C5E6A" w:rsidRDefault="004F097A" w:rsidP="000A3EB0">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X="250"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0A3EB0">
        <w:trPr>
          <w:trHeight w:val="14134"/>
        </w:trPr>
        <w:tc>
          <w:tcPr>
            <w:tcW w:w="9288" w:type="dxa"/>
          </w:tcPr>
          <w:p w14:paraId="3A2A409E" w14:textId="40CEC5B0" w:rsidR="00704A86" w:rsidRPr="00704A86" w:rsidRDefault="00FD5102" w:rsidP="000A3EB0">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0A3EB0">
            <w:pPr>
              <w:jc w:val="center"/>
              <w:rPr>
                <w:b/>
                <w:sz w:val="32"/>
                <w:szCs w:val="32"/>
              </w:rPr>
            </w:pPr>
            <w:r w:rsidRPr="00704A86">
              <w:rPr>
                <w:b/>
                <w:sz w:val="32"/>
                <w:szCs w:val="32"/>
              </w:rPr>
              <w:t>TRƯỜNG ĐIỆN - ĐIỆN TỬ</w:t>
            </w:r>
          </w:p>
          <w:p w14:paraId="7CDA62F8" w14:textId="77777777" w:rsidR="00704A86" w:rsidRPr="00704A86" w:rsidRDefault="00704A86" w:rsidP="000A3EB0"/>
          <w:p w14:paraId="6113D1A2" w14:textId="77777777" w:rsidR="00704A86" w:rsidRPr="00704A86" w:rsidRDefault="00704A86" w:rsidP="000A3EB0">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0A3EB0">
            <w:pPr>
              <w:jc w:val="center"/>
            </w:pPr>
          </w:p>
          <w:p w14:paraId="4761E161" w14:textId="77777777" w:rsidR="00704A86" w:rsidRPr="00704A86" w:rsidRDefault="00704A86" w:rsidP="000A3EB0">
            <w:pPr>
              <w:jc w:val="center"/>
            </w:pPr>
          </w:p>
          <w:p w14:paraId="1110319D" w14:textId="77777777" w:rsidR="00704A86" w:rsidRPr="00704A86" w:rsidRDefault="00704A86" w:rsidP="000A3EB0">
            <w:pPr>
              <w:jc w:val="center"/>
            </w:pPr>
          </w:p>
          <w:p w14:paraId="354C12AD" w14:textId="77777777" w:rsidR="00704A86" w:rsidRPr="00704A86" w:rsidRDefault="00704A86" w:rsidP="000A3EB0">
            <w:pPr>
              <w:jc w:val="center"/>
              <w:rPr>
                <w:sz w:val="48"/>
                <w:szCs w:val="48"/>
              </w:rPr>
            </w:pPr>
            <w:r w:rsidRPr="00704A86">
              <w:rPr>
                <w:sz w:val="48"/>
                <w:szCs w:val="48"/>
              </w:rPr>
              <w:t>ĐỒ ÁN</w:t>
            </w:r>
          </w:p>
          <w:p w14:paraId="42754AFE" w14:textId="77777777" w:rsidR="00704A86" w:rsidRPr="00704A86" w:rsidRDefault="00704A86" w:rsidP="000A3EB0">
            <w:pPr>
              <w:jc w:val="center"/>
              <w:rPr>
                <w:b/>
                <w:sz w:val="64"/>
                <w:szCs w:val="64"/>
              </w:rPr>
            </w:pPr>
            <w:r w:rsidRPr="00704A86">
              <w:rPr>
                <w:b/>
                <w:sz w:val="64"/>
                <w:szCs w:val="64"/>
              </w:rPr>
              <w:t>TỐT NGHIỆP ĐẠI HỌC</w:t>
            </w:r>
          </w:p>
          <w:p w14:paraId="28CACB71" w14:textId="77777777" w:rsidR="00704A86" w:rsidRPr="00704A86" w:rsidRDefault="00704A86" w:rsidP="000A3EB0"/>
          <w:p w14:paraId="06EB6760" w14:textId="77777777" w:rsidR="00704A86" w:rsidRPr="00704A86" w:rsidRDefault="00704A86" w:rsidP="000A3EB0"/>
          <w:p w14:paraId="0FE97FA1" w14:textId="77777777" w:rsidR="00704A86" w:rsidRPr="00704A86" w:rsidRDefault="00704A86" w:rsidP="000A3EB0">
            <w:pPr>
              <w:rPr>
                <w:b/>
                <w:sz w:val="28"/>
                <w:szCs w:val="28"/>
              </w:rPr>
            </w:pPr>
            <w:r w:rsidRPr="00704A86">
              <w:rPr>
                <w:b/>
                <w:sz w:val="28"/>
                <w:szCs w:val="28"/>
              </w:rPr>
              <w:t>Đề tài:</w:t>
            </w:r>
          </w:p>
          <w:p w14:paraId="57D31D13" w14:textId="0BD20E58" w:rsidR="004B4A1D" w:rsidRPr="00220C7F" w:rsidRDefault="004B4A1D" w:rsidP="000A3EB0">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0A3EB0"/>
          <w:p w14:paraId="3B2B5A66" w14:textId="77777777" w:rsidR="004B4A1D" w:rsidRDefault="004B4A1D" w:rsidP="000A3EB0"/>
          <w:p w14:paraId="0937D499" w14:textId="77777777" w:rsidR="004B4A1D" w:rsidRPr="000C5E6A" w:rsidRDefault="004B4A1D" w:rsidP="000A3EB0"/>
          <w:p w14:paraId="3DE3A762" w14:textId="77777777" w:rsidR="004B4A1D" w:rsidRPr="004B4A1D" w:rsidRDefault="004B4A1D" w:rsidP="000A3EB0">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0A3EB0">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0A3EB0">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0A3EB0">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0A3EB0">
            <w:pPr>
              <w:rPr>
                <w:sz w:val="28"/>
                <w:szCs w:val="28"/>
                <w:lang w:val="de-DE"/>
              </w:rPr>
            </w:pPr>
          </w:p>
          <w:p w14:paraId="74B2C6EF" w14:textId="77777777" w:rsidR="00220C7F" w:rsidRPr="000C5E6A" w:rsidRDefault="00220C7F" w:rsidP="000A3EB0">
            <w:pPr>
              <w:rPr>
                <w:sz w:val="28"/>
                <w:szCs w:val="28"/>
                <w:lang w:val="de-DE"/>
              </w:rPr>
            </w:pPr>
          </w:p>
          <w:p w14:paraId="3F437B47" w14:textId="5A7944AF" w:rsidR="00FD5102" w:rsidRPr="000C5E6A" w:rsidRDefault="00220C7F" w:rsidP="000A3EB0">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3D13230" w14:textId="77777777" w:rsidR="00184E40" w:rsidRPr="004B4A1D" w:rsidRDefault="00184E40" w:rsidP="00184E40">
      <w:pPr>
        <w:tabs>
          <w:tab w:val="left" w:leader="dot" w:pos="9000"/>
        </w:tabs>
        <w:rPr>
          <w:rFonts w:eastAsia="Calibri"/>
        </w:rPr>
      </w:pPr>
      <w:r w:rsidRPr="004B4A1D">
        <w:rPr>
          <w:rFonts w:eastAsia="Calibri"/>
        </w:rPr>
        <w:t>Tên đồ án: ……THIẾT KẾ HỆ THỐNG QUẢN</w:t>
      </w:r>
      <w:r>
        <w:rPr>
          <w:rFonts w:eastAsia="Calibri"/>
        </w:rPr>
        <w:t xml:space="preserve"> LÝ HỖ TRỢ BỆNH NHÂN ĐIỀU TRỊ                …………………………..……BỆNH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8F2834" w:rsidRDefault="004B4A1D" w:rsidP="004B4A1D">
            <w:pPr>
              <w:jc w:val="center"/>
              <w:rPr>
                <w:rFonts w:eastAsia="Calibri"/>
                <w:b/>
                <w:bCs/>
              </w:rPr>
            </w:pPr>
            <w:r w:rsidRPr="008F2834">
              <w:rPr>
                <w:rFonts w:eastAsia="Calibri"/>
                <w:b/>
                <w:bCs/>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2687AC74" w:rsidR="001D19DD" w:rsidRPr="004B4A1D" w:rsidRDefault="001D19DD" w:rsidP="001D19DD">
      <w:pPr>
        <w:tabs>
          <w:tab w:val="left" w:leader="dot" w:pos="9000"/>
        </w:tabs>
        <w:rPr>
          <w:rFonts w:eastAsia="Calibri"/>
        </w:rPr>
      </w:pPr>
      <w:r w:rsidRPr="004B4A1D">
        <w:rPr>
          <w:rFonts w:eastAsia="Calibri"/>
        </w:rPr>
        <w:t>Tên đồ án: ……THIẾT KẾ HỆ THỐNG QUẢN</w:t>
      </w:r>
      <w:r w:rsidR="0003560E">
        <w:rPr>
          <w:rFonts w:eastAsia="Calibri"/>
        </w:rPr>
        <w:t xml:space="preserve"> LÝ </w:t>
      </w:r>
      <w:r>
        <w:rPr>
          <w:rFonts w:eastAsia="Calibri"/>
        </w:rPr>
        <w:t>HỖ TRỢ BỆNH NHÂN ĐIỀU TRỊ                …………………………..……BỆNH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8F2834" w:rsidRDefault="004B4A1D" w:rsidP="004B4A1D">
            <w:pPr>
              <w:jc w:val="center"/>
              <w:rPr>
                <w:rFonts w:eastAsia="Calibri"/>
                <w:b/>
                <w:bCs/>
              </w:rPr>
            </w:pPr>
            <w:r w:rsidRPr="008F2834">
              <w:rPr>
                <w:rFonts w:eastAsia="Calibri"/>
                <w:b/>
                <w:bCs/>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rsidSect="000A3EB0">
          <w:pgSz w:w="11910" w:h="16840"/>
          <w:pgMar w:top="1120" w:right="900" w:bottom="1120" w:left="1701"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12C1BD99" w14:textId="0E44826A" w:rsidR="0003560E" w:rsidRPr="000C5E6A" w:rsidRDefault="0003560E" w:rsidP="0003560E">
      <w:pPr>
        <w:pStyle w:val="BodyText"/>
        <w:spacing w:before="120" w:line="288" w:lineRule="auto"/>
        <w:ind w:firstLine="288"/>
      </w:pPr>
      <w:r>
        <w:t>C</w:t>
      </w:r>
      <w:r w:rsidRPr="000C5E6A">
        <w:t>ông tác quản lý thông tin các nhân của bệnh nhân</w:t>
      </w:r>
      <w:r w:rsidRPr="000C5E6A">
        <w:rPr>
          <w:spacing w:val="1"/>
        </w:rPr>
        <w:t xml:space="preserve"> </w:t>
      </w:r>
      <w:r>
        <w:t>cùng</w:t>
      </w:r>
      <w:r w:rsidRPr="000C5E6A">
        <w:t xml:space="preserve"> thông tin bệnh án</w:t>
      </w:r>
      <w:r>
        <w:t xml:space="preserve">, lịch sử các xét nghiệm </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Vì vậy với cách quản lý này không đáp ứng được nhu cầu cho bệnh nhân và các</w:t>
      </w:r>
      <w:r w:rsidRPr="000C5E6A">
        <w:rPr>
          <w:spacing w:val="1"/>
        </w:rPr>
        <w:t xml:space="preserve"> </w:t>
      </w:r>
      <w:r w:rsidRPr="000C5E6A">
        <w:t>cán bộ y tế</w:t>
      </w:r>
      <w:r>
        <w:t xml:space="preserve">. </w:t>
      </w:r>
      <w:r w:rsidRPr="000C5E6A">
        <w:t xml:space="preserve">Chính vì </w:t>
      </w:r>
      <w:r>
        <w:t>vậy</w:t>
      </w:r>
      <w:r w:rsidRPr="000C5E6A">
        <w:t xml:space="preserve">, em </w:t>
      </w:r>
      <w:r w:rsidRPr="000C5E6A">
        <w:rPr>
          <w:spacing w:val="-62"/>
        </w:rPr>
        <w:t xml:space="preserve"> </w:t>
      </w:r>
      <w:r w:rsidRPr="000C5E6A">
        <w:t xml:space="preserve">đã lựa chọn đề tài: “ </w:t>
      </w:r>
      <w:r w:rsidRPr="00406938">
        <w:rPr>
          <w:b/>
          <w:bCs/>
        </w:rPr>
        <w:t xml:space="preserve">Thiết kế </w:t>
      </w:r>
      <w:r>
        <w:rPr>
          <w:b/>
          <w:bCs/>
        </w:rPr>
        <w:t xml:space="preserve">hệ thống </w:t>
      </w:r>
      <w:r w:rsidR="00556DB9">
        <w:rPr>
          <w:b/>
          <w:bCs/>
        </w:rPr>
        <w:t>quản lý</w:t>
      </w:r>
      <w:r w:rsidRPr="00406938">
        <w:rPr>
          <w:b/>
          <w:bCs/>
        </w:rPr>
        <w:t xml:space="preserve"> hỗ trợ bệnh nhân điều trị thận nhân tạo </w:t>
      </w:r>
      <w:r w:rsidRPr="000C5E6A">
        <w:t>”, giúp</w:t>
      </w:r>
      <w:r w:rsidRPr="000C5E6A">
        <w:rPr>
          <w:spacing w:val="1"/>
        </w:rPr>
        <w:t xml:space="preserve"> </w:t>
      </w:r>
      <w:r w:rsidRPr="000C5E6A">
        <w:t xml:space="preserve">cho quá trình quản lý được dễ dàng, chính xác hơn, hỗ trợ tốt cho bệnh viện, trung tâm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2D935201" w14:textId="688AE38F" w:rsidR="0003560E" w:rsidRPr="000C5E6A" w:rsidRDefault="0003560E" w:rsidP="0003560E">
      <w:pPr>
        <w:pStyle w:val="BodyText"/>
        <w:spacing w:before="120" w:line="288" w:lineRule="auto"/>
        <w:ind w:firstLine="288"/>
      </w:pPr>
      <w:r w:rsidRPr="000C5E6A">
        <w:t xml:space="preserve">Trong quá trình thực hiện đồ án, em xin gửi lời cảm ơn chân thành tới </w:t>
      </w:r>
      <w:r>
        <w:t xml:space="preserve">TS. Phạm Thành Công và </w:t>
      </w:r>
      <w:r w:rsidRPr="000C5E6A">
        <w:t>PGS TS. Vũ</w:t>
      </w:r>
      <w:r w:rsidRPr="000C5E6A">
        <w:rPr>
          <w:spacing w:val="1"/>
        </w:rPr>
        <w:t xml:space="preserve"> </w:t>
      </w:r>
      <w:r w:rsidRPr="000C5E6A">
        <w:t xml:space="preserve">Duy Hải, </w:t>
      </w:r>
      <w:r w:rsidR="00C738CD">
        <w:t>Trường</w:t>
      </w:r>
      <w:r w:rsidRPr="000C5E6A">
        <w:t xml:space="preserve"> Điện tử - Viễn thông,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t xml:space="preserve"> </w:t>
      </w:r>
      <w:r w:rsidRPr="000C5E6A">
        <w:rPr>
          <w:spacing w:val="-63"/>
        </w:rPr>
        <w:t xml:space="preserve"> </w:t>
      </w:r>
      <w:r>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r>
        <w:t xml:space="preserve"> </w:t>
      </w:r>
    </w:p>
    <w:p w14:paraId="07BDB0EB" w14:textId="3521EACF" w:rsidR="0003560E" w:rsidRPr="000C5E6A" w:rsidRDefault="0003560E" w:rsidP="009F3E2C">
      <w:pPr>
        <w:pStyle w:val="BodyText"/>
        <w:spacing w:before="120" w:line="288" w:lineRule="auto"/>
        <w:ind w:firstLine="283"/>
      </w:pPr>
      <w:r w:rsidRPr="000C5E6A">
        <w:t>Trong t</w:t>
      </w:r>
      <w:r w:rsidR="009F3E2C">
        <w:t>hời gian thực hiện đồ án đã giúp em phát triển hơn rất nhiều</w:t>
      </w:r>
      <w:r w:rsidR="00C738CD">
        <w:t xml:space="preserve"> không chỉ về kiến thức,</w:t>
      </w:r>
      <w:r w:rsidR="009F3E2C">
        <w:t xml:space="preserve"> trong việc tự mình giải quyết các vấn đề gặp phải từ giai đoạn tổng hợp yêu câu đến lúc hoàn thành được sản phẩm cuối cùng. Đây cùng là học phần giúp em nhiều nhất trong su</w:t>
      </w:r>
      <w:r w:rsidR="00C738CD">
        <w:t>ô</w:t>
      </w:r>
      <w:r w:rsidR="009F3E2C">
        <w:t>t năm năm học đại học trước khi bắt đầu đi tìm một công việc cho bản thân</w:t>
      </w:r>
      <w:r w:rsidR="00C738CD">
        <w:t xml:space="preserve"> sau khi ra trường</w:t>
      </w:r>
      <w:r w:rsidR="009F3E2C">
        <w:t>. V</w:t>
      </w:r>
      <w:r w:rsidR="00C738CD">
        <w:t xml:space="preserve">iệc </w:t>
      </w:r>
      <w:r w:rsidR="009F3E2C">
        <w:t>t</w:t>
      </w:r>
      <w:r w:rsidRPr="000C5E6A">
        <w:t>hực hiện đồ án</w:t>
      </w:r>
      <w:r w:rsidR="009F3E2C">
        <w:t xml:space="preserve"> </w:t>
      </w:r>
      <w:r w:rsidR="00C738CD">
        <w:t>em</w:t>
      </w:r>
      <w:r w:rsidRPr="000C5E6A">
        <w:t xml:space="preserve">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1338DA37" w14:textId="77777777" w:rsidR="0003560E" w:rsidRPr="000C5E6A" w:rsidRDefault="0003560E" w:rsidP="0003560E">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9A1BAC4"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w:t>
      </w:r>
      <w:r w:rsidR="00556DB9">
        <w:t>h</w:t>
      </w:r>
      <w:r w:rsidR="005D1029">
        <w:t>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0C8A70E3" w14:textId="361959B5" w:rsidR="00E95AF9" w:rsidRDefault="00E95AF9" w:rsidP="00CB0855">
      <w:pPr>
        <w:rPr>
          <w:b/>
          <w:sz w:val="32"/>
        </w:rPr>
        <w:sectPr w:rsidR="00E95AF9">
          <w:pgSz w:w="11910" w:h="16840"/>
          <w:pgMar w:top="1220" w:right="900" w:bottom="1505" w:left="1480" w:header="0" w:footer="936" w:gutter="0"/>
          <w:cols w:space="720"/>
        </w:sectPr>
      </w:pPr>
    </w:p>
    <w:p w14:paraId="631D2FB8" w14:textId="71B97AFA" w:rsidR="004D16AA" w:rsidRPr="000C5E6A" w:rsidRDefault="004F097A" w:rsidP="002B78F5">
      <w:pPr>
        <w:spacing w:before="71"/>
        <w:ind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417764">
      <w:pPr>
        <w:tabs>
          <w:tab w:val="left" w:pos="9072"/>
        </w:tabs>
        <w:ind w:right="79"/>
        <w:jc w:val="center"/>
        <w:rPr>
          <w:sz w:val="32"/>
        </w:rPr>
        <w:sectPr w:rsidR="004D16AA" w:rsidRPr="000C5E6A" w:rsidSect="00417764">
          <w:pgSz w:w="11910" w:h="16840"/>
          <w:pgMar w:top="1220" w:right="1137"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BF1952">
          <w:pPr>
            <w:pStyle w:val="TOCHeading"/>
            <w:rPr>
              <w:rFonts w:ascii="Times New Roman" w:hAnsi="Times New Roman" w:cs="Times New Roman"/>
              <w:color w:val="auto"/>
            </w:rPr>
          </w:pPr>
        </w:p>
        <w:p w14:paraId="01C02094" w14:textId="7C2F39DF" w:rsidR="006E0B21" w:rsidRDefault="00002998">
          <w:pPr>
            <w:pStyle w:val="TOC1"/>
            <w:rPr>
              <w:rFonts w:asciiTheme="minorHAnsi" w:eastAsiaTheme="minorEastAsia" w:hAnsiTheme="minorHAnsi" w:cstheme="minorBidi"/>
              <w:b w:val="0"/>
              <w:noProof/>
              <w:sz w:val="22"/>
              <w:szCs w:val="22"/>
              <w:lang w:val="en-AI" w:eastAsia="en-AI"/>
              <w14:ligatures w14:val="standardContextual"/>
            </w:rPr>
          </w:pPr>
          <w:r>
            <w:fldChar w:fldCharType="begin"/>
          </w:r>
          <w:r>
            <w:instrText xml:space="preserve"> TOC \o "1-4" \h \z \u </w:instrText>
          </w:r>
          <w:r>
            <w:fldChar w:fldCharType="separate"/>
          </w:r>
          <w:hyperlink w:anchor="_Toc142003593" w:history="1">
            <w:r w:rsidR="006E0B21" w:rsidRPr="00BF5EF6">
              <w:rPr>
                <w:rStyle w:val="Hyperlink"/>
                <w:noProof/>
              </w:rPr>
              <w:t>DANH MỤC KÝ HIỆU VÀ CHỮ VIẾT TẮT</w:t>
            </w:r>
            <w:r w:rsidR="006E0B21">
              <w:rPr>
                <w:noProof/>
                <w:webHidden/>
              </w:rPr>
              <w:tab/>
            </w:r>
            <w:r w:rsidR="006E0B21">
              <w:rPr>
                <w:noProof/>
                <w:webHidden/>
              </w:rPr>
              <w:fldChar w:fldCharType="begin"/>
            </w:r>
            <w:r w:rsidR="006E0B21">
              <w:rPr>
                <w:noProof/>
                <w:webHidden/>
              </w:rPr>
              <w:instrText xml:space="preserve"> PAGEREF _Toc142003593 \h </w:instrText>
            </w:r>
            <w:r w:rsidR="006E0B21">
              <w:rPr>
                <w:noProof/>
                <w:webHidden/>
              </w:rPr>
            </w:r>
            <w:r w:rsidR="006E0B21">
              <w:rPr>
                <w:noProof/>
                <w:webHidden/>
              </w:rPr>
              <w:fldChar w:fldCharType="separate"/>
            </w:r>
            <w:r w:rsidR="006E0B21">
              <w:rPr>
                <w:noProof/>
                <w:webHidden/>
              </w:rPr>
              <w:t>i</w:t>
            </w:r>
            <w:r w:rsidR="006E0B21">
              <w:rPr>
                <w:noProof/>
                <w:webHidden/>
              </w:rPr>
              <w:fldChar w:fldCharType="end"/>
            </w:r>
          </w:hyperlink>
        </w:p>
        <w:p w14:paraId="42AE87C3" w14:textId="0B6B52FC"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594" w:history="1">
            <w:r w:rsidRPr="00BF5EF6">
              <w:rPr>
                <w:rStyle w:val="Hyperlink"/>
                <w:noProof/>
              </w:rPr>
              <w:t>DANH</w:t>
            </w:r>
            <w:r w:rsidRPr="00BF5EF6">
              <w:rPr>
                <w:rStyle w:val="Hyperlink"/>
                <w:noProof/>
                <w:spacing w:val="-5"/>
              </w:rPr>
              <w:t xml:space="preserve"> </w:t>
            </w:r>
            <w:r w:rsidRPr="00BF5EF6">
              <w:rPr>
                <w:rStyle w:val="Hyperlink"/>
                <w:noProof/>
              </w:rPr>
              <w:t>MỤC</w:t>
            </w:r>
            <w:r w:rsidRPr="00BF5EF6">
              <w:rPr>
                <w:rStyle w:val="Hyperlink"/>
                <w:noProof/>
                <w:spacing w:val="-1"/>
              </w:rPr>
              <w:t xml:space="preserve"> </w:t>
            </w:r>
            <w:r w:rsidRPr="00BF5EF6">
              <w:rPr>
                <w:rStyle w:val="Hyperlink"/>
                <w:noProof/>
              </w:rPr>
              <w:t>HÌNH</w:t>
            </w:r>
            <w:r w:rsidRPr="00BF5EF6">
              <w:rPr>
                <w:rStyle w:val="Hyperlink"/>
                <w:noProof/>
                <w:spacing w:val="-9"/>
              </w:rPr>
              <w:t xml:space="preserve"> </w:t>
            </w:r>
            <w:r w:rsidRPr="00BF5EF6">
              <w:rPr>
                <w:rStyle w:val="Hyperlink"/>
                <w:noProof/>
              </w:rPr>
              <w:t>VẼ</w:t>
            </w:r>
            <w:r>
              <w:rPr>
                <w:noProof/>
                <w:webHidden/>
              </w:rPr>
              <w:tab/>
            </w:r>
            <w:r>
              <w:rPr>
                <w:noProof/>
                <w:webHidden/>
              </w:rPr>
              <w:fldChar w:fldCharType="begin"/>
            </w:r>
            <w:r>
              <w:rPr>
                <w:noProof/>
                <w:webHidden/>
              </w:rPr>
              <w:instrText xml:space="preserve"> PAGEREF _Toc142003594 \h </w:instrText>
            </w:r>
            <w:r>
              <w:rPr>
                <w:noProof/>
                <w:webHidden/>
              </w:rPr>
            </w:r>
            <w:r>
              <w:rPr>
                <w:noProof/>
                <w:webHidden/>
              </w:rPr>
              <w:fldChar w:fldCharType="separate"/>
            </w:r>
            <w:r>
              <w:rPr>
                <w:noProof/>
                <w:webHidden/>
              </w:rPr>
              <w:t>ii</w:t>
            </w:r>
            <w:r>
              <w:rPr>
                <w:noProof/>
                <w:webHidden/>
              </w:rPr>
              <w:fldChar w:fldCharType="end"/>
            </w:r>
          </w:hyperlink>
        </w:p>
        <w:p w14:paraId="3C9B0DF2" w14:textId="5F1F83E0"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595" w:history="1">
            <w:r w:rsidRPr="00BF5EF6">
              <w:rPr>
                <w:rStyle w:val="Hyperlink"/>
                <w:noProof/>
              </w:rPr>
              <w:t>DANH</w:t>
            </w:r>
            <w:r w:rsidRPr="00BF5EF6">
              <w:rPr>
                <w:rStyle w:val="Hyperlink"/>
                <w:noProof/>
                <w:spacing w:val="-5"/>
              </w:rPr>
              <w:t xml:space="preserve"> </w:t>
            </w:r>
            <w:r w:rsidRPr="00BF5EF6">
              <w:rPr>
                <w:rStyle w:val="Hyperlink"/>
                <w:noProof/>
              </w:rPr>
              <w:t>MỤC</w:t>
            </w:r>
            <w:r w:rsidRPr="00BF5EF6">
              <w:rPr>
                <w:rStyle w:val="Hyperlink"/>
                <w:noProof/>
                <w:spacing w:val="-1"/>
              </w:rPr>
              <w:t xml:space="preserve"> </w:t>
            </w:r>
            <w:r w:rsidRPr="00BF5EF6">
              <w:rPr>
                <w:rStyle w:val="Hyperlink"/>
                <w:noProof/>
              </w:rPr>
              <w:t>BẢNG</w:t>
            </w:r>
            <w:r w:rsidRPr="00BF5EF6">
              <w:rPr>
                <w:rStyle w:val="Hyperlink"/>
                <w:noProof/>
                <w:spacing w:val="-4"/>
              </w:rPr>
              <w:t xml:space="preserve"> </w:t>
            </w:r>
            <w:r w:rsidRPr="00BF5EF6">
              <w:rPr>
                <w:rStyle w:val="Hyperlink"/>
                <w:noProof/>
              </w:rPr>
              <w:t>BIỂU</w:t>
            </w:r>
            <w:r>
              <w:rPr>
                <w:noProof/>
                <w:webHidden/>
              </w:rPr>
              <w:tab/>
            </w:r>
            <w:r>
              <w:rPr>
                <w:noProof/>
                <w:webHidden/>
              </w:rPr>
              <w:fldChar w:fldCharType="begin"/>
            </w:r>
            <w:r>
              <w:rPr>
                <w:noProof/>
                <w:webHidden/>
              </w:rPr>
              <w:instrText xml:space="preserve"> PAGEREF _Toc142003595 \h </w:instrText>
            </w:r>
            <w:r>
              <w:rPr>
                <w:noProof/>
                <w:webHidden/>
              </w:rPr>
            </w:r>
            <w:r>
              <w:rPr>
                <w:noProof/>
                <w:webHidden/>
              </w:rPr>
              <w:fldChar w:fldCharType="separate"/>
            </w:r>
            <w:r>
              <w:rPr>
                <w:noProof/>
                <w:webHidden/>
              </w:rPr>
              <w:t>iii</w:t>
            </w:r>
            <w:r>
              <w:rPr>
                <w:noProof/>
                <w:webHidden/>
              </w:rPr>
              <w:fldChar w:fldCharType="end"/>
            </w:r>
          </w:hyperlink>
        </w:p>
        <w:p w14:paraId="2372E00C" w14:textId="5AF2A06A"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596" w:history="1">
            <w:r w:rsidRPr="00BF5EF6">
              <w:rPr>
                <w:rStyle w:val="Hyperlink"/>
                <w:noProof/>
              </w:rPr>
              <w:t>TÓM</w:t>
            </w:r>
            <w:r w:rsidRPr="00BF5EF6">
              <w:rPr>
                <w:rStyle w:val="Hyperlink"/>
                <w:noProof/>
                <w:spacing w:val="-6"/>
              </w:rPr>
              <w:t xml:space="preserve"> </w:t>
            </w:r>
            <w:r w:rsidRPr="00BF5EF6">
              <w:rPr>
                <w:rStyle w:val="Hyperlink"/>
                <w:noProof/>
              </w:rPr>
              <w:t>TẮT</w:t>
            </w:r>
            <w:r w:rsidRPr="00BF5EF6">
              <w:rPr>
                <w:rStyle w:val="Hyperlink"/>
                <w:noProof/>
                <w:spacing w:val="-5"/>
              </w:rPr>
              <w:t xml:space="preserve"> </w:t>
            </w:r>
            <w:r w:rsidRPr="00BF5EF6">
              <w:rPr>
                <w:rStyle w:val="Hyperlink"/>
                <w:noProof/>
              </w:rPr>
              <w:t>ĐỒ</w:t>
            </w:r>
            <w:r w:rsidRPr="00BF5EF6">
              <w:rPr>
                <w:rStyle w:val="Hyperlink"/>
                <w:noProof/>
                <w:spacing w:val="-3"/>
              </w:rPr>
              <w:t xml:space="preserve"> </w:t>
            </w:r>
            <w:r w:rsidRPr="00BF5EF6">
              <w:rPr>
                <w:rStyle w:val="Hyperlink"/>
                <w:noProof/>
              </w:rPr>
              <w:t>ÁN</w:t>
            </w:r>
            <w:r>
              <w:rPr>
                <w:noProof/>
                <w:webHidden/>
              </w:rPr>
              <w:tab/>
            </w:r>
            <w:r>
              <w:rPr>
                <w:noProof/>
                <w:webHidden/>
              </w:rPr>
              <w:fldChar w:fldCharType="begin"/>
            </w:r>
            <w:r>
              <w:rPr>
                <w:noProof/>
                <w:webHidden/>
              </w:rPr>
              <w:instrText xml:space="preserve"> PAGEREF _Toc142003596 \h </w:instrText>
            </w:r>
            <w:r>
              <w:rPr>
                <w:noProof/>
                <w:webHidden/>
              </w:rPr>
            </w:r>
            <w:r>
              <w:rPr>
                <w:noProof/>
                <w:webHidden/>
              </w:rPr>
              <w:fldChar w:fldCharType="separate"/>
            </w:r>
            <w:r>
              <w:rPr>
                <w:noProof/>
                <w:webHidden/>
              </w:rPr>
              <w:t>iv</w:t>
            </w:r>
            <w:r>
              <w:rPr>
                <w:noProof/>
                <w:webHidden/>
              </w:rPr>
              <w:fldChar w:fldCharType="end"/>
            </w:r>
          </w:hyperlink>
        </w:p>
        <w:p w14:paraId="0909EBC1" w14:textId="0C649783"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597" w:history="1">
            <w:r w:rsidRPr="00BF5EF6">
              <w:rPr>
                <w:rStyle w:val="Hyperlink"/>
                <w:noProof/>
              </w:rPr>
              <w:t>CHƯƠNG 1. TỔNG QUAN ĐỀ TÀI</w:t>
            </w:r>
            <w:r>
              <w:rPr>
                <w:noProof/>
                <w:webHidden/>
              </w:rPr>
              <w:tab/>
            </w:r>
            <w:r>
              <w:rPr>
                <w:noProof/>
                <w:webHidden/>
              </w:rPr>
              <w:fldChar w:fldCharType="begin"/>
            </w:r>
            <w:r>
              <w:rPr>
                <w:noProof/>
                <w:webHidden/>
              </w:rPr>
              <w:instrText xml:space="preserve"> PAGEREF _Toc142003597 \h </w:instrText>
            </w:r>
            <w:r>
              <w:rPr>
                <w:noProof/>
                <w:webHidden/>
              </w:rPr>
            </w:r>
            <w:r>
              <w:rPr>
                <w:noProof/>
                <w:webHidden/>
              </w:rPr>
              <w:fldChar w:fldCharType="separate"/>
            </w:r>
            <w:r>
              <w:rPr>
                <w:noProof/>
                <w:webHidden/>
              </w:rPr>
              <w:t>1</w:t>
            </w:r>
            <w:r>
              <w:rPr>
                <w:noProof/>
                <w:webHidden/>
              </w:rPr>
              <w:fldChar w:fldCharType="end"/>
            </w:r>
          </w:hyperlink>
        </w:p>
        <w:p w14:paraId="5CA5F1DA" w14:textId="7F3494EB"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598" w:history="1">
            <w:r w:rsidRPr="00BF5EF6">
              <w:rPr>
                <w:rStyle w:val="Hyperlink"/>
                <w:noProof/>
              </w:rPr>
              <w:t>1.1 Tổng quan đề tài</w:t>
            </w:r>
            <w:r>
              <w:rPr>
                <w:noProof/>
                <w:webHidden/>
              </w:rPr>
              <w:tab/>
            </w:r>
            <w:r>
              <w:rPr>
                <w:noProof/>
                <w:webHidden/>
              </w:rPr>
              <w:fldChar w:fldCharType="begin"/>
            </w:r>
            <w:r>
              <w:rPr>
                <w:noProof/>
                <w:webHidden/>
              </w:rPr>
              <w:instrText xml:space="preserve"> PAGEREF _Toc142003598 \h </w:instrText>
            </w:r>
            <w:r>
              <w:rPr>
                <w:noProof/>
                <w:webHidden/>
              </w:rPr>
            </w:r>
            <w:r>
              <w:rPr>
                <w:noProof/>
                <w:webHidden/>
              </w:rPr>
              <w:fldChar w:fldCharType="separate"/>
            </w:r>
            <w:r>
              <w:rPr>
                <w:noProof/>
                <w:webHidden/>
              </w:rPr>
              <w:t>1</w:t>
            </w:r>
            <w:r>
              <w:rPr>
                <w:noProof/>
                <w:webHidden/>
              </w:rPr>
              <w:fldChar w:fldCharType="end"/>
            </w:r>
          </w:hyperlink>
        </w:p>
        <w:p w14:paraId="653C0E83" w14:textId="7C18D99F"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599" w:history="1">
            <w:r w:rsidRPr="00BF5EF6">
              <w:rPr>
                <w:rStyle w:val="Hyperlink"/>
                <w:noProof/>
              </w:rPr>
              <w:t>1.1.1 Đặt</w:t>
            </w:r>
            <w:r w:rsidRPr="00BF5EF6">
              <w:rPr>
                <w:rStyle w:val="Hyperlink"/>
                <w:noProof/>
                <w:spacing w:val="-3"/>
              </w:rPr>
              <w:t xml:space="preserve"> </w:t>
            </w:r>
            <w:r w:rsidRPr="00BF5EF6">
              <w:rPr>
                <w:rStyle w:val="Hyperlink"/>
                <w:noProof/>
              </w:rPr>
              <w:t>vấn</w:t>
            </w:r>
            <w:r w:rsidRPr="00BF5EF6">
              <w:rPr>
                <w:rStyle w:val="Hyperlink"/>
                <w:noProof/>
                <w:spacing w:val="-3"/>
              </w:rPr>
              <w:t xml:space="preserve"> </w:t>
            </w:r>
            <w:r w:rsidRPr="00BF5EF6">
              <w:rPr>
                <w:rStyle w:val="Hyperlink"/>
                <w:noProof/>
              </w:rPr>
              <w:t>đề</w:t>
            </w:r>
            <w:r>
              <w:rPr>
                <w:noProof/>
                <w:webHidden/>
              </w:rPr>
              <w:tab/>
            </w:r>
            <w:r>
              <w:rPr>
                <w:noProof/>
                <w:webHidden/>
              </w:rPr>
              <w:fldChar w:fldCharType="begin"/>
            </w:r>
            <w:r>
              <w:rPr>
                <w:noProof/>
                <w:webHidden/>
              </w:rPr>
              <w:instrText xml:space="preserve"> PAGEREF _Toc142003599 \h </w:instrText>
            </w:r>
            <w:r>
              <w:rPr>
                <w:noProof/>
                <w:webHidden/>
              </w:rPr>
            </w:r>
            <w:r>
              <w:rPr>
                <w:noProof/>
                <w:webHidden/>
              </w:rPr>
              <w:fldChar w:fldCharType="separate"/>
            </w:r>
            <w:r>
              <w:rPr>
                <w:noProof/>
                <w:webHidden/>
              </w:rPr>
              <w:t>1</w:t>
            </w:r>
            <w:r>
              <w:rPr>
                <w:noProof/>
                <w:webHidden/>
              </w:rPr>
              <w:fldChar w:fldCharType="end"/>
            </w:r>
          </w:hyperlink>
        </w:p>
        <w:p w14:paraId="4C059B05" w14:textId="42A501FD"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0" w:history="1">
            <w:r w:rsidRPr="00BF5EF6">
              <w:rPr>
                <w:rStyle w:val="Hyperlink"/>
                <w:noProof/>
              </w:rPr>
              <w:t>1.1.2 Mục đích nghiên cứu</w:t>
            </w:r>
            <w:r>
              <w:rPr>
                <w:noProof/>
                <w:webHidden/>
              </w:rPr>
              <w:tab/>
            </w:r>
            <w:r>
              <w:rPr>
                <w:noProof/>
                <w:webHidden/>
              </w:rPr>
              <w:fldChar w:fldCharType="begin"/>
            </w:r>
            <w:r>
              <w:rPr>
                <w:noProof/>
                <w:webHidden/>
              </w:rPr>
              <w:instrText xml:space="preserve"> PAGEREF _Toc142003600 \h </w:instrText>
            </w:r>
            <w:r>
              <w:rPr>
                <w:noProof/>
                <w:webHidden/>
              </w:rPr>
            </w:r>
            <w:r>
              <w:rPr>
                <w:noProof/>
                <w:webHidden/>
              </w:rPr>
              <w:fldChar w:fldCharType="separate"/>
            </w:r>
            <w:r>
              <w:rPr>
                <w:noProof/>
                <w:webHidden/>
              </w:rPr>
              <w:t>1</w:t>
            </w:r>
            <w:r>
              <w:rPr>
                <w:noProof/>
                <w:webHidden/>
              </w:rPr>
              <w:fldChar w:fldCharType="end"/>
            </w:r>
          </w:hyperlink>
        </w:p>
        <w:p w14:paraId="0E18EA15" w14:textId="6701C026"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1" w:history="1">
            <w:r w:rsidRPr="00BF5EF6">
              <w:rPr>
                <w:rStyle w:val="Hyperlink"/>
                <w:noProof/>
              </w:rPr>
              <w:t>1.1.3 Phương pháp nghiên cứu đề tài đồ án</w:t>
            </w:r>
            <w:r>
              <w:rPr>
                <w:noProof/>
                <w:webHidden/>
              </w:rPr>
              <w:tab/>
            </w:r>
            <w:r>
              <w:rPr>
                <w:noProof/>
                <w:webHidden/>
              </w:rPr>
              <w:fldChar w:fldCharType="begin"/>
            </w:r>
            <w:r>
              <w:rPr>
                <w:noProof/>
                <w:webHidden/>
              </w:rPr>
              <w:instrText xml:space="preserve"> PAGEREF _Toc142003601 \h </w:instrText>
            </w:r>
            <w:r>
              <w:rPr>
                <w:noProof/>
                <w:webHidden/>
              </w:rPr>
            </w:r>
            <w:r>
              <w:rPr>
                <w:noProof/>
                <w:webHidden/>
              </w:rPr>
              <w:fldChar w:fldCharType="separate"/>
            </w:r>
            <w:r>
              <w:rPr>
                <w:noProof/>
                <w:webHidden/>
              </w:rPr>
              <w:t>2</w:t>
            </w:r>
            <w:r>
              <w:rPr>
                <w:noProof/>
                <w:webHidden/>
              </w:rPr>
              <w:fldChar w:fldCharType="end"/>
            </w:r>
          </w:hyperlink>
        </w:p>
        <w:p w14:paraId="6CD8E43E" w14:textId="2860E40E"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2" w:history="1">
            <w:r w:rsidRPr="00BF5EF6">
              <w:rPr>
                <w:rStyle w:val="Hyperlink"/>
                <w:noProof/>
              </w:rPr>
              <w:t>1.1.4 Quá trình thực hiện</w:t>
            </w:r>
            <w:r>
              <w:rPr>
                <w:noProof/>
                <w:webHidden/>
              </w:rPr>
              <w:tab/>
            </w:r>
            <w:r>
              <w:rPr>
                <w:noProof/>
                <w:webHidden/>
              </w:rPr>
              <w:fldChar w:fldCharType="begin"/>
            </w:r>
            <w:r>
              <w:rPr>
                <w:noProof/>
                <w:webHidden/>
              </w:rPr>
              <w:instrText xml:space="preserve"> PAGEREF _Toc142003602 \h </w:instrText>
            </w:r>
            <w:r>
              <w:rPr>
                <w:noProof/>
                <w:webHidden/>
              </w:rPr>
            </w:r>
            <w:r>
              <w:rPr>
                <w:noProof/>
                <w:webHidden/>
              </w:rPr>
              <w:fldChar w:fldCharType="separate"/>
            </w:r>
            <w:r>
              <w:rPr>
                <w:noProof/>
                <w:webHidden/>
              </w:rPr>
              <w:t>2</w:t>
            </w:r>
            <w:r>
              <w:rPr>
                <w:noProof/>
                <w:webHidden/>
              </w:rPr>
              <w:fldChar w:fldCharType="end"/>
            </w:r>
          </w:hyperlink>
        </w:p>
        <w:p w14:paraId="57B91CB4" w14:textId="0DBD58F2"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3" w:history="1">
            <w:r w:rsidRPr="00BF5EF6">
              <w:rPr>
                <w:rStyle w:val="Hyperlink"/>
                <w:noProof/>
              </w:rPr>
              <w:t>1.2 Các công nghệ được sử dụng</w:t>
            </w:r>
            <w:r>
              <w:rPr>
                <w:noProof/>
                <w:webHidden/>
              </w:rPr>
              <w:tab/>
            </w:r>
            <w:r>
              <w:rPr>
                <w:noProof/>
                <w:webHidden/>
              </w:rPr>
              <w:fldChar w:fldCharType="begin"/>
            </w:r>
            <w:r>
              <w:rPr>
                <w:noProof/>
                <w:webHidden/>
              </w:rPr>
              <w:instrText xml:space="preserve"> PAGEREF _Toc142003603 \h </w:instrText>
            </w:r>
            <w:r>
              <w:rPr>
                <w:noProof/>
                <w:webHidden/>
              </w:rPr>
            </w:r>
            <w:r>
              <w:rPr>
                <w:noProof/>
                <w:webHidden/>
              </w:rPr>
              <w:fldChar w:fldCharType="separate"/>
            </w:r>
            <w:r>
              <w:rPr>
                <w:noProof/>
                <w:webHidden/>
              </w:rPr>
              <w:t>2</w:t>
            </w:r>
            <w:r>
              <w:rPr>
                <w:noProof/>
                <w:webHidden/>
              </w:rPr>
              <w:fldChar w:fldCharType="end"/>
            </w:r>
          </w:hyperlink>
        </w:p>
        <w:p w14:paraId="738EFABB" w14:textId="3BD7F23F"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4" w:history="1">
            <w:r w:rsidRPr="00BF5EF6">
              <w:rPr>
                <w:rStyle w:val="Hyperlink"/>
                <w:noProof/>
              </w:rPr>
              <w:t>1.2.1 Ngôn ngữ lập trình C#</w:t>
            </w:r>
            <w:r>
              <w:rPr>
                <w:noProof/>
                <w:webHidden/>
              </w:rPr>
              <w:tab/>
            </w:r>
            <w:r>
              <w:rPr>
                <w:noProof/>
                <w:webHidden/>
              </w:rPr>
              <w:fldChar w:fldCharType="begin"/>
            </w:r>
            <w:r>
              <w:rPr>
                <w:noProof/>
                <w:webHidden/>
              </w:rPr>
              <w:instrText xml:space="preserve"> PAGEREF _Toc142003604 \h </w:instrText>
            </w:r>
            <w:r>
              <w:rPr>
                <w:noProof/>
                <w:webHidden/>
              </w:rPr>
            </w:r>
            <w:r>
              <w:rPr>
                <w:noProof/>
                <w:webHidden/>
              </w:rPr>
              <w:fldChar w:fldCharType="separate"/>
            </w:r>
            <w:r>
              <w:rPr>
                <w:noProof/>
                <w:webHidden/>
              </w:rPr>
              <w:t>2</w:t>
            </w:r>
            <w:r>
              <w:rPr>
                <w:noProof/>
                <w:webHidden/>
              </w:rPr>
              <w:fldChar w:fldCharType="end"/>
            </w:r>
          </w:hyperlink>
        </w:p>
        <w:p w14:paraId="4F35D3DD" w14:textId="040B44F9"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5" w:history="1">
            <w:r w:rsidRPr="00BF5EF6">
              <w:rPr>
                <w:rStyle w:val="Hyperlink"/>
                <w:noProof/>
              </w:rPr>
              <w:t>1.2.2 SQL Server</w:t>
            </w:r>
            <w:r>
              <w:rPr>
                <w:noProof/>
                <w:webHidden/>
              </w:rPr>
              <w:tab/>
            </w:r>
            <w:r>
              <w:rPr>
                <w:noProof/>
                <w:webHidden/>
              </w:rPr>
              <w:fldChar w:fldCharType="begin"/>
            </w:r>
            <w:r>
              <w:rPr>
                <w:noProof/>
                <w:webHidden/>
              </w:rPr>
              <w:instrText xml:space="preserve"> PAGEREF _Toc142003605 \h </w:instrText>
            </w:r>
            <w:r>
              <w:rPr>
                <w:noProof/>
                <w:webHidden/>
              </w:rPr>
            </w:r>
            <w:r>
              <w:rPr>
                <w:noProof/>
                <w:webHidden/>
              </w:rPr>
              <w:fldChar w:fldCharType="separate"/>
            </w:r>
            <w:r>
              <w:rPr>
                <w:noProof/>
                <w:webHidden/>
              </w:rPr>
              <w:t>3</w:t>
            </w:r>
            <w:r>
              <w:rPr>
                <w:noProof/>
                <w:webHidden/>
              </w:rPr>
              <w:fldChar w:fldCharType="end"/>
            </w:r>
          </w:hyperlink>
        </w:p>
        <w:p w14:paraId="5F0DAFE8" w14:textId="2320DDC9"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06" w:history="1">
            <w:r w:rsidRPr="00BF5EF6">
              <w:rPr>
                <w:rStyle w:val="Hyperlink"/>
                <w:noProof/>
              </w:rPr>
              <w:t>1.2.3 Visustudio Code 2022 IDE</w:t>
            </w:r>
            <w:r>
              <w:rPr>
                <w:noProof/>
                <w:webHidden/>
              </w:rPr>
              <w:tab/>
            </w:r>
            <w:r>
              <w:rPr>
                <w:noProof/>
                <w:webHidden/>
              </w:rPr>
              <w:fldChar w:fldCharType="begin"/>
            </w:r>
            <w:r>
              <w:rPr>
                <w:noProof/>
                <w:webHidden/>
              </w:rPr>
              <w:instrText xml:space="preserve"> PAGEREF _Toc142003606 \h </w:instrText>
            </w:r>
            <w:r>
              <w:rPr>
                <w:noProof/>
                <w:webHidden/>
              </w:rPr>
            </w:r>
            <w:r>
              <w:rPr>
                <w:noProof/>
                <w:webHidden/>
              </w:rPr>
              <w:fldChar w:fldCharType="separate"/>
            </w:r>
            <w:r>
              <w:rPr>
                <w:noProof/>
                <w:webHidden/>
              </w:rPr>
              <w:t>3</w:t>
            </w:r>
            <w:r>
              <w:rPr>
                <w:noProof/>
                <w:webHidden/>
              </w:rPr>
              <w:fldChar w:fldCharType="end"/>
            </w:r>
          </w:hyperlink>
        </w:p>
        <w:p w14:paraId="2B224354" w14:textId="2D1261E1"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7" w:history="1">
            <w:r w:rsidRPr="00BF5EF6">
              <w:rPr>
                <w:rStyle w:val="Hyperlink"/>
                <w:noProof/>
              </w:rPr>
              <w:t>1.3 Yêu cầu về phần cứng</w:t>
            </w:r>
            <w:r>
              <w:rPr>
                <w:noProof/>
                <w:webHidden/>
              </w:rPr>
              <w:tab/>
            </w:r>
            <w:r>
              <w:rPr>
                <w:noProof/>
                <w:webHidden/>
              </w:rPr>
              <w:fldChar w:fldCharType="begin"/>
            </w:r>
            <w:r>
              <w:rPr>
                <w:noProof/>
                <w:webHidden/>
              </w:rPr>
              <w:instrText xml:space="preserve"> PAGEREF _Toc142003607 \h </w:instrText>
            </w:r>
            <w:r>
              <w:rPr>
                <w:noProof/>
                <w:webHidden/>
              </w:rPr>
            </w:r>
            <w:r>
              <w:rPr>
                <w:noProof/>
                <w:webHidden/>
              </w:rPr>
              <w:fldChar w:fldCharType="separate"/>
            </w:r>
            <w:r>
              <w:rPr>
                <w:noProof/>
                <w:webHidden/>
              </w:rPr>
              <w:t>4</w:t>
            </w:r>
            <w:r>
              <w:rPr>
                <w:noProof/>
                <w:webHidden/>
              </w:rPr>
              <w:fldChar w:fldCharType="end"/>
            </w:r>
          </w:hyperlink>
        </w:p>
        <w:p w14:paraId="5C7DC482" w14:textId="24F4BE70"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8" w:history="1">
            <w:r w:rsidRPr="00BF5EF6">
              <w:rPr>
                <w:rStyle w:val="Hyperlink"/>
                <w:noProof/>
              </w:rPr>
              <w:t>1.4 Yêu cầu về phần mềm</w:t>
            </w:r>
            <w:r>
              <w:rPr>
                <w:noProof/>
                <w:webHidden/>
              </w:rPr>
              <w:tab/>
            </w:r>
            <w:r>
              <w:rPr>
                <w:noProof/>
                <w:webHidden/>
              </w:rPr>
              <w:fldChar w:fldCharType="begin"/>
            </w:r>
            <w:r>
              <w:rPr>
                <w:noProof/>
                <w:webHidden/>
              </w:rPr>
              <w:instrText xml:space="preserve"> PAGEREF _Toc142003608 \h </w:instrText>
            </w:r>
            <w:r>
              <w:rPr>
                <w:noProof/>
                <w:webHidden/>
              </w:rPr>
            </w:r>
            <w:r>
              <w:rPr>
                <w:noProof/>
                <w:webHidden/>
              </w:rPr>
              <w:fldChar w:fldCharType="separate"/>
            </w:r>
            <w:r>
              <w:rPr>
                <w:noProof/>
                <w:webHidden/>
              </w:rPr>
              <w:t>4</w:t>
            </w:r>
            <w:r>
              <w:rPr>
                <w:noProof/>
                <w:webHidden/>
              </w:rPr>
              <w:fldChar w:fldCharType="end"/>
            </w:r>
          </w:hyperlink>
        </w:p>
        <w:p w14:paraId="5FE884A5" w14:textId="2002159B"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609" w:history="1">
            <w:r w:rsidRPr="00BF5EF6">
              <w:rPr>
                <w:rStyle w:val="Hyperlink"/>
                <w:noProof/>
              </w:rPr>
              <w:t>CHƯƠNG 2. PHÂN TÍCH VÀ THIẾT KẾ CƠ SỞ DỮ LIỆU</w:t>
            </w:r>
            <w:r>
              <w:rPr>
                <w:noProof/>
                <w:webHidden/>
              </w:rPr>
              <w:tab/>
            </w:r>
            <w:r>
              <w:rPr>
                <w:noProof/>
                <w:webHidden/>
              </w:rPr>
              <w:fldChar w:fldCharType="begin"/>
            </w:r>
            <w:r>
              <w:rPr>
                <w:noProof/>
                <w:webHidden/>
              </w:rPr>
              <w:instrText xml:space="preserve"> PAGEREF _Toc142003609 \h </w:instrText>
            </w:r>
            <w:r>
              <w:rPr>
                <w:noProof/>
                <w:webHidden/>
              </w:rPr>
            </w:r>
            <w:r>
              <w:rPr>
                <w:noProof/>
                <w:webHidden/>
              </w:rPr>
              <w:fldChar w:fldCharType="separate"/>
            </w:r>
            <w:r>
              <w:rPr>
                <w:noProof/>
                <w:webHidden/>
              </w:rPr>
              <w:t>5</w:t>
            </w:r>
            <w:r>
              <w:rPr>
                <w:noProof/>
                <w:webHidden/>
              </w:rPr>
              <w:fldChar w:fldCharType="end"/>
            </w:r>
          </w:hyperlink>
        </w:p>
        <w:p w14:paraId="76358A7A" w14:textId="0666936A"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0" w:history="1">
            <w:r w:rsidRPr="00BF5EF6">
              <w:rPr>
                <w:rStyle w:val="Hyperlink"/>
                <w:noProof/>
              </w:rPr>
              <w:t>2.1 Khảo sát quy trình nghiệp vụ</w:t>
            </w:r>
            <w:r>
              <w:rPr>
                <w:noProof/>
                <w:webHidden/>
              </w:rPr>
              <w:tab/>
            </w:r>
            <w:r>
              <w:rPr>
                <w:noProof/>
                <w:webHidden/>
              </w:rPr>
              <w:fldChar w:fldCharType="begin"/>
            </w:r>
            <w:r>
              <w:rPr>
                <w:noProof/>
                <w:webHidden/>
              </w:rPr>
              <w:instrText xml:space="preserve"> PAGEREF _Toc142003610 \h </w:instrText>
            </w:r>
            <w:r>
              <w:rPr>
                <w:noProof/>
                <w:webHidden/>
              </w:rPr>
            </w:r>
            <w:r>
              <w:rPr>
                <w:noProof/>
                <w:webHidden/>
              </w:rPr>
              <w:fldChar w:fldCharType="separate"/>
            </w:r>
            <w:r>
              <w:rPr>
                <w:noProof/>
                <w:webHidden/>
              </w:rPr>
              <w:t>5</w:t>
            </w:r>
            <w:r>
              <w:rPr>
                <w:noProof/>
                <w:webHidden/>
              </w:rPr>
              <w:fldChar w:fldCharType="end"/>
            </w:r>
          </w:hyperlink>
        </w:p>
        <w:p w14:paraId="7F0E50AB" w14:textId="4BE89A32"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1" w:history="1">
            <w:r w:rsidRPr="00BF5EF6">
              <w:rPr>
                <w:rStyle w:val="Hyperlink"/>
                <w:noProof/>
              </w:rPr>
              <w:t>2.2 Mô tả hệ thống phần mềm</w:t>
            </w:r>
            <w:r>
              <w:rPr>
                <w:noProof/>
                <w:webHidden/>
              </w:rPr>
              <w:tab/>
            </w:r>
            <w:r>
              <w:rPr>
                <w:noProof/>
                <w:webHidden/>
              </w:rPr>
              <w:fldChar w:fldCharType="begin"/>
            </w:r>
            <w:r>
              <w:rPr>
                <w:noProof/>
                <w:webHidden/>
              </w:rPr>
              <w:instrText xml:space="preserve"> PAGEREF _Toc142003611 \h </w:instrText>
            </w:r>
            <w:r>
              <w:rPr>
                <w:noProof/>
                <w:webHidden/>
              </w:rPr>
            </w:r>
            <w:r>
              <w:rPr>
                <w:noProof/>
                <w:webHidden/>
              </w:rPr>
              <w:fldChar w:fldCharType="separate"/>
            </w:r>
            <w:r>
              <w:rPr>
                <w:noProof/>
                <w:webHidden/>
              </w:rPr>
              <w:t>7</w:t>
            </w:r>
            <w:r>
              <w:rPr>
                <w:noProof/>
                <w:webHidden/>
              </w:rPr>
              <w:fldChar w:fldCharType="end"/>
            </w:r>
          </w:hyperlink>
        </w:p>
        <w:p w14:paraId="6339B51E" w14:textId="6199B4F4"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2" w:history="1">
            <w:r w:rsidRPr="00BF5EF6">
              <w:rPr>
                <w:rStyle w:val="Hyperlink"/>
                <w:noProof/>
              </w:rPr>
              <w:t>2.3 Yêu cầu chức năng của hệ thống</w:t>
            </w:r>
            <w:r>
              <w:rPr>
                <w:noProof/>
                <w:webHidden/>
              </w:rPr>
              <w:tab/>
            </w:r>
            <w:r>
              <w:rPr>
                <w:noProof/>
                <w:webHidden/>
              </w:rPr>
              <w:fldChar w:fldCharType="begin"/>
            </w:r>
            <w:r>
              <w:rPr>
                <w:noProof/>
                <w:webHidden/>
              </w:rPr>
              <w:instrText xml:space="preserve"> PAGEREF _Toc142003612 \h </w:instrText>
            </w:r>
            <w:r>
              <w:rPr>
                <w:noProof/>
                <w:webHidden/>
              </w:rPr>
            </w:r>
            <w:r>
              <w:rPr>
                <w:noProof/>
                <w:webHidden/>
              </w:rPr>
              <w:fldChar w:fldCharType="separate"/>
            </w:r>
            <w:r>
              <w:rPr>
                <w:noProof/>
                <w:webHidden/>
              </w:rPr>
              <w:t>8</w:t>
            </w:r>
            <w:r>
              <w:rPr>
                <w:noProof/>
                <w:webHidden/>
              </w:rPr>
              <w:fldChar w:fldCharType="end"/>
            </w:r>
          </w:hyperlink>
        </w:p>
        <w:p w14:paraId="37E629A0" w14:textId="69F3B6E5"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13" w:history="1">
            <w:r w:rsidRPr="00BF5EF6">
              <w:rPr>
                <w:rStyle w:val="Hyperlink"/>
                <w:noProof/>
              </w:rPr>
              <w:t>2.3.1 Các yêu cầu chức năng của hệ thống</w:t>
            </w:r>
            <w:r>
              <w:rPr>
                <w:noProof/>
                <w:webHidden/>
              </w:rPr>
              <w:tab/>
            </w:r>
            <w:r>
              <w:rPr>
                <w:noProof/>
                <w:webHidden/>
              </w:rPr>
              <w:fldChar w:fldCharType="begin"/>
            </w:r>
            <w:r>
              <w:rPr>
                <w:noProof/>
                <w:webHidden/>
              </w:rPr>
              <w:instrText xml:space="preserve"> PAGEREF _Toc142003613 \h </w:instrText>
            </w:r>
            <w:r>
              <w:rPr>
                <w:noProof/>
                <w:webHidden/>
              </w:rPr>
            </w:r>
            <w:r>
              <w:rPr>
                <w:noProof/>
                <w:webHidden/>
              </w:rPr>
              <w:fldChar w:fldCharType="separate"/>
            </w:r>
            <w:r>
              <w:rPr>
                <w:noProof/>
                <w:webHidden/>
              </w:rPr>
              <w:t>8</w:t>
            </w:r>
            <w:r>
              <w:rPr>
                <w:noProof/>
                <w:webHidden/>
              </w:rPr>
              <w:fldChar w:fldCharType="end"/>
            </w:r>
          </w:hyperlink>
        </w:p>
        <w:p w14:paraId="13D79DEB" w14:textId="21D44D4D"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14" w:history="1">
            <w:r w:rsidRPr="00BF5EF6">
              <w:rPr>
                <w:rStyle w:val="Hyperlink"/>
                <w:noProof/>
              </w:rPr>
              <w:t>2.3.2 Các yêu cầu phi chức năng</w:t>
            </w:r>
            <w:r>
              <w:rPr>
                <w:noProof/>
                <w:webHidden/>
              </w:rPr>
              <w:tab/>
            </w:r>
            <w:r>
              <w:rPr>
                <w:noProof/>
                <w:webHidden/>
              </w:rPr>
              <w:fldChar w:fldCharType="begin"/>
            </w:r>
            <w:r>
              <w:rPr>
                <w:noProof/>
                <w:webHidden/>
              </w:rPr>
              <w:instrText xml:space="preserve"> PAGEREF _Toc142003614 \h </w:instrText>
            </w:r>
            <w:r>
              <w:rPr>
                <w:noProof/>
                <w:webHidden/>
              </w:rPr>
            </w:r>
            <w:r>
              <w:rPr>
                <w:noProof/>
                <w:webHidden/>
              </w:rPr>
              <w:fldChar w:fldCharType="separate"/>
            </w:r>
            <w:r>
              <w:rPr>
                <w:noProof/>
                <w:webHidden/>
              </w:rPr>
              <w:t>9</w:t>
            </w:r>
            <w:r>
              <w:rPr>
                <w:noProof/>
                <w:webHidden/>
              </w:rPr>
              <w:fldChar w:fldCharType="end"/>
            </w:r>
          </w:hyperlink>
        </w:p>
        <w:p w14:paraId="51D1FC17" w14:textId="46189CD5"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5" w:history="1">
            <w:r w:rsidRPr="00BF5EF6">
              <w:rPr>
                <w:rStyle w:val="Hyperlink"/>
                <w:noProof/>
              </w:rPr>
              <w:t>2.3.2.1 Về hiệu năng</w:t>
            </w:r>
            <w:r>
              <w:rPr>
                <w:noProof/>
                <w:webHidden/>
              </w:rPr>
              <w:tab/>
            </w:r>
            <w:r>
              <w:rPr>
                <w:noProof/>
                <w:webHidden/>
              </w:rPr>
              <w:fldChar w:fldCharType="begin"/>
            </w:r>
            <w:r>
              <w:rPr>
                <w:noProof/>
                <w:webHidden/>
              </w:rPr>
              <w:instrText xml:space="preserve"> PAGEREF _Toc142003615 \h </w:instrText>
            </w:r>
            <w:r>
              <w:rPr>
                <w:noProof/>
                <w:webHidden/>
              </w:rPr>
            </w:r>
            <w:r>
              <w:rPr>
                <w:noProof/>
                <w:webHidden/>
              </w:rPr>
              <w:fldChar w:fldCharType="separate"/>
            </w:r>
            <w:r>
              <w:rPr>
                <w:noProof/>
                <w:webHidden/>
              </w:rPr>
              <w:t>9</w:t>
            </w:r>
            <w:r>
              <w:rPr>
                <w:noProof/>
                <w:webHidden/>
              </w:rPr>
              <w:fldChar w:fldCharType="end"/>
            </w:r>
          </w:hyperlink>
        </w:p>
        <w:p w14:paraId="7FC0CF46" w14:textId="38402815"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6" w:history="1">
            <w:r w:rsidRPr="00BF5EF6">
              <w:rPr>
                <w:rStyle w:val="Hyperlink"/>
                <w:noProof/>
              </w:rPr>
              <w:t>2.3.2.2 Về tính bảo mật, an toàn và khả năng phục hồi</w:t>
            </w:r>
            <w:r>
              <w:rPr>
                <w:noProof/>
                <w:webHidden/>
              </w:rPr>
              <w:tab/>
            </w:r>
            <w:r>
              <w:rPr>
                <w:noProof/>
                <w:webHidden/>
              </w:rPr>
              <w:fldChar w:fldCharType="begin"/>
            </w:r>
            <w:r>
              <w:rPr>
                <w:noProof/>
                <w:webHidden/>
              </w:rPr>
              <w:instrText xml:space="preserve"> PAGEREF _Toc142003616 \h </w:instrText>
            </w:r>
            <w:r>
              <w:rPr>
                <w:noProof/>
                <w:webHidden/>
              </w:rPr>
            </w:r>
            <w:r>
              <w:rPr>
                <w:noProof/>
                <w:webHidden/>
              </w:rPr>
              <w:fldChar w:fldCharType="separate"/>
            </w:r>
            <w:r>
              <w:rPr>
                <w:noProof/>
                <w:webHidden/>
              </w:rPr>
              <w:t>9</w:t>
            </w:r>
            <w:r>
              <w:rPr>
                <w:noProof/>
                <w:webHidden/>
              </w:rPr>
              <w:fldChar w:fldCharType="end"/>
            </w:r>
          </w:hyperlink>
        </w:p>
        <w:p w14:paraId="22DCB73A" w14:textId="22377435"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7" w:history="1">
            <w:r w:rsidRPr="00BF5EF6">
              <w:rPr>
                <w:rStyle w:val="Hyperlink"/>
                <w:noProof/>
              </w:rPr>
              <w:t>2.3.2.3 Về tính bảo trì và giao diện</w:t>
            </w:r>
            <w:r>
              <w:rPr>
                <w:noProof/>
                <w:webHidden/>
              </w:rPr>
              <w:tab/>
            </w:r>
            <w:r>
              <w:rPr>
                <w:noProof/>
                <w:webHidden/>
              </w:rPr>
              <w:fldChar w:fldCharType="begin"/>
            </w:r>
            <w:r>
              <w:rPr>
                <w:noProof/>
                <w:webHidden/>
              </w:rPr>
              <w:instrText xml:space="preserve"> PAGEREF _Toc142003617 \h </w:instrText>
            </w:r>
            <w:r>
              <w:rPr>
                <w:noProof/>
                <w:webHidden/>
              </w:rPr>
            </w:r>
            <w:r>
              <w:rPr>
                <w:noProof/>
                <w:webHidden/>
              </w:rPr>
              <w:fldChar w:fldCharType="separate"/>
            </w:r>
            <w:r>
              <w:rPr>
                <w:noProof/>
                <w:webHidden/>
              </w:rPr>
              <w:t>9</w:t>
            </w:r>
            <w:r>
              <w:rPr>
                <w:noProof/>
                <w:webHidden/>
              </w:rPr>
              <w:fldChar w:fldCharType="end"/>
            </w:r>
          </w:hyperlink>
        </w:p>
        <w:p w14:paraId="086DFD39" w14:textId="7079F449"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8" w:history="1">
            <w:r w:rsidRPr="00BF5EF6">
              <w:rPr>
                <w:rStyle w:val="Hyperlink"/>
                <w:noProof/>
              </w:rPr>
              <w:t>2.4 Xây dựng cơ sở dữ liệu</w:t>
            </w:r>
            <w:r>
              <w:rPr>
                <w:noProof/>
                <w:webHidden/>
              </w:rPr>
              <w:tab/>
            </w:r>
            <w:r>
              <w:rPr>
                <w:noProof/>
                <w:webHidden/>
              </w:rPr>
              <w:fldChar w:fldCharType="begin"/>
            </w:r>
            <w:r>
              <w:rPr>
                <w:noProof/>
                <w:webHidden/>
              </w:rPr>
              <w:instrText xml:space="preserve"> PAGEREF _Toc142003618 \h </w:instrText>
            </w:r>
            <w:r>
              <w:rPr>
                <w:noProof/>
                <w:webHidden/>
              </w:rPr>
            </w:r>
            <w:r>
              <w:rPr>
                <w:noProof/>
                <w:webHidden/>
              </w:rPr>
              <w:fldChar w:fldCharType="separate"/>
            </w:r>
            <w:r>
              <w:rPr>
                <w:noProof/>
                <w:webHidden/>
              </w:rPr>
              <w:t>10</w:t>
            </w:r>
            <w:r>
              <w:rPr>
                <w:noProof/>
                <w:webHidden/>
              </w:rPr>
              <w:fldChar w:fldCharType="end"/>
            </w:r>
          </w:hyperlink>
        </w:p>
        <w:p w14:paraId="7E981C51" w14:textId="613E05D7"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19" w:history="1">
            <w:r w:rsidRPr="00BF5EF6">
              <w:rPr>
                <w:rStyle w:val="Hyperlink"/>
                <w:noProof/>
              </w:rPr>
              <w:t>2.4.1 Các thực thể</w:t>
            </w:r>
            <w:r>
              <w:rPr>
                <w:noProof/>
                <w:webHidden/>
              </w:rPr>
              <w:tab/>
            </w:r>
            <w:r>
              <w:rPr>
                <w:noProof/>
                <w:webHidden/>
              </w:rPr>
              <w:fldChar w:fldCharType="begin"/>
            </w:r>
            <w:r>
              <w:rPr>
                <w:noProof/>
                <w:webHidden/>
              </w:rPr>
              <w:instrText xml:space="preserve"> PAGEREF _Toc142003619 \h </w:instrText>
            </w:r>
            <w:r>
              <w:rPr>
                <w:noProof/>
                <w:webHidden/>
              </w:rPr>
            </w:r>
            <w:r>
              <w:rPr>
                <w:noProof/>
                <w:webHidden/>
              </w:rPr>
              <w:fldChar w:fldCharType="separate"/>
            </w:r>
            <w:r>
              <w:rPr>
                <w:noProof/>
                <w:webHidden/>
              </w:rPr>
              <w:t>10</w:t>
            </w:r>
            <w:r>
              <w:rPr>
                <w:noProof/>
                <w:webHidden/>
              </w:rPr>
              <w:fldChar w:fldCharType="end"/>
            </w:r>
          </w:hyperlink>
        </w:p>
        <w:p w14:paraId="2C833A80" w14:textId="20728C14"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20" w:history="1">
            <w:r w:rsidRPr="00BF5EF6">
              <w:rPr>
                <w:rStyle w:val="Hyperlink"/>
                <w:noProof/>
              </w:rPr>
              <w:t>2.4.2 Mối kết hợp của các thực thể</w:t>
            </w:r>
            <w:r>
              <w:rPr>
                <w:noProof/>
                <w:webHidden/>
              </w:rPr>
              <w:tab/>
            </w:r>
            <w:r>
              <w:rPr>
                <w:noProof/>
                <w:webHidden/>
              </w:rPr>
              <w:fldChar w:fldCharType="begin"/>
            </w:r>
            <w:r>
              <w:rPr>
                <w:noProof/>
                <w:webHidden/>
              </w:rPr>
              <w:instrText xml:space="preserve"> PAGEREF _Toc142003620 \h </w:instrText>
            </w:r>
            <w:r>
              <w:rPr>
                <w:noProof/>
                <w:webHidden/>
              </w:rPr>
            </w:r>
            <w:r>
              <w:rPr>
                <w:noProof/>
                <w:webHidden/>
              </w:rPr>
              <w:fldChar w:fldCharType="separate"/>
            </w:r>
            <w:r>
              <w:rPr>
                <w:noProof/>
                <w:webHidden/>
              </w:rPr>
              <w:t>12</w:t>
            </w:r>
            <w:r>
              <w:rPr>
                <w:noProof/>
                <w:webHidden/>
              </w:rPr>
              <w:fldChar w:fldCharType="end"/>
            </w:r>
          </w:hyperlink>
        </w:p>
        <w:p w14:paraId="416809B5" w14:textId="6492BAF3"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1" w:history="1">
            <w:r w:rsidRPr="00BF5EF6">
              <w:rPr>
                <w:rStyle w:val="Hyperlink"/>
                <w:noProof/>
              </w:rPr>
              <w:t>2.4.2.1 Mối quan hệ giữa Province - District -Ward</w:t>
            </w:r>
            <w:r>
              <w:rPr>
                <w:noProof/>
                <w:webHidden/>
              </w:rPr>
              <w:tab/>
            </w:r>
            <w:r>
              <w:rPr>
                <w:noProof/>
                <w:webHidden/>
              </w:rPr>
              <w:fldChar w:fldCharType="begin"/>
            </w:r>
            <w:r>
              <w:rPr>
                <w:noProof/>
                <w:webHidden/>
              </w:rPr>
              <w:instrText xml:space="preserve"> PAGEREF _Toc142003621 \h </w:instrText>
            </w:r>
            <w:r>
              <w:rPr>
                <w:noProof/>
                <w:webHidden/>
              </w:rPr>
            </w:r>
            <w:r>
              <w:rPr>
                <w:noProof/>
                <w:webHidden/>
              </w:rPr>
              <w:fldChar w:fldCharType="separate"/>
            </w:r>
            <w:r>
              <w:rPr>
                <w:noProof/>
                <w:webHidden/>
              </w:rPr>
              <w:t>12</w:t>
            </w:r>
            <w:r>
              <w:rPr>
                <w:noProof/>
                <w:webHidden/>
              </w:rPr>
              <w:fldChar w:fldCharType="end"/>
            </w:r>
          </w:hyperlink>
        </w:p>
        <w:p w14:paraId="4F4929FD" w14:textId="3B5413D9"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2" w:history="1">
            <w:r w:rsidRPr="00BF5EF6">
              <w:rPr>
                <w:rStyle w:val="Hyperlink"/>
                <w:noProof/>
              </w:rPr>
              <w:t>2.4.2.2 Mối quan hệ giữa User -  Role, Province, District, Ward</w:t>
            </w:r>
            <w:r>
              <w:rPr>
                <w:noProof/>
                <w:webHidden/>
              </w:rPr>
              <w:tab/>
            </w:r>
            <w:r>
              <w:rPr>
                <w:noProof/>
                <w:webHidden/>
              </w:rPr>
              <w:fldChar w:fldCharType="begin"/>
            </w:r>
            <w:r>
              <w:rPr>
                <w:noProof/>
                <w:webHidden/>
              </w:rPr>
              <w:instrText xml:space="preserve"> PAGEREF _Toc142003622 \h </w:instrText>
            </w:r>
            <w:r>
              <w:rPr>
                <w:noProof/>
                <w:webHidden/>
              </w:rPr>
            </w:r>
            <w:r>
              <w:rPr>
                <w:noProof/>
                <w:webHidden/>
              </w:rPr>
              <w:fldChar w:fldCharType="separate"/>
            </w:r>
            <w:r>
              <w:rPr>
                <w:noProof/>
                <w:webHidden/>
              </w:rPr>
              <w:t>13</w:t>
            </w:r>
            <w:r>
              <w:rPr>
                <w:noProof/>
                <w:webHidden/>
              </w:rPr>
              <w:fldChar w:fldCharType="end"/>
            </w:r>
          </w:hyperlink>
        </w:p>
        <w:p w14:paraId="44DCA275" w14:textId="14E018E6"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3" w:history="1">
            <w:r w:rsidRPr="00BF5EF6">
              <w:rPr>
                <w:rStyle w:val="Hyperlink"/>
                <w:noProof/>
              </w:rPr>
              <w:t>2.4.2.3 Mối liên hệ giữa PatientDisease với Disease</w:t>
            </w:r>
            <w:r>
              <w:rPr>
                <w:noProof/>
                <w:webHidden/>
              </w:rPr>
              <w:tab/>
            </w:r>
            <w:r>
              <w:rPr>
                <w:noProof/>
                <w:webHidden/>
              </w:rPr>
              <w:fldChar w:fldCharType="begin"/>
            </w:r>
            <w:r>
              <w:rPr>
                <w:noProof/>
                <w:webHidden/>
              </w:rPr>
              <w:instrText xml:space="preserve"> PAGEREF _Toc142003623 \h </w:instrText>
            </w:r>
            <w:r>
              <w:rPr>
                <w:noProof/>
                <w:webHidden/>
              </w:rPr>
            </w:r>
            <w:r>
              <w:rPr>
                <w:noProof/>
                <w:webHidden/>
              </w:rPr>
              <w:fldChar w:fldCharType="separate"/>
            </w:r>
            <w:r>
              <w:rPr>
                <w:noProof/>
                <w:webHidden/>
              </w:rPr>
              <w:t>14</w:t>
            </w:r>
            <w:r>
              <w:rPr>
                <w:noProof/>
                <w:webHidden/>
              </w:rPr>
              <w:fldChar w:fldCharType="end"/>
            </w:r>
          </w:hyperlink>
        </w:p>
        <w:p w14:paraId="5F512A49" w14:textId="7E263D3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4" w:history="1">
            <w:r w:rsidRPr="00BF5EF6">
              <w:rPr>
                <w:rStyle w:val="Hyperlink"/>
                <w:noProof/>
              </w:rPr>
              <w:t>2.4.2.4 Mối liên hệ giữa PatientSymptom với Symptom</w:t>
            </w:r>
            <w:r>
              <w:rPr>
                <w:noProof/>
                <w:webHidden/>
              </w:rPr>
              <w:tab/>
            </w:r>
            <w:r>
              <w:rPr>
                <w:noProof/>
                <w:webHidden/>
              </w:rPr>
              <w:fldChar w:fldCharType="begin"/>
            </w:r>
            <w:r>
              <w:rPr>
                <w:noProof/>
                <w:webHidden/>
              </w:rPr>
              <w:instrText xml:space="preserve"> PAGEREF _Toc142003624 \h </w:instrText>
            </w:r>
            <w:r>
              <w:rPr>
                <w:noProof/>
                <w:webHidden/>
              </w:rPr>
            </w:r>
            <w:r>
              <w:rPr>
                <w:noProof/>
                <w:webHidden/>
              </w:rPr>
              <w:fldChar w:fldCharType="separate"/>
            </w:r>
            <w:r>
              <w:rPr>
                <w:noProof/>
                <w:webHidden/>
              </w:rPr>
              <w:t>14</w:t>
            </w:r>
            <w:r>
              <w:rPr>
                <w:noProof/>
                <w:webHidden/>
              </w:rPr>
              <w:fldChar w:fldCharType="end"/>
            </w:r>
          </w:hyperlink>
        </w:p>
        <w:p w14:paraId="47D00CCF" w14:textId="6543A86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5" w:history="1">
            <w:r w:rsidRPr="00BF5EF6">
              <w:rPr>
                <w:rStyle w:val="Hyperlink"/>
                <w:noProof/>
              </w:rPr>
              <w:t>2.4.2.5 Mối quan hệ giữa PatientDescription với Medicine</w:t>
            </w:r>
            <w:r>
              <w:rPr>
                <w:noProof/>
                <w:webHidden/>
              </w:rPr>
              <w:tab/>
            </w:r>
            <w:r>
              <w:rPr>
                <w:noProof/>
                <w:webHidden/>
              </w:rPr>
              <w:fldChar w:fldCharType="begin"/>
            </w:r>
            <w:r>
              <w:rPr>
                <w:noProof/>
                <w:webHidden/>
              </w:rPr>
              <w:instrText xml:space="preserve"> PAGEREF _Toc142003625 \h </w:instrText>
            </w:r>
            <w:r>
              <w:rPr>
                <w:noProof/>
                <w:webHidden/>
              </w:rPr>
            </w:r>
            <w:r>
              <w:rPr>
                <w:noProof/>
                <w:webHidden/>
              </w:rPr>
              <w:fldChar w:fldCharType="separate"/>
            </w:r>
            <w:r>
              <w:rPr>
                <w:noProof/>
                <w:webHidden/>
              </w:rPr>
              <w:t>15</w:t>
            </w:r>
            <w:r>
              <w:rPr>
                <w:noProof/>
                <w:webHidden/>
              </w:rPr>
              <w:fldChar w:fldCharType="end"/>
            </w:r>
          </w:hyperlink>
        </w:p>
        <w:p w14:paraId="13883652" w14:textId="5453FF7C"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6" w:history="1">
            <w:r w:rsidRPr="00BF5EF6">
              <w:rPr>
                <w:rStyle w:val="Hyperlink"/>
                <w:noProof/>
              </w:rPr>
              <w:t>2.4.2.6 Mối quan hệ giữa thực thể PatientAppointment với Doctor, PatientRegisteration</w:t>
            </w:r>
            <w:r>
              <w:rPr>
                <w:noProof/>
                <w:webHidden/>
              </w:rPr>
              <w:tab/>
            </w:r>
            <w:r>
              <w:rPr>
                <w:noProof/>
                <w:webHidden/>
              </w:rPr>
              <w:fldChar w:fldCharType="begin"/>
            </w:r>
            <w:r>
              <w:rPr>
                <w:noProof/>
                <w:webHidden/>
              </w:rPr>
              <w:instrText xml:space="preserve"> PAGEREF _Toc142003626 \h </w:instrText>
            </w:r>
            <w:r>
              <w:rPr>
                <w:noProof/>
                <w:webHidden/>
              </w:rPr>
            </w:r>
            <w:r>
              <w:rPr>
                <w:noProof/>
                <w:webHidden/>
              </w:rPr>
              <w:fldChar w:fldCharType="separate"/>
            </w:r>
            <w:r>
              <w:rPr>
                <w:noProof/>
                <w:webHidden/>
              </w:rPr>
              <w:t>15</w:t>
            </w:r>
            <w:r>
              <w:rPr>
                <w:noProof/>
                <w:webHidden/>
              </w:rPr>
              <w:fldChar w:fldCharType="end"/>
            </w:r>
          </w:hyperlink>
        </w:p>
        <w:p w14:paraId="6B98A873" w14:textId="0FBC1D9A"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7" w:history="1">
            <w:r w:rsidRPr="00BF5EF6">
              <w:rPr>
                <w:rStyle w:val="Hyperlink"/>
                <w:noProof/>
              </w:rPr>
              <w:t>2.4.2.7 Mối quan hệ giữa thực thể PatientAppointment với PatientDisease</w:t>
            </w:r>
            <w:r>
              <w:rPr>
                <w:noProof/>
                <w:webHidden/>
              </w:rPr>
              <w:tab/>
            </w:r>
            <w:r>
              <w:rPr>
                <w:noProof/>
                <w:webHidden/>
              </w:rPr>
              <w:fldChar w:fldCharType="begin"/>
            </w:r>
            <w:r>
              <w:rPr>
                <w:noProof/>
                <w:webHidden/>
              </w:rPr>
              <w:instrText xml:space="preserve"> PAGEREF _Toc142003627 \h </w:instrText>
            </w:r>
            <w:r>
              <w:rPr>
                <w:noProof/>
                <w:webHidden/>
              </w:rPr>
            </w:r>
            <w:r>
              <w:rPr>
                <w:noProof/>
                <w:webHidden/>
              </w:rPr>
              <w:fldChar w:fldCharType="separate"/>
            </w:r>
            <w:r>
              <w:rPr>
                <w:noProof/>
                <w:webHidden/>
              </w:rPr>
              <w:t>17</w:t>
            </w:r>
            <w:r>
              <w:rPr>
                <w:noProof/>
                <w:webHidden/>
              </w:rPr>
              <w:fldChar w:fldCharType="end"/>
            </w:r>
          </w:hyperlink>
        </w:p>
        <w:p w14:paraId="5A833A9D" w14:textId="5474690A"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8" w:history="1">
            <w:r w:rsidRPr="00BF5EF6">
              <w:rPr>
                <w:rStyle w:val="Hyperlink"/>
                <w:noProof/>
              </w:rPr>
              <w:t>2.4.2.8 Mối quan hệ giữa thực thể PatientAppointment với BioTest, UrineTest, BloodTest</w:t>
            </w:r>
            <w:r>
              <w:rPr>
                <w:noProof/>
                <w:webHidden/>
              </w:rPr>
              <w:tab/>
            </w:r>
            <w:r>
              <w:rPr>
                <w:noProof/>
                <w:webHidden/>
              </w:rPr>
              <w:fldChar w:fldCharType="begin"/>
            </w:r>
            <w:r>
              <w:rPr>
                <w:noProof/>
                <w:webHidden/>
              </w:rPr>
              <w:instrText xml:space="preserve"> PAGEREF _Toc142003628 \h </w:instrText>
            </w:r>
            <w:r>
              <w:rPr>
                <w:noProof/>
                <w:webHidden/>
              </w:rPr>
            </w:r>
            <w:r>
              <w:rPr>
                <w:noProof/>
                <w:webHidden/>
              </w:rPr>
              <w:fldChar w:fldCharType="separate"/>
            </w:r>
            <w:r>
              <w:rPr>
                <w:noProof/>
                <w:webHidden/>
              </w:rPr>
              <w:t>18</w:t>
            </w:r>
            <w:r>
              <w:rPr>
                <w:noProof/>
                <w:webHidden/>
              </w:rPr>
              <w:fldChar w:fldCharType="end"/>
            </w:r>
          </w:hyperlink>
        </w:p>
        <w:p w14:paraId="776C762B" w14:textId="43BA8AB8"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29" w:history="1">
            <w:r w:rsidRPr="00BF5EF6">
              <w:rPr>
                <w:rStyle w:val="Hyperlink"/>
                <w:noProof/>
              </w:rPr>
              <w:t>2.4.3 Thiết kế ERD (Entity Relationship Diagram)</w:t>
            </w:r>
            <w:r>
              <w:rPr>
                <w:noProof/>
                <w:webHidden/>
              </w:rPr>
              <w:tab/>
            </w:r>
            <w:r>
              <w:rPr>
                <w:noProof/>
                <w:webHidden/>
              </w:rPr>
              <w:fldChar w:fldCharType="begin"/>
            </w:r>
            <w:r>
              <w:rPr>
                <w:noProof/>
                <w:webHidden/>
              </w:rPr>
              <w:instrText xml:space="preserve"> PAGEREF _Toc142003629 \h </w:instrText>
            </w:r>
            <w:r>
              <w:rPr>
                <w:noProof/>
                <w:webHidden/>
              </w:rPr>
            </w:r>
            <w:r>
              <w:rPr>
                <w:noProof/>
                <w:webHidden/>
              </w:rPr>
              <w:fldChar w:fldCharType="separate"/>
            </w:r>
            <w:r>
              <w:rPr>
                <w:noProof/>
                <w:webHidden/>
              </w:rPr>
              <w:t>19</w:t>
            </w:r>
            <w:r>
              <w:rPr>
                <w:noProof/>
                <w:webHidden/>
              </w:rPr>
              <w:fldChar w:fldCharType="end"/>
            </w:r>
          </w:hyperlink>
        </w:p>
        <w:p w14:paraId="16FE475C" w14:textId="11AF1D60"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30" w:history="1">
            <w:r w:rsidRPr="00BF5EF6">
              <w:rPr>
                <w:rStyle w:val="Hyperlink"/>
                <w:noProof/>
              </w:rPr>
              <w:t>2.4.4 Cơ sở dữ liệu</w:t>
            </w:r>
            <w:r>
              <w:rPr>
                <w:noProof/>
                <w:webHidden/>
              </w:rPr>
              <w:tab/>
            </w:r>
            <w:r>
              <w:rPr>
                <w:noProof/>
                <w:webHidden/>
              </w:rPr>
              <w:fldChar w:fldCharType="begin"/>
            </w:r>
            <w:r>
              <w:rPr>
                <w:noProof/>
                <w:webHidden/>
              </w:rPr>
              <w:instrText xml:space="preserve"> PAGEREF _Toc142003630 \h </w:instrText>
            </w:r>
            <w:r>
              <w:rPr>
                <w:noProof/>
                <w:webHidden/>
              </w:rPr>
            </w:r>
            <w:r>
              <w:rPr>
                <w:noProof/>
                <w:webHidden/>
              </w:rPr>
              <w:fldChar w:fldCharType="separate"/>
            </w:r>
            <w:r>
              <w:rPr>
                <w:noProof/>
                <w:webHidden/>
              </w:rPr>
              <w:t>20</w:t>
            </w:r>
            <w:r>
              <w:rPr>
                <w:noProof/>
                <w:webHidden/>
              </w:rPr>
              <w:fldChar w:fldCharType="end"/>
            </w:r>
          </w:hyperlink>
        </w:p>
        <w:p w14:paraId="34045217" w14:textId="2474ADF7"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1" w:history="1">
            <w:r w:rsidRPr="00BF5EF6">
              <w:rPr>
                <w:rStyle w:val="Hyperlink"/>
                <w:noProof/>
              </w:rPr>
              <w:t>2.4.4.1 Bảng Role (Vai trò)</w:t>
            </w:r>
            <w:r>
              <w:rPr>
                <w:noProof/>
                <w:webHidden/>
              </w:rPr>
              <w:tab/>
            </w:r>
            <w:r>
              <w:rPr>
                <w:noProof/>
                <w:webHidden/>
              </w:rPr>
              <w:fldChar w:fldCharType="begin"/>
            </w:r>
            <w:r>
              <w:rPr>
                <w:noProof/>
                <w:webHidden/>
              </w:rPr>
              <w:instrText xml:space="preserve"> PAGEREF _Toc142003631 \h </w:instrText>
            </w:r>
            <w:r>
              <w:rPr>
                <w:noProof/>
                <w:webHidden/>
              </w:rPr>
            </w:r>
            <w:r>
              <w:rPr>
                <w:noProof/>
                <w:webHidden/>
              </w:rPr>
              <w:fldChar w:fldCharType="separate"/>
            </w:r>
            <w:r>
              <w:rPr>
                <w:noProof/>
                <w:webHidden/>
              </w:rPr>
              <w:t>20</w:t>
            </w:r>
            <w:r>
              <w:rPr>
                <w:noProof/>
                <w:webHidden/>
              </w:rPr>
              <w:fldChar w:fldCharType="end"/>
            </w:r>
          </w:hyperlink>
        </w:p>
        <w:p w14:paraId="24CE02A4" w14:textId="7D9FA190"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2" w:history="1">
            <w:r w:rsidRPr="00BF5EF6">
              <w:rPr>
                <w:rStyle w:val="Hyperlink"/>
                <w:noProof/>
              </w:rPr>
              <w:t>2.4.4.2 Bảng User (Tài khoản người dung)</w:t>
            </w:r>
            <w:r>
              <w:rPr>
                <w:noProof/>
                <w:webHidden/>
              </w:rPr>
              <w:tab/>
            </w:r>
            <w:r>
              <w:rPr>
                <w:noProof/>
                <w:webHidden/>
              </w:rPr>
              <w:fldChar w:fldCharType="begin"/>
            </w:r>
            <w:r>
              <w:rPr>
                <w:noProof/>
                <w:webHidden/>
              </w:rPr>
              <w:instrText xml:space="preserve"> PAGEREF _Toc142003632 \h </w:instrText>
            </w:r>
            <w:r>
              <w:rPr>
                <w:noProof/>
                <w:webHidden/>
              </w:rPr>
            </w:r>
            <w:r>
              <w:rPr>
                <w:noProof/>
                <w:webHidden/>
              </w:rPr>
              <w:fldChar w:fldCharType="separate"/>
            </w:r>
            <w:r>
              <w:rPr>
                <w:noProof/>
                <w:webHidden/>
              </w:rPr>
              <w:t>20</w:t>
            </w:r>
            <w:r>
              <w:rPr>
                <w:noProof/>
                <w:webHidden/>
              </w:rPr>
              <w:fldChar w:fldCharType="end"/>
            </w:r>
          </w:hyperlink>
        </w:p>
        <w:p w14:paraId="0E480F98" w14:textId="0CAE26DB"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3" w:history="1">
            <w:r w:rsidRPr="00BF5EF6">
              <w:rPr>
                <w:rStyle w:val="Hyperlink"/>
                <w:noProof/>
              </w:rPr>
              <w:t>2.4.4.3 Bảng Doctor (Bác sĩ</w:t>
            </w:r>
            <w:r>
              <w:rPr>
                <w:noProof/>
                <w:webHidden/>
              </w:rPr>
              <w:tab/>
            </w:r>
            <w:r>
              <w:rPr>
                <w:noProof/>
                <w:webHidden/>
              </w:rPr>
              <w:fldChar w:fldCharType="begin"/>
            </w:r>
            <w:r>
              <w:rPr>
                <w:noProof/>
                <w:webHidden/>
              </w:rPr>
              <w:instrText xml:space="preserve"> PAGEREF _Toc142003633 \h </w:instrText>
            </w:r>
            <w:r>
              <w:rPr>
                <w:noProof/>
                <w:webHidden/>
              </w:rPr>
            </w:r>
            <w:r>
              <w:rPr>
                <w:noProof/>
                <w:webHidden/>
              </w:rPr>
              <w:fldChar w:fldCharType="separate"/>
            </w:r>
            <w:r>
              <w:rPr>
                <w:noProof/>
                <w:webHidden/>
              </w:rPr>
              <w:t>21</w:t>
            </w:r>
            <w:r>
              <w:rPr>
                <w:noProof/>
                <w:webHidden/>
              </w:rPr>
              <w:fldChar w:fldCharType="end"/>
            </w:r>
          </w:hyperlink>
        </w:p>
        <w:p w14:paraId="7D8AEEAA" w14:textId="55B6810C"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4" w:history="1">
            <w:r w:rsidRPr="00BF5EF6">
              <w:rPr>
                <w:rStyle w:val="Hyperlink"/>
                <w:noProof/>
              </w:rPr>
              <w:t>2.4.4.4 Bảng Nurse (Y tá)</w:t>
            </w:r>
            <w:r>
              <w:rPr>
                <w:noProof/>
                <w:webHidden/>
              </w:rPr>
              <w:tab/>
            </w:r>
            <w:r>
              <w:rPr>
                <w:noProof/>
                <w:webHidden/>
              </w:rPr>
              <w:fldChar w:fldCharType="begin"/>
            </w:r>
            <w:r>
              <w:rPr>
                <w:noProof/>
                <w:webHidden/>
              </w:rPr>
              <w:instrText xml:space="preserve"> PAGEREF _Toc142003634 \h </w:instrText>
            </w:r>
            <w:r>
              <w:rPr>
                <w:noProof/>
                <w:webHidden/>
              </w:rPr>
            </w:r>
            <w:r>
              <w:rPr>
                <w:noProof/>
                <w:webHidden/>
              </w:rPr>
              <w:fldChar w:fldCharType="separate"/>
            </w:r>
            <w:r>
              <w:rPr>
                <w:noProof/>
                <w:webHidden/>
              </w:rPr>
              <w:t>21</w:t>
            </w:r>
            <w:r>
              <w:rPr>
                <w:noProof/>
                <w:webHidden/>
              </w:rPr>
              <w:fldChar w:fldCharType="end"/>
            </w:r>
          </w:hyperlink>
        </w:p>
        <w:p w14:paraId="55F2F5A7" w14:textId="413B736B"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5" w:history="1">
            <w:r w:rsidRPr="00BF5EF6">
              <w:rPr>
                <w:rStyle w:val="Hyperlink"/>
                <w:noProof/>
              </w:rPr>
              <w:t>2.4.4.5 PatientAppointment (Cuộc hẹn khám bệnh của bệnh nhân)</w:t>
            </w:r>
            <w:r>
              <w:rPr>
                <w:noProof/>
                <w:webHidden/>
              </w:rPr>
              <w:tab/>
            </w:r>
            <w:r>
              <w:rPr>
                <w:noProof/>
                <w:webHidden/>
              </w:rPr>
              <w:fldChar w:fldCharType="begin"/>
            </w:r>
            <w:r>
              <w:rPr>
                <w:noProof/>
                <w:webHidden/>
              </w:rPr>
              <w:instrText xml:space="preserve"> PAGEREF _Toc142003635 \h </w:instrText>
            </w:r>
            <w:r>
              <w:rPr>
                <w:noProof/>
                <w:webHidden/>
              </w:rPr>
            </w:r>
            <w:r>
              <w:rPr>
                <w:noProof/>
                <w:webHidden/>
              </w:rPr>
              <w:fldChar w:fldCharType="separate"/>
            </w:r>
            <w:r>
              <w:rPr>
                <w:noProof/>
                <w:webHidden/>
              </w:rPr>
              <w:t>22</w:t>
            </w:r>
            <w:r>
              <w:rPr>
                <w:noProof/>
                <w:webHidden/>
              </w:rPr>
              <w:fldChar w:fldCharType="end"/>
            </w:r>
          </w:hyperlink>
        </w:p>
        <w:p w14:paraId="64C6F849" w14:textId="4F0E3C3A"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6" w:history="1">
            <w:r w:rsidRPr="00BF5EF6">
              <w:rPr>
                <w:rStyle w:val="Hyperlink"/>
                <w:noProof/>
              </w:rPr>
              <w:t>2.4.4.6 Bảng Provine (Tỉnh thành)</w:t>
            </w:r>
            <w:r>
              <w:rPr>
                <w:noProof/>
                <w:webHidden/>
              </w:rPr>
              <w:tab/>
            </w:r>
            <w:r>
              <w:rPr>
                <w:noProof/>
                <w:webHidden/>
              </w:rPr>
              <w:fldChar w:fldCharType="begin"/>
            </w:r>
            <w:r>
              <w:rPr>
                <w:noProof/>
                <w:webHidden/>
              </w:rPr>
              <w:instrText xml:space="preserve"> PAGEREF _Toc142003636 \h </w:instrText>
            </w:r>
            <w:r>
              <w:rPr>
                <w:noProof/>
                <w:webHidden/>
              </w:rPr>
            </w:r>
            <w:r>
              <w:rPr>
                <w:noProof/>
                <w:webHidden/>
              </w:rPr>
              <w:fldChar w:fldCharType="separate"/>
            </w:r>
            <w:r>
              <w:rPr>
                <w:noProof/>
                <w:webHidden/>
              </w:rPr>
              <w:t>22</w:t>
            </w:r>
            <w:r>
              <w:rPr>
                <w:noProof/>
                <w:webHidden/>
              </w:rPr>
              <w:fldChar w:fldCharType="end"/>
            </w:r>
          </w:hyperlink>
        </w:p>
        <w:p w14:paraId="402FE295" w14:textId="50890907"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7" w:history="1">
            <w:r w:rsidRPr="00BF5EF6">
              <w:rPr>
                <w:rStyle w:val="Hyperlink"/>
                <w:noProof/>
              </w:rPr>
              <w:t>2.4.4.7 Bảng Distrisct (Quận)</w:t>
            </w:r>
            <w:r>
              <w:rPr>
                <w:noProof/>
                <w:webHidden/>
              </w:rPr>
              <w:tab/>
            </w:r>
            <w:r>
              <w:rPr>
                <w:noProof/>
                <w:webHidden/>
              </w:rPr>
              <w:fldChar w:fldCharType="begin"/>
            </w:r>
            <w:r>
              <w:rPr>
                <w:noProof/>
                <w:webHidden/>
              </w:rPr>
              <w:instrText xml:space="preserve"> PAGEREF _Toc142003637 \h </w:instrText>
            </w:r>
            <w:r>
              <w:rPr>
                <w:noProof/>
                <w:webHidden/>
              </w:rPr>
            </w:r>
            <w:r>
              <w:rPr>
                <w:noProof/>
                <w:webHidden/>
              </w:rPr>
              <w:fldChar w:fldCharType="separate"/>
            </w:r>
            <w:r>
              <w:rPr>
                <w:noProof/>
                <w:webHidden/>
              </w:rPr>
              <w:t>23</w:t>
            </w:r>
            <w:r>
              <w:rPr>
                <w:noProof/>
                <w:webHidden/>
              </w:rPr>
              <w:fldChar w:fldCharType="end"/>
            </w:r>
          </w:hyperlink>
        </w:p>
        <w:p w14:paraId="081454B6" w14:textId="752AF6C3"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8" w:history="1">
            <w:r w:rsidRPr="00BF5EF6">
              <w:rPr>
                <w:rStyle w:val="Hyperlink"/>
                <w:noProof/>
              </w:rPr>
              <w:t>2.4.4.8 Bảng Ward (Phường)</w:t>
            </w:r>
            <w:r>
              <w:rPr>
                <w:noProof/>
                <w:webHidden/>
              </w:rPr>
              <w:tab/>
            </w:r>
            <w:r>
              <w:rPr>
                <w:noProof/>
                <w:webHidden/>
              </w:rPr>
              <w:fldChar w:fldCharType="begin"/>
            </w:r>
            <w:r>
              <w:rPr>
                <w:noProof/>
                <w:webHidden/>
              </w:rPr>
              <w:instrText xml:space="preserve"> PAGEREF _Toc142003638 \h </w:instrText>
            </w:r>
            <w:r>
              <w:rPr>
                <w:noProof/>
                <w:webHidden/>
              </w:rPr>
            </w:r>
            <w:r>
              <w:rPr>
                <w:noProof/>
                <w:webHidden/>
              </w:rPr>
              <w:fldChar w:fldCharType="separate"/>
            </w:r>
            <w:r>
              <w:rPr>
                <w:noProof/>
                <w:webHidden/>
              </w:rPr>
              <w:t>23</w:t>
            </w:r>
            <w:r>
              <w:rPr>
                <w:noProof/>
                <w:webHidden/>
              </w:rPr>
              <w:fldChar w:fldCharType="end"/>
            </w:r>
          </w:hyperlink>
        </w:p>
        <w:p w14:paraId="0F0270C9" w14:textId="30999626"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9" w:history="1">
            <w:r w:rsidRPr="00BF5EF6">
              <w:rPr>
                <w:rStyle w:val="Hyperlink"/>
                <w:noProof/>
              </w:rPr>
              <w:t>2.4.4.9 Bảng PatientSymptoms (Triệu chứng của bệnh nhân)</w:t>
            </w:r>
            <w:r>
              <w:rPr>
                <w:noProof/>
                <w:webHidden/>
              </w:rPr>
              <w:tab/>
            </w:r>
            <w:r>
              <w:rPr>
                <w:noProof/>
                <w:webHidden/>
              </w:rPr>
              <w:fldChar w:fldCharType="begin"/>
            </w:r>
            <w:r>
              <w:rPr>
                <w:noProof/>
                <w:webHidden/>
              </w:rPr>
              <w:instrText xml:space="preserve"> PAGEREF _Toc142003639 \h </w:instrText>
            </w:r>
            <w:r>
              <w:rPr>
                <w:noProof/>
                <w:webHidden/>
              </w:rPr>
            </w:r>
            <w:r>
              <w:rPr>
                <w:noProof/>
                <w:webHidden/>
              </w:rPr>
              <w:fldChar w:fldCharType="separate"/>
            </w:r>
            <w:r>
              <w:rPr>
                <w:noProof/>
                <w:webHidden/>
              </w:rPr>
              <w:t>24</w:t>
            </w:r>
            <w:r>
              <w:rPr>
                <w:noProof/>
                <w:webHidden/>
              </w:rPr>
              <w:fldChar w:fldCharType="end"/>
            </w:r>
          </w:hyperlink>
        </w:p>
        <w:p w14:paraId="6BAD7801" w14:textId="41E10C5C"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0" w:history="1">
            <w:r w:rsidRPr="00BF5EF6">
              <w:rPr>
                <w:rStyle w:val="Hyperlink"/>
                <w:noProof/>
              </w:rPr>
              <w:t>2.4.4.10 Bảng Medicine (Thuốc)</w:t>
            </w:r>
            <w:r>
              <w:rPr>
                <w:noProof/>
                <w:webHidden/>
              </w:rPr>
              <w:tab/>
            </w:r>
            <w:r>
              <w:rPr>
                <w:noProof/>
                <w:webHidden/>
              </w:rPr>
              <w:fldChar w:fldCharType="begin"/>
            </w:r>
            <w:r>
              <w:rPr>
                <w:noProof/>
                <w:webHidden/>
              </w:rPr>
              <w:instrText xml:space="preserve"> PAGEREF _Toc142003640 \h </w:instrText>
            </w:r>
            <w:r>
              <w:rPr>
                <w:noProof/>
                <w:webHidden/>
              </w:rPr>
            </w:r>
            <w:r>
              <w:rPr>
                <w:noProof/>
                <w:webHidden/>
              </w:rPr>
              <w:fldChar w:fldCharType="separate"/>
            </w:r>
            <w:r>
              <w:rPr>
                <w:noProof/>
                <w:webHidden/>
              </w:rPr>
              <w:t>24</w:t>
            </w:r>
            <w:r>
              <w:rPr>
                <w:noProof/>
                <w:webHidden/>
              </w:rPr>
              <w:fldChar w:fldCharType="end"/>
            </w:r>
          </w:hyperlink>
        </w:p>
        <w:p w14:paraId="78E1A5E9" w14:textId="23B8A634"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1" w:history="1">
            <w:r w:rsidRPr="00BF5EF6">
              <w:rPr>
                <w:rStyle w:val="Hyperlink"/>
                <w:noProof/>
              </w:rPr>
              <w:t>2.4.4.11 Bảng Disease (Bệnh)</w:t>
            </w:r>
            <w:r>
              <w:rPr>
                <w:noProof/>
                <w:webHidden/>
              </w:rPr>
              <w:tab/>
            </w:r>
            <w:r>
              <w:rPr>
                <w:noProof/>
                <w:webHidden/>
              </w:rPr>
              <w:fldChar w:fldCharType="begin"/>
            </w:r>
            <w:r>
              <w:rPr>
                <w:noProof/>
                <w:webHidden/>
              </w:rPr>
              <w:instrText xml:space="preserve"> PAGEREF _Toc142003641 \h </w:instrText>
            </w:r>
            <w:r>
              <w:rPr>
                <w:noProof/>
                <w:webHidden/>
              </w:rPr>
            </w:r>
            <w:r>
              <w:rPr>
                <w:noProof/>
                <w:webHidden/>
              </w:rPr>
              <w:fldChar w:fldCharType="separate"/>
            </w:r>
            <w:r>
              <w:rPr>
                <w:noProof/>
                <w:webHidden/>
              </w:rPr>
              <w:t>25</w:t>
            </w:r>
            <w:r>
              <w:rPr>
                <w:noProof/>
                <w:webHidden/>
              </w:rPr>
              <w:fldChar w:fldCharType="end"/>
            </w:r>
          </w:hyperlink>
        </w:p>
        <w:p w14:paraId="03A6DD0D" w14:textId="162F0CC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2" w:history="1">
            <w:r w:rsidRPr="00BF5EF6">
              <w:rPr>
                <w:rStyle w:val="Hyperlink"/>
                <w:noProof/>
              </w:rPr>
              <w:t>2.4.4.12 Bảng PatientRegisteration (Bệnh nhân đăng ký)</w:t>
            </w:r>
            <w:r>
              <w:rPr>
                <w:noProof/>
                <w:webHidden/>
              </w:rPr>
              <w:tab/>
            </w:r>
            <w:r>
              <w:rPr>
                <w:noProof/>
                <w:webHidden/>
              </w:rPr>
              <w:fldChar w:fldCharType="begin"/>
            </w:r>
            <w:r>
              <w:rPr>
                <w:noProof/>
                <w:webHidden/>
              </w:rPr>
              <w:instrText xml:space="preserve"> PAGEREF _Toc142003642 \h </w:instrText>
            </w:r>
            <w:r>
              <w:rPr>
                <w:noProof/>
                <w:webHidden/>
              </w:rPr>
            </w:r>
            <w:r>
              <w:rPr>
                <w:noProof/>
                <w:webHidden/>
              </w:rPr>
              <w:fldChar w:fldCharType="separate"/>
            </w:r>
            <w:r>
              <w:rPr>
                <w:noProof/>
                <w:webHidden/>
              </w:rPr>
              <w:t>25</w:t>
            </w:r>
            <w:r>
              <w:rPr>
                <w:noProof/>
                <w:webHidden/>
              </w:rPr>
              <w:fldChar w:fldCharType="end"/>
            </w:r>
          </w:hyperlink>
        </w:p>
        <w:p w14:paraId="337AE383" w14:textId="7775C82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3" w:history="1">
            <w:r w:rsidRPr="00BF5EF6">
              <w:rPr>
                <w:rStyle w:val="Hyperlink"/>
                <w:noProof/>
              </w:rPr>
              <w:t>2.4.4.13 Bảng PatientRescription (Đơn thuốc của bệnh nhân)</w:t>
            </w:r>
            <w:r>
              <w:rPr>
                <w:noProof/>
                <w:webHidden/>
              </w:rPr>
              <w:tab/>
            </w:r>
            <w:r>
              <w:rPr>
                <w:noProof/>
                <w:webHidden/>
              </w:rPr>
              <w:fldChar w:fldCharType="begin"/>
            </w:r>
            <w:r>
              <w:rPr>
                <w:noProof/>
                <w:webHidden/>
              </w:rPr>
              <w:instrText xml:space="preserve"> PAGEREF _Toc142003643 \h </w:instrText>
            </w:r>
            <w:r>
              <w:rPr>
                <w:noProof/>
                <w:webHidden/>
              </w:rPr>
            </w:r>
            <w:r>
              <w:rPr>
                <w:noProof/>
                <w:webHidden/>
              </w:rPr>
              <w:fldChar w:fldCharType="separate"/>
            </w:r>
            <w:r>
              <w:rPr>
                <w:noProof/>
                <w:webHidden/>
              </w:rPr>
              <w:t>25</w:t>
            </w:r>
            <w:r>
              <w:rPr>
                <w:noProof/>
                <w:webHidden/>
              </w:rPr>
              <w:fldChar w:fldCharType="end"/>
            </w:r>
          </w:hyperlink>
        </w:p>
        <w:p w14:paraId="0C76DD61" w14:textId="5AE766C4"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4" w:history="1">
            <w:r w:rsidRPr="00BF5EF6">
              <w:rPr>
                <w:rStyle w:val="Hyperlink"/>
                <w:noProof/>
              </w:rPr>
              <w:t>2.4.4.14 Bảng PatientDisease (Kết quả khám bệnh của bệnh nhân)</w:t>
            </w:r>
            <w:r>
              <w:rPr>
                <w:noProof/>
                <w:webHidden/>
              </w:rPr>
              <w:tab/>
            </w:r>
            <w:r>
              <w:rPr>
                <w:noProof/>
                <w:webHidden/>
              </w:rPr>
              <w:fldChar w:fldCharType="begin"/>
            </w:r>
            <w:r>
              <w:rPr>
                <w:noProof/>
                <w:webHidden/>
              </w:rPr>
              <w:instrText xml:space="preserve"> PAGEREF _Toc142003644 \h </w:instrText>
            </w:r>
            <w:r>
              <w:rPr>
                <w:noProof/>
                <w:webHidden/>
              </w:rPr>
            </w:r>
            <w:r>
              <w:rPr>
                <w:noProof/>
                <w:webHidden/>
              </w:rPr>
              <w:fldChar w:fldCharType="separate"/>
            </w:r>
            <w:r>
              <w:rPr>
                <w:noProof/>
                <w:webHidden/>
              </w:rPr>
              <w:t>26</w:t>
            </w:r>
            <w:r>
              <w:rPr>
                <w:noProof/>
                <w:webHidden/>
              </w:rPr>
              <w:fldChar w:fldCharType="end"/>
            </w:r>
          </w:hyperlink>
        </w:p>
        <w:p w14:paraId="47177BF9" w14:textId="20C9F4BB"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5" w:history="1">
            <w:r w:rsidRPr="00BF5EF6">
              <w:rPr>
                <w:rStyle w:val="Hyperlink"/>
                <w:noProof/>
              </w:rPr>
              <w:t>2.4.4.15 Bảng UrineTest (Kết quả kiểm tra Urine)</w:t>
            </w:r>
            <w:r>
              <w:rPr>
                <w:noProof/>
                <w:webHidden/>
              </w:rPr>
              <w:tab/>
            </w:r>
            <w:r>
              <w:rPr>
                <w:noProof/>
                <w:webHidden/>
              </w:rPr>
              <w:fldChar w:fldCharType="begin"/>
            </w:r>
            <w:r>
              <w:rPr>
                <w:noProof/>
                <w:webHidden/>
              </w:rPr>
              <w:instrText xml:space="preserve"> PAGEREF _Toc142003645 \h </w:instrText>
            </w:r>
            <w:r>
              <w:rPr>
                <w:noProof/>
                <w:webHidden/>
              </w:rPr>
            </w:r>
            <w:r>
              <w:rPr>
                <w:noProof/>
                <w:webHidden/>
              </w:rPr>
              <w:fldChar w:fldCharType="separate"/>
            </w:r>
            <w:r>
              <w:rPr>
                <w:noProof/>
                <w:webHidden/>
              </w:rPr>
              <w:t>26</w:t>
            </w:r>
            <w:r>
              <w:rPr>
                <w:noProof/>
                <w:webHidden/>
              </w:rPr>
              <w:fldChar w:fldCharType="end"/>
            </w:r>
          </w:hyperlink>
        </w:p>
        <w:p w14:paraId="6AFBDFF6" w14:textId="62F149E3"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6" w:history="1">
            <w:r w:rsidRPr="00BF5EF6">
              <w:rPr>
                <w:rStyle w:val="Hyperlink"/>
                <w:noProof/>
              </w:rPr>
              <w:t>2.4.4.16 Bảng BloodTest (Kết quả kiểm tra máu)</w:t>
            </w:r>
            <w:r>
              <w:rPr>
                <w:noProof/>
                <w:webHidden/>
              </w:rPr>
              <w:tab/>
            </w:r>
            <w:r>
              <w:rPr>
                <w:noProof/>
                <w:webHidden/>
              </w:rPr>
              <w:fldChar w:fldCharType="begin"/>
            </w:r>
            <w:r>
              <w:rPr>
                <w:noProof/>
                <w:webHidden/>
              </w:rPr>
              <w:instrText xml:space="preserve"> PAGEREF _Toc142003646 \h </w:instrText>
            </w:r>
            <w:r>
              <w:rPr>
                <w:noProof/>
                <w:webHidden/>
              </w:rPr>
            </w:r>
            <w:r>
              <w:rPr>
                <w:noProof/>
                <w:webHidden/>
              </w:rPr>
              <w:fldChar w:fldCharType="separate"/>
            </w:r>
            <w:r>
              <w:rPr>
                <w:noProof/>
                <w:webHidden/>
              </w:rPr>
              <w:t>27</w:t>
            </w:r>
            <w:r>
              <w:rPr>
                <w:noProof/>
                <w:webHidden/>
              </w:rPr>
              <w:fldChar w:fldCharType="end"/>
            </w:r>
          </w:hyperlink>
        </w:p>
        <w:p w14:paraId="5BCBDEC5" w14:textId="1925EA38"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47" w:history="1">
            <w:r w:rsidRPr="00BF5EF6">
              <w:rPr>
                <w:rStyle w:val="Hyperlink"/>
                <w:noProof/>
              </w:rPr>
              <w:t>2.5 Kết Luận</w:t>
            </w:r>
            <w:r>
              <w:rPr>
                <w:noProof/>
                <w:webHidden/>
              </w:rPr>
              <w:tab/>
            </w:r>
            <w:r>
              <w:rPr>
                <w:noProof/>
                <w:webHidden/>
              </w:rPr>
              <w:fldChar w:fldCharType="begin"/>
            </w:r>
            <w:r>
              <w:rPr>
                <w:noProof/>
                <w:webHidden/>
              </w:rPr>
              <w:instrText xml:space="preserve"> PAGEREF _Toc142003647 \h </w:instrText>
            </w:r>
            <w:r>
              <w:rPr>
                <w:noProof/>
                <w:webHidden/>
              </w:rPr>
            </w:r>
            <w:r>
              <w:rPr>
                <w:noProof/>
                <w:webHidden/>
              </w:rPr>
              <w:fldChar w:fldCharType="separate"/>
            </w:r>
            <w:r>
              <w:rPr>
                <w:noProof/>
                <w:webHidden/>
              </w:rPr>
              <w:t>27</w:t>
            </w:r>
            <w:r>
              <w:rPr>
                <w:noProof/>
                <w:webHidden/>
              </w:rPr>
              <w:fldChar w:fldCharType="end"/>
            </w:r>
          </w:hyperlink>
        </w:p>
        <w:p w14:paraId="372E15E4" w14:textId="5B08032D"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648" w:history="1">
            <w:r w:rsidRPr="00BF5EF6">
              <w:rPr>
                <w:rStyle w:val="Hyperlink"/>
                <w:noProof/>
              </w:rPr>
              <w:t>CHƯƠNG 3. THIẾT KẾ VÀ TRIỂN KHAI PHẦN MỀM</w:t>
            </w:r>
            <w:r>
              <w:rPr>
                <w:noProof/>
                <w:webHidden/>
              </w:rPr>
              <w:tab/>
            </w:r>
            <w:r>
              <w:rPr>
                <w:noProof/>
                <w:webHidden/>
              </w:rPr>
              <w:fldChar w:fldCharType="begin"/>
            </w:r>
            <w:r>
              <w:rPr>
                <w:noProof/>
                <w:webHidden/>
              </w:rPr>
              <w:instrText xml:space="preserve"> PAGEREF _Toc142003648 \h </w:instrText>
            </w:r>
            <w:r>
              <w:rPr>
                <w:noProof/>
                <w:webHidden/>
              </w:rPr>
            </w:r>
            <w:r>
              <w:rPr>
                <w:noProof/>
                <w:webHidden/>
              </w:rPr>
              <w:fldChar w:fldCharType="separate"/>
            </w:r>
            <w:r>
              <w:rPr>
                <w:noProof/>
                <w:webHidden/>
              </w:rPr>
              <w:t>28</w:t>
            </w:r>
            <w:r>
              <w:rPr>
                <w:noProof/>
                <w:webHidden/>
              </w:rPr>
              <w:fldChar w:fldCharType="end"/>
            </w:r>
          </w:hyperlink>
        </w:p>
        <w:p w14:paraId="7E0A9BFF" w14:textId="7E2EF49F"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49" w:history="1">
            <w:r w:rsidRPr="00BF5EF6">
              <w:rPr>
                <w:rStyle w:val="Hyperlink"/>
                <w:noProof/>
              </w:rPr>
              <w:t>3.1 Thiết kế phần mềm</w:t>
            </w:r>
            <w:r>
              <w:rPr>
                <w:noProof/>
                <w:webHidden/>
              </w:rPr>
              <w:tab/>
            </w:r>
            <w:r>
              <w:rPr>
                <w:noProof/>
                <w:webHidden/>
              </w:rPr>
              <w:fldChar w:fldCharType="begin"/>
            </w:r>
            <w:r>
              <w:rPr>
                <w:noProof/>
                <w:webHidden/>
              </w:rPr>
              <w:instrText xml:space="preserve"> PAGEREF _Toc142003649 \h </w:instrText>
            </w:r>
            <w:r>
              <w:rPr>
                <w:noProof/>
                <w:webHidden/>
              </w:rPr>
            </w:r>
            <w:r>
              <w:rPr>
                <w:noProof/>
                <w:webHidden/>
              </w:rPr>
              <w:fldChar w:fldCharType="separate"/>
            </w:r>
            <w:r>
              <w:rPr>
                <w:noProof/>
                <w:webHidden/>
              </w:rPr>
              <w:t>28</w:t>
            </w:r>
            <w:r>
              <w:rPr>
                <w:noProof/>
                <w:webHidden/>
              </w:rPr>
              <w:fldChar w:fldCharType="end"/>
            </w:r>
          </w:hyperlink>
        </w:p>
        <w:p w14:paraId="780F9379" w14:textId="6B355CD2"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50" w:history="1">
            <w:r w:rsidRPr="00BF5EF6">
              <w:rPr>
                <w:rStyle w:val="Hyperlink"/>
                <w:noProof/>
              </w:rPr>
              <w:t>3.2 Mô hình chương trình tổng quát</w:t>
            </w:r>
            <w:r>
              <w:rPr>
                <w:noProof/>
                <w:webHidden/>
              </w:rPr>
              <w:tab/>
            </w:r>
            <w:r>
              <w:rPr>
                <w:noProof/>
                <w:webHidden/>
              </w:rPr>
              <w:fldChar w:fldCharType="begin"/>
            </w:r>
            <w:r>
              <w:rPr>
                <w:noProof/>
                <w:webHidden/>
              </w:rPr>
              <w:instrText xml:space="preserve"> PAGEREF _Toc142003650 \h </w:instrText>
            </w:r>
            <w:r>
              <w:rPr>
                <w:noProof/>
                <w:webHidden/>
              </w:rPr>
            </w:r>
            <w:r>
              <w:rPr>
                <w:noProof/>
                <w:webHidden/>
              </w:rPr>
              <w:fldChar w:fldCharType="separate"/>
            </w:r>
            <w:r>
              <w:rPr>
                <w:noProof/>
                <w:webHidden/>
              </w:rPr>
              <w:t>28</w:t>
            </w:r>
            <w:r>
              <w:rPr>
                <w:noProof/>
                <w:webHidden/>
              </w:rPr>
              <w:fldChar w:fldCharType="end"/>
            </w:r>
          </w:hyperlink>
        </w:p>
        <w:p w14:paraId="08998352" w14:textId="7108497E"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51" w:history="1">
            <w:r w:rsidRPr="00BF5EF6">
              <w:rPr>
                <w:rStyle w:val="Hyperlink"/>
                <w:noProof/>
              </w:rPr>
              <w:t>3.1.1 Window Navigation View Diagram</w:t>
            </w:r>
            <w:r>
              <w:rPr>
                <w:noProof/>
                <w:webHidden/>
              </w:rPr>
              <w:tab/>
            </w:r>
            <w:r>
              <w:rPr>
                <w:noProof/>
                <w:webHidden/>
              </w:rPr>
              <w:fldChar w:fldCharType="begin"/>
            </w:r>
            <w:r>
              <w:rPr>
                <w:noProof/>
                <w:webHidden/>
              </w:rPr>
              <w:instrText xml:space="preserve"> PAGEREF _Toc142003651 \h </w:instrText>
            </w:r>
            <w:r>
              <w:rPr>
                <w:noProof/>
                <w:webHidden/>
              </w:rPr>
            </w:r>
            <w:r>
              <w:rPr>
                <w:noProof/>
                <w:webHidden/>
              </w:rPr>
              <w:fldChar w:fldCharType="separate"/>
            </w:r>
            <w:r>
              <w:rPr>
                <w:noProof/>
                <w:webHidden/>
              </w:rPr>
              <w:t>30</w:t>
            </w:r>
            <w:r>
              <w:rPr>
                <w:noProof/>
                <w:webHidden/>
              </w:rPr>
              <w:fldChar w:fldCharType="end"/>
            </w:r>
          </w:hyperlink>
        </w:p>
        <w:p w14:paraId="044F85BC" w14:textId="010B4A71"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52" w:history="1">
            <w:r w:rsidRPr="00BF5EF6">
              <w:rPr>
                <w:rStyle w:val="Hyperlink"/>
                <w:noProof/>
              </w:rPr>
              <w:t>3.1.2 Net Work Model Diagram</w:t>
            </w:r>
            <w:r>
              <w:rPr>
                <w:noProof/>
                <w:webHidden/>
              </w:rPr>
              <w:tab/>
            </w:r>
            <w:r>
              <w:rPr>
                <w:noProof/>
                <w:webHidden/>
              </w:rPr>
              <w:fldChar w:fldCharType="begin"/>
            </w:r>
            <w:r>
              <w:rPr>
                <w:noProof/>
                <w:webHidden/>
              </w:rPr>
              <w:instrText xml:space="preserve"> PAGEREF _Toc142003652 \h </w:instrText>
            </w:r>
            <w:r>
              <w:rPr>
                <w:noProof/>
                <w:webHidden/>
              </w:rPr>
            </w:r>
            <w:r>
              <w:rPr>
                <w:noProof/>
                <w:webHidden/>
              </w:rPr>
              <w:fldChar w:fldCharType="separate"/>
            </w:r>
            <w:r>
              <w:rPr>
                <w:noProof/>
                <w:webHidden/>
              </w:rPr>
              <w:t>31</w:t>
            </w:r>
            <w:r>
              <w:rPr>
                <w:noProof/>
                <w:webHidden/>
              </w:rPr>
              <w:fldChar w:fldCharType="end"/>
            </w:r>
          </w:hyperlink>
        </w:p>
        <w:p w14:paraId="79CA1F76" w14:textId="4EBFDF62"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53" w:history="1">
            <w:r w:rsidRPr="00BF5EF6">
              <w:rPr>
                <w:rStyle w:val="Hyperlink"/>
                <w:noProof/>
              </w:rPr>
              <w:t>3.2 Xây dựng chương trình Main Winform Project</w:t>
            </w:r>
            <w:r>
              <w:rPr>
                <w:noProof/>
                <w:webHidden/>
              </w:rPr>
              <w:tab/>
            </w:r>
            <w:r>
              <w:rPr>
                <w:noProof/>
                <w:webHidden/>
              </w:rPr>
              <w:fldChar w:fldCharType="begin"/>
            </w:r>
            <w:r>
              <w:rPr>
                <w:noProof/>
                <w:webHidden/>
              </w:rPr>
              <w:instrText xml:space="preserve"> PAGEREF _Toc142003653 \h </w:instrText>
            </w:r>
            <w:r>
              <w:rPr>
                <w:noProof/>
                <w:webHidden/>
              </w:rPr>
            </w:r>
            <w:r>
              <w:rPr>
                <w:noProof/>
                <w:webHidden/>
              </w:rPr>
              <w:fldChar w:fldCharType="separate"/>
            </w:r>
            <w:r>
              <w:rPr>
                <w:noProof/>
                <w:webHidden/>
              </w:rPr>
              <w:t>32</w:t>
            </w:r>
            <w:r>
              <w:rPr>
                <w:noProof/>
                <w:webHidden/>
              </w:rPr>
              <w:fldChar w:fldCharType="end"/>
            </w:r>
          </w:hyperlink>
        </w:p>
        <w:p w14:paraId="5A25EB79" w14:textId="67FB1CCE"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54" w:history="1">
            <w:r w:rsidRPr="00BF5EF6">
              <w:rPr>
                <w:rStyle w:val="Hyperlink"/>
                <w:noProof/>
              </w:rPr>
              <w:t>3.2.1 Thiết kế phần giao diện</w:t>
            </w:r>
            <w:r>
              <w:rPr>
                <w:noProof/>
                <w:webHidden/>
              </w:rPr>
              <w:tab/>
            </w:r>
            <w:r>
              <w:rPr>
                <w:noProof/>
                <w:webHidden/>
              </w:rPr>
              <w:fldChar w:fldCharType="begin"/>
            </w:r>
            <w:r>
              <w:rPr>
                <w:noProof/>
                <w:webHidden/>
              </w:rPr>
              <w:instrText xml:space="preserve"> PAGEREF _Toc142003654 \h </w:instrText>
            </w:r>
            <w:r>
              <w:rPr>
                <w:noProof/>
                <w:webHidden/>
              </w:rPr>
            </w:r>
            <w:r>
              <w:rPr>
                <w:noProof/>
                <w:webHidden/>
              </w:rPr>
              <w:fldChar w:fldCharType="separate"/>
            </w:r>
            <w:r>
              <w:rPr>
                <w:noProof/>
                <w:webHidden/>
              </w:rPr>
              <w:t>32</w:t>
            </w:r>
            <w:r>
              <w:rPr>
                <w:noProof/>
                <w:webHidden/>
              </w:rPr>
              <w:fldChar w:fldCharType="end"/>
            </w:r>
          </w:hyperlink>
        </w:p>
        <w:p w14:paraId="7BC779AA" w14:textId="6BD143AE"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5" w:history="1">
            <w:r w:rsidRPr="00BF5EF6">
              <w:rPr>
                <w:rStyle w:val="Hyperlink"/>
                <w:noProof/>
              </w:rPr>
              <w:t>3.2.1.1 Các màn hình cơ sở</w:t>
            </w:r>
            <w:r>
              <w:rPr>
                <w:noProof/>
                <w:webHidden/>
              </w:rPr>
              <w:tab/>
            </w:r>
            <w:r>
              <w:rPr>
                <w:noProof/>
                <w:webHidden/>
              </w:rPr>
              <w:fldChar w:fldCharType="begin"/>
            </w:r>
            <w:r>
              <w:rPr>
                <w:noProof/>
                <w:webHidden/>
              </w:rPr>
              <w:instrText xml:space="preserve"> PAGEREF _Toc142003655 \h </w:instrText>
            </w:r>
            <w:r>
              <w:rPr>
                <w:noProof/>
                <w:webHidden/>
              </w:rPr>
            </w:r>
            <w:r>
              <w:rPr>
                <w:noProof/>
                <w:webHidden/>
              </w:rPr>
              <w:fldChar w:fldCharType="separate"/>
            </w:r>
            <w:r>
              <w:rPr>
                <w:noProof/>
                <w:webHidden/>
              </w:rPr>
              <w:t>32</w:t>
            </w:r>
            <w:r>
              <w:rPr>
                <w:noProof/>
                <w:webHidden/>
              </w:rPr>
              <w:fldChar w:fldCharType="end"/>
            </w:r>
          </w:hyperlink>
        </w:p>
        <w:p w14:paraId="2E936080" w14:textId="1C68A8A4"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6" w:history="1">
            <w:r w:rsidRPr="00BF5EF6">
              <w:rPr>
                <w:rStyle w:val="Hyperlink"/>
                <w:noProof/>
              </w:rPr>
              <w:t>3.2.1.2 Màn hình SettingScreen</w:t>
            </w:r>
            <w:r>
              <w:rPr>
                <w:noProof/>
                <w:webHidden/>
              </w:rPr>
              <w:tab/>
            </w:r>
            <w:r>
              <w:rPr>
                <w:noProof/>
                <w:webHidden/>
              </w:rPr>
              <w:fldChar w:fldCharType="begin"/>
            </w:r>
            <w:r>
              <w:rPr>
                <w:noProof/>
                <w:webHidden/>
              </w:rPr>
              <w:instrText xml:space="preserve"> PAGEREF _Toc142003656 \h </w:instrText>
            </w:r>
            <w:r>
              <w:rPr>
                <w:noProof/>
                <w:webHidden/>
              </w:rPr>
            </w:r>
            <w:r>
              <w:rPr>
                <w:noProof/>
                <w:webHidden/>
              </w:rPr>
              <w:fldChar w:fldCharType="separate"/>
            </w:r>
            <w:r>
              <w:rPr>
                <w:noProof/>
                <w:webHidden/>
              </w:rPr>
              <w:t>34</w:t>
            </w:r>
            <w:r>
              <w:rPr>
                <w:noProof/>
                <w:webHidden/>
              </w:rPr>
              <w:fldChar w:fldCharType="end"/>
            </w:r>
          </w:hyperlink>
        </w:p>
        <w:p w14:paraId="66E9DE26" w14:textId="555CDFD8"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7" w:history="1">
            <w:r w:rsidRPr="00BF5EF6">
              <w:rPr>
                <w:rStyle w:val="Hyperlink"/>
                <w:noProof/>
              </w:rPr>
              <w:t>3.2.1.3 Màn hình LoginScreen</w:t>
            </w:r>
            <w:r>
              <w:rPr>
                <w:noProof/>
                <w:webHidden/>
              </w:rPr>
              <w:tab/>
            </w:r>
            <w:r>
              <w:rPr>
                <w:noProof/>
                <w:webHidden/>
              </w:rPr>
              <w:fldChar w:fldCharType="begin"/>
            </w:r>
            <w:r>
              <w:rPr>
                <w:noProof/>
                <w:webHidden/>
              </w:rPr>
              <w:instrText xml:space="preserve"> PAGEREF _Toc142003657 \h </w:instrText>
            </w:r>
            <w:r>
              <w:rPr>
                <w:noProof/>
                <w:webHidden/>
              </w:rPr>
            </w:r>
            <w:r>
              <w:rPr>
                <w:noProof/>
                <w:webHidden/>
              </w:rPr>
              <w:fldChar w:fldCharType="separate"/>
            </w:r>
            <w:r>
              <w:rPr>
                <w:noProof/>
                <w:webHidden/>
              </w:rPr>
              <w:t>35</w:t>
            </w:r>
            <w:r>
              <w:rPr>
                <w:noProof/>
                <w:webHidden/>
              </w:rPr>
              <w:fldChar w:fldCharType="end"/>
            </w:r>
          </w:hyperlink>
        </w:p>
        <w:p w14:paraId="34FC34DE" w14:textId="2632C49A"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8" w:history="1">
            <w:r w:rsidRPr="00BF5EF6">
              <w:rPr>
                <w:rStyle w:val="Hyperlink"/>
                <w:noProof/>
              </w:rPr>
              <w:t>3.2.1.4 Màn hình HomeScreen</w:t>
            </w:r>
            <w:r>
              <w:rPr>
                <w:noProof/>
                <w:webHidden/>
              </w:rPr>
              <w:tab/>
            </w:r>
            <w:r>
              <w:rPr>
                <w:noProof/>
                <w:webHidden/>
              </w:rPr>
              <w:fldChar w:fldCharType="begin"/>
            </w:r>
            <w:r>
              <w:rPr>
                <w:noProof/>
                <w:webHidden/>
              </w:rPr>
              <w:instrText xml:space="preserve"> PAGEREF _Toc142003658 \h </w:instrText>
            </w:r>
            <w:r>
              <w:rPr>
                <w:noProof/>
                <w:webHidden/>
              </w:rPr>
            </w:r>
            <w:r>
              <w:rPr>
                <w:noProof/>
                <w:webHidden/>
              </w:rPr>
              <w:fldChar w:fldCharType="separate"/>
            </w:r>
            <w:r>
              <w:rPr>
                <w:noProof/>
                <w:webHidden/>
              </w:rPr>
              <w:t>36</w:t>
            </w:r>
            <w:r>
              <w:rPr>
                <w:noProof/>
                <w:webHidden/>
              </w:rPr>
              <w:fldChar w:fldCharType="end"/>
            </w:r>
          </w:hyperlink>
        </w:p>
        <w:p w14:paraId="4A84F30D" w14:textId="1B25A615"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9" w:history="1">
            <w:r w:rsidRPr="00BF5EF6">
              <w:rPr>
                <w:rStyle w:val="Hyperlink"/>
                <w:noProof/>
              </w:rPr>
              <w:t>3.2.1.5 Màn hình StaffScreen</w:t>
            </w:r>
            <w:r>
              <w:rPr>
                <w:noProof/>
                <w:webHidden/>
              </w:rPr>
              <w:tab/>
            </w:r>
            <w:r>
              <w:rPr>
                <w:noProof/>
                <w:webHidden/>
              </w:rPr>
              <w:fldChar w:fldCharType="begin"/>
            </w:r>
            <w:r>
              <w:rPr>
                <w:noProof/>
                <w:webHidden/>
              </w:rPr>
              <w:instrText xml:space="preserve"> PAGEREF _Toc142003659 \h </w:instrText>
            </w:r>
            <w:r>
              <w:rPr>
                <w:noProof/>
                <w:webHidden/>
              </w:rPr>
            </w:r>
            <w:r>
              <w:rPr>
                <w:noProof/>
                <w:webHidden/>
              </w:rPr>
              <w:fldChar w:fldCharType="separate"/>
            </w:r>
            <w:r>
              <w:rPr>
                <w:noProof/>
                <w:webHidden/>
              </w:rPr>
              <w:t>37</w:t>
            </w:r>
            <w:r>
              <w:rPr>
                <w:noProof/>
                <w:webHidden/>
              </w:rPr>
              <w:fldChar w:fldCharType="end"/>
            </w:r>
          </w:hyperlink>
        </w:p>
        <w:p w14:paraId="696D21B9" w14:textId="1368FA23"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0" w:history="1">
            <w:r w:rsidRPr="00BF5EF6">
              <w:rPr>
                <w:rStyle w:val="Hyperlink"/>
                <w:noProof/>
              </w:rPr>
              <w:t>3.2.1.6 Màn hình MedicineScreen</w:t>
            </w:r>
            <w:r>
              <w:rPr>
                <w:noProof/>
                <w:webHidden/>
              </w:rPr>
              <w:tab/>
            </w:r>
            <w:r>
              <w:rPr>
                <w:noProof/>
                <w:webHidden/>
              </w:rPr>
              <w:fldChar w:fldCharType="begin"/>
            </w:r>
            <w:r>
              <w:rPr>
                <w:noProof/>
                <w:webHidden/>
              </w:rPr>
              <w:instrText xml:space="preserve"> PAGEREF _Toc142003660 \h </w:instrText>
            </w:r>
            <w:r>
              <w:rPr>
                <w:noProof/>
                <w:webHidden/>
              </w:rPr>
            </w:r>
            <w:r>
              <w:rPr>
                <w:noProof/>
                <w:webHidden/>
              </w:rPr>
              <w:fldChar w:fldCharType="separate"/>
            </w:r>
            <w:r>
              <w:rPr>
                <w:noProof/>
                <w:webHidden/>
              </w:rPr>
              <w:t>38</w:t>
            </w:r>
            <w:r>
              <w:rPr>
                <w:noProof/>
                <w:webHidden/>
              </w:rPr>
              <w:fldChar w:fldCharType="end"/>
            </w:r>
          </w:hyperlink>
        </w:p>
        <w:p w14:paraId="1AB3948B" w14:textId="46A42030"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1" w:history="1">
            <w:r w:rsidRPr="00BF5EF6">
              <w:rPr>
                <w:rStyle w:val="Hyperlink"/>
                <w:noProof/>
              </w:rPr>
              <w:t>3.2.1.7 Màn hình SysptomScreen</w:t>
            </w:r>
            <w:r>
              <w:rPr>
                <w:noProof/>
                <w:webHidden/>
              </w:rPr>
              <w:tab/>
            </w:r>
            <w:r>
              <w:rPr>
                <w:noProof/>
                <w:webHidden/>
              </w:rPr>
              <w:fldChar w:fldCharType="begin"/>
            </w:r>
            <w:r>
              <w:rPr>
                <w:noProof/>
                <w:webHidden/>
              </w:rPr>
              <w:instrText xml:space="preserve"> PAGEREF _Toc142003661 \h </w:instrText>
            </w:r>
            <w:r>
              <w:rPr>
                <w:noProof/>
                <w:webHidden/>
              </w:rPr>
            </w:r>
            <w:r>
              <w:rPr>
                <w:noProof/>
                <w:webHidden/>
              </w:rPr>
              <w:fldChar w:fldCharType="separate"/>
            </w:r>
            <w:r>
              <w:rPr>
                <w:noProof/>
                <w:webHidden/>
              </w:rPr>
              <w:t>39</w:t>
            </w:r>
            <w:r>
              <w:rPr>
                <w:noProof/>
                <w:webHidden/>
              </w:rPr>
              <w:fldChar w:fldCharType="end"/>
            </w:r>
          </w:hyperlink>
        </w:p>
        <w:p w14:paraId="76566645" w14:textId="6EECC8B7"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2" w:history="1">
            <w:r w:rsidRPr="00BF5EF6">
              <w:rPr>
                <w:rStyle w:val="Hyperlink"/>
                <w:noProof/>
              </w:rPr>
              <w:t>3.2.1.8 Màn hình BioTestScreen</w:t>
            </w:r>
            <w:r>
              <w:rPr>
                <w:noProof/>
                <w:webHidden/>
              </w:rPr>
              <w:tab/>
            </w:r>
            <w:r>
              <w:rPr>
                <w:noProof/>
                <w:webHidden/>
              </w:rPr>
              <w:fldChar w:fldCharType="begin"/>
            </w:r>
            <w:r>
              <w:rPr>
                <w:noProof/>
                <w:webHidden/>
              </w:rPr>
              <w:instrText xml:space="preserve"> PAGEREF _Toc142003662 \h </w:instrText>
            </w:r>
            <w:r>
              <w:rPr>
                <w:noProof/>
                <w:webHidden/>
              </w:rPr>
            </w:r>
            <w:r>
              <w:rPr>
                <w:noProof/>
                <w:webHidden/>
              </w:rPr>
              <w:fldChar w:fldCharType="separate"/>
            </w:r>
            <w:r>
              <w:rPr>
                <w:noProof/>
                <w:webHidden/>
              </w:rPr>
              <w:t>40</w:t>
            </w:r>
            <w:r>
              <w:rPr>
                <w:noProof/>
                <w:webHidden/>
              </w:rPr>
              <w:fldChar w:fldCharType="end"/>
            </w:r>
          </w:hyperlink>
        </w:p>
        <w:p w14:paraId="6B9E53BC" w14:textId="6C57107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3" w:history="1">
            <w:r w:rsidRPr="00BF5EF6">
              <w:rPr>
                <w:rStyle w:val="Hyperlink"/>
                <w:noProof/>
              </w:rPr>
              <w:t>3.2.1.9 Màn hình UrineTestScreen</w:t>
            </w:r>
            <w:r>
              <w:rPr>
                <w:noProof/>
                <w:webHidden/>
              </w:rPr>
              <w:tab/>
            </w:r>
            <w:r>
              <w:rPr>
                <w:noProof/>
                <w:webHidden/>
              </w:rPr>
              <w:fldChar w:fldCharType="begin"/>
            </w:r>
            <w:r>
              <w:rPr>
                <w:noProof/>
                <w:webHidden/>
              </w:rPr>
              <w:instrText xml:space="preserve"> PAGEREF _Toc142003663 \h </w:instrText>
            </w:r>
            <w:r>
              <w:rPr>
                <w:noProof/>
                <w:webHidden/>
              </w:rPr>
            </w:r>
            <w:r>
              <w:rPr>
                <w:noProof/>
                <w:webHidden/>
              </w:rPr>
              <w:fldChar w:fldCharType="separate"/>
            </w:r>
            <w:r>
              <w:rPr>
                <w:noProof/>
                <w:webHidden/>
              </w:rPr>
              <w:t>42</w:t>
            </w:r>
            <w:r>
              <w:rPr>
                <w:noProof/>
                <w:webHidden/>
              </w:rPr>
              <w:fldChar w:fldCharType="end"/>
            </w:r>
          </w:hyperlink>
        </w:p>
        <w:p w14:paraId="33FF3814" w14:textId="279ED74F"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4" w:history="1">
            <w:r w:rsidRPr="00BF5EF6">
              <w:rPr>
                <w:rStyle w:val="Hyperlink"/>
                <w:noProof/>
              </w:rPr>
              <w:t>3.2.1.10 Màn hình BloodTestScreen</w:t>
            </w:r>
            <w:r>
              <w:rPr>
                <w:noProof/>
                <w:webHidden/>
              </w:rPr>
              <w:tab/>
            </w:r>
            <w:r>
              <w:rPr>
                <w:noProof/>
                <w:webHidden/>
              </w:rPr>
              <w:fldChar w:fldCharType="begin"/>
            </w:r>
            <w:r>
              <w:rPr>
                <w:noProof/>
                <w:webHidden/>
              </w:rPr>
              <w:instrText xml:space="preserve"> PAGEREF _Toc142003664 \h </w:instrText>
            </w:r>
            <w:r>
              <w:rPr>
                <w:noProof/>
                <w:webHidden/>
              </w:rPr>
            </w:r>
            <w:r>
              <w:rPr>
                <w:noProof/>
                <w:webHidden/>
              </w:rPr>
              <w:fldChar w:fldCharType="separate"/>
            </w:r>
            <w:r>
              <w:rPr>
                <w:noProof/>
                <w:webHidden/>
              </w:rPr>
              <w:t>44</w:t>
            </w:r>
            <w:r>
              <w:rPr>
                <w:noProof/>
                <w:webHidden/>
              </w:rPr>
              <w:fldChar w:fldCharType="end"/>
            </w:r>
          </w:hyperlink>
        </w:p>
        <w:p w14:paraId="61171694" w14:textId="125C7AD7"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5" w:history="1">
            <w:r w:rsidRPr="00BF5EF6">
              <w:rPr>
                <w:rStyle w:val="Hyperlink"/>
                <w:noProof/>
              </w:rPr>
              <w:t>3.2.1.11 Màn hình HealthCheckScreen</w:t>
            </w:r>
            <w:r>
              <w:rPr>
                <w:noProof/>
                <w:webHidden/>
              </w:rPr>
              <w:tab/>
            </w:r>
            <w:r>
              <w:rPr>
                <w:noProof/>
                <w:webHidden/>
              </w:rPr>
              <w:fldChar w:fldCharType="begin"/>
            </w:r>
            <w:r>
              <w:rPr>
                <w:noProof/>
                <w:webHidden/>
              </w:rPr>
              <w:instrText xml:space="preserve"> PAGEREF _Toc142003665 \h </w:instrText>
            </w:r>
            <w:r>
              <w:rPr>
                <w:noProof/>
                <w:webHidden/>
              </w:rPr>
            </w:r>
            <w:r>
              <w:rPr>
                <w:noProof/>
                <w:webHidden/>
              </w:rPr>
              <w:fldChar w:fldCharType="separate"/>
            </w:r>
            <w:r>
              <w:rPr>
                <w:noProof/>
                <w:webHidden/>
              </w:rPr>
              <w:t>45</w:t>
            </w:r>
            <w:r>
              <w:rPr>
                <w:noProof/>
                <w:webHidden/>
              </w:rPr>
              <w:fldChar w:fldCharType="end"/>
            </w:r>
          </w:hyperlink>
        </w:p>
        <w:p w14:paraId="4DCA1843" w14:textId="59E119EF"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6" w:history="1">
            <w:r w:rsidRPr="00BF5EF6">
              <w:rPr>
                <w:rStyle w:val="Hyperlink"/>
                <w:noProof/>
              </w:rPr>
              <w:t>3.2.1.12 Màn Hình PaymentScreen</w:t>
            </w:r>
            <w:r>
              <w:rPr>
                <w:noProof/>
                <w:webHidden/>
              </w:rPr>
              <w:tab/>
            </w:r>
            <w:r>
              <w:rPr>
                <w:noProof/>
                <w:webHidden/>
              </w:rPr>
              <w:fldChar w:fldCharType="begin"/>
            </w:r>
            <w:r>
              <w:rPr>
                <w:noProof/>
                <w:webHidden/>
              </w:rPr>
              <w:instrText xml:space="preserve"> PAGEREF _Toc142003666 \h </w:instrText>
            </w:r>
            <w:r>
              <w:rPr>
                <w:noProof/>
                <w:webHidden/>
              </w:rPr>
            </w:r>
            <w:r>
              <w:rPr>
                <w:noProof/>
                <w:webHidden/>
              </w:rPr>
              <w:fldChar w:fldCharType="separate"/>
            </w:r>
            <w:r>
              <w:rPr>
                <w:noProof/>
                <w:webHidden/>
              </w:rPr>
              <w:t>48</w:t>
            </w:r>
            <w:r>
              <w:rPr>
                <w:noProof/>
                <w:webHidden/>
              </w:rPr>
              <w:fldChar w:fldCharType="end"/>
            </w:r>
          </w:hyperlink>
        </w:p>
        <w:p w14:paraId="5D119CC7" w14:textId="1CBE41F9"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67" w:history="1">
            <w:r w:rsidRPr="00BF5EF6">
              <w:rPr>
                <w:rStyle w:val="Hyperlink"/>
                <w:noProof/>
              </w:rPr>
              <w:t>3.2.2 Xây dựng lớp Log Contronller</w:t>
            </w:r>
            <w:r>
              <w:rPr>
                <w:noProof/>
                <w:webHidden/>
              </w:rPr>
              <w:tab/>
            </w:r>
            <w:r>
              <w:rPr>
                <w:noProof/>
                <w:webHidden/>
              </w:rPr>
              <w:fldChar w:fldCharType="begin"/>
            </w:r>
            <w:r>
              <w:rPr>
                <w:noProof/>
                <w:webHidden/>
              </w:rPr>
              <w:instrText xml:space="preserve"> PAGEREF _Toc142003667 \h </w:instrText>
            </w:r>
            <w:r>
              <w:rPr>
                <w:noProof/>
                <w:webHidden/>
              </w:rPr>
            </w:r>
            <w:r>
              <w:rPr>
                <w:noProof/>
                <w:webHidden/>
              </w:rPr>
              <w:fldChar w:fldCharType="separate"/>
            </w:r>
            <w:r>
              <w:rPr>
                <w:noProof/>
                <w:webHidden/>
              </w:rPr>
              <w:t>49</w:t>
            </w:r>
            <w:r>
              <w:rPr>
                <w:noProof/>
                <w:webHidden/>
              </w:rPr>
              <w:fldChar w:fldCharType="end"/>
            </w:r>
          </w:hyperlink>
        </w:p>
        <w:p w14:paraId="07B8615A" w14:textId="433B3F89"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8" w:history="1">
            <w:r w:rsidRPr="00BF5EF6">
              <w:rPr>
                <w:rStyle w:val="Hyperlink"/>
                <w:noProof/>
              </w:rPr>
              <w:t>3.2.2.1 Khái niệm chung</w:t>
            </w:r>
            <w:r>
              <w:rPr>
                <w:noProof/>
                <w:webHidden/>
              </w:rPr>
              <w:tab/>
            </w:r>
            <w:r>
              <w:rPr>
                <w:noProof/>
                <w:webHidden/>
              </w:rPr>
              <w:fldChar w:fldCharType="begin"/>
            </w:r>
            <w:r>
              <w:rPr>
                <w:noProof/>
                <w:webHidden/>
              </w:rPr>
              <w:instrText xml:space="preserve"> PAGEREF _Toc142003668 \h </w:instrText>
            </w:r>
            <w:r>
              <w:rPr>
                <w:noProof/>
                <w:webHidden/>
              </w:rPr>
            </w:r>
            <w:r>
              <w:rPr>
                <w:noProof/>
                <w:webHidden/>
              </w:rPr>
              <w:fldChar w:fldCharType="separate"/>
            </w:r>
            <w:r>
              <w:rPr>
                <w:noProof/>
                <w:webHidden/>
              </w:rPr>
              <w:t>49</w:t>
            </w:r>
            <w:r>
              <w:rPr>
                <w:noProof/>
                <w:webHidden/>
              </w:rPr>
              <w:fldChar w:fldCharType="end"/>
            </w:r>
          </w:hyperlink>
        </w:p>
        <w:p w14:paraId="477B721E" w14:textId="1DECC835"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9" w:history="1">
            <w:r w:rsidRPr="00BF5EF6">
              <w:rPr>
                <w:rStyle w:val="Hyperlink"/>
                <w:noProof/>
              </w:rPr>
              <w:t>3.2.2.2 Xây dựng chương trình</w:t>
            </w:r>
            <w:r>
              <w:rPr>
                <w:noProof/>
                <w:webHidden/>
              </w:rPr>
              <w:tab/>
            </w:r>
            <w:r>
              <w:rPr>
                <w:noProof/>
                <w:webHidden/>
              </w:rPr>
              <w:fldChar w:fldCharType="begin"/>
            </w:r>
            <w:r>
              <w:rPr>
                <w:noProof/>
                <w:webHidden/>
              </w:rPr>
              <w:instrText xml:space="preserve"> PAGEREF _Toc142003669 \h </w:instrText>
            </w:r>
            <w:r>
              <w:rPr>
                <w:noProof/>
                <w:webHidden/>
              </w:rPr>
            </w:r>
            <w:r>
              <w:rPr>
                <w:noProof/>
                <w:webHidden/>
              </w:rPr>
              <w:fldChar w:fldCharType="separate"/>
            </w:r>
            <w:r>
              <w:rPr>
                <w:noProof/>
                <w:webHidden/>
              </w:rPr>
              <w:t>49</w:t>
            </w:r>
            <w:r>
              <w:rPr>
                <w:noProof/>
                <w:webHidden/>
              </w:rPr>
              <w:fldChar w:fldCharType="end"/>
            </w:r>
          </w:hyperlink>
        </w:p>
        <w:p w14:paraId="65D5BA1E" w14:textId="28F81BC7"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70" w:history="1">
            <w:r w:rsidRPr="00BF5EF6">
              <w:rPr>
                <w:rStyle w:val="Hyperlink"/>
                <w:noProof/>
              </w:rPr>
              <w:t>3.2.3 Xây dựng các lớp cơ sở</w:t>
            </w:r>
            <w:r>
              <w:rPr>
                <w:noProof/>
                <w:webHidden/>
              </w:rPr>
              <w:tab/>
            </w:r>
            <w:r>
              <w:rPr>
                <w:noProof/>
                <w:webHidden/>
              </w:rPr>
              <w:fldChar w:fldCharType="begin"/>
            </w:r>
            <w:r>
              <w:rPr>
                <w:noProof/>
                <w:webHidden/>
              </w:rPr>
              <w:instrText xml:space="preserve"> PAGEREF _Toc142003670 \h </w:instrText>
            </w:r>
            <w:r>
              <w:rPr>
                <w:noProof/>
                <w:webHidden/>
              </w:rPr>
            </w:r>
            <w:r>
              <w:rPr>
                <w:noProof/>
                <w:webHidden/>
              </w:rPr>
              <w:fldChar w:fldCharType="separate"/>
            </w:r>
            <w:r>
              <w:rPr>
                <w:noProof/>
                <w:webHidden/>
              </w:rPr>
              <w:t>50</w:t>
            </w:r>
            <w:r>
              <w:rPr>
                <w:noProof/>
                <w:webHidden/>
              </w:rPr>
              <w:fldChar w:fldCharType="end"/>
            </w:r>
          </w:hyperlink>
        </w:p>
        <w:p w14:paraId="53520D34" w14:textId="6F605CD1"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1" w:history="1">
            <w:r w:rsidRPr="00BF5EF6">
              <w:rPr>
                <w:rStyle w:val="Hyperlink"/>
                <w:noProof/>
              </w:rPr>
              <w:t>3.2.3.1 Setting class</w:t>
            </w:r>
            <w:r>
              <w:rPr>
                <w:noProof/>
                <w:webHidden/>
              </w:rPr>
              <w:tab/>
            </w:r>
            <w:r>
              <w:rPr>
                <w:noProof/>
                <w:webHidden/>
              </w:rPr>
              <w:fldChar w:fldCharType="begin"/>
            </w:r>
            <w:r>
              <w:rPr>
                <w:noProof/>
                <w:webHidden/>
              </w:rPr>
              <w:instrText xml:space="preserve"> PAGEREF _Toc142003671 \h </w:instrText>
            </w:r>
            <w:r>
              <w:rPr>
                <w:noProof/>
                <w:webHidden/>
              </w:rPr>
            </w:r>
            <w:r>
              <w:rPr>
                <w:noProof/>
                <w:webHidden/>
              </w:rPr>
              <w:fldChar w:fldCharType="separate"/>
            </w:r>
            <w:r>
              <w:rPr>
                <w:noProof/>
                <w:webHidden/>
              </w:rPr>
              <w:t>50</w:t>
            </w:r>
            <w:r>
              <w:rPr>
                <w:noProof/>
                <w:webHidden/>
              </w:rPr>
              <w:fldChar w:fldCharType="end"/>
            </w:r>
          </w:hyperlink>
        </w:p>
        <w:p w14:paraId="0DD16AD8" w14:textId="77973DED"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2" w:history="1">
            <w:r w:rsidRPr="00BF5EF6">
              <w:rPr>
                <w:rStyle w:val="Hyperlink"/>
                <w:noProof/>
              </w:rPr>
              <w:t>3.2.3.2 Login class</w:t>
            </w:r>
            <w:r>
              <w:rPr>
                <w:noProof/>
                <w:webHidden/>
              </w:rPr>
              <w:tab/>
            </w:r>
            <w:r>
              <w:rPr>
                <w:noProof/>
                <w:webHidden/>
              </w:rPr>
              <w:fldChar w:fldCharType="begin"/>
            </w:r>
            <w:r>
              <w:rPr>
                <w:noProof/>
                <w:webHidden/>
              </w:rPr>
              <w:instrText xml:space="preserve"> PAGEREF _Toc142003672 \h </w:instrText>
            </w:r>
            <w:r>
              <w:rPr>
                <w:noProof/>
                <w:webHidden/>
              </w:rPr>
            </w:r>
            <w:r>
              <w:rPr>
                <w:noProof/>
                <w:webHidden/>
              </w:rPr>
              <w:fldChar w:fldCharType="separate"/>
            </w:r>
            <w:r>
              <w:rPr>
                <w:noProof/>
                <w:webHidden/>
              </w:rPr>
              <w:t>50</w:t>
            </w:r>
            <w:r>
              <w:rPr>
                <w:noProof/>
                <w:webHidden/>
              </w:rPr>
              <w:fldChar w:fldCharType="end"/>
            </w:r>
          </w:hyperlink>
        </w:p>
        <w:p w14:paraId="35FCA9F9" w14:textId="7A40E790"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3" w:history="1">
            <w:r w:rsidRPr="00BF5EF6">
              <w:rPr>
                <w:rStyle w:val="Hyperlink"/>
                <w:noProof/>
              </w:rPr>
              <w:t>3.3 Xây dựng chương trình con Common Control UI Project</w:t>
            </w:r>
            <w:r>
              <w:rPr>
                <w:noProof/>
                <w:webHidden/>
              </w:rPr>
              <w:tab/>
            </w:r>
            <w:r>
              <w:rPr>
                <w:noProof/>
                <w:webHidden/>
              </w:rPr>
              <w:fldChar w:fldCharType="begin"/>
            </w:r>
            <w:r>
              <w:rPr>
                <w:noProof/>
                <w:webHidden/>
              </w:rPr>
              <w:instrText xml:space="preserve"> PAGEREF _Toc142003673 \h </w:instrText>
            </w:r>
            <w:r>
              <w:rPr>
                <w:noProof/>
                <w:webHidden/>
              </w:rPr>
            </w:r>
            <w:r>
              <w:rPr>
                <w:noProof/>
                <w:webHidden/>
              </w:rPr>
              <w:fldChar w:fldCharType="separate"/>
            </w:r>
            <w:r>
              <w:rPr>
                <w:noProof/>
                <w:webHidden/>
              </w:rPr>
              <w:t>51</w:t>
            </w:r>
            <w:r>
              <w:rPr>
                <w:noProof/>
                <w:webHidden/>
              </w:rPr>
              <w:fldChar w:fldCharType="end"/>
            </w:r>
          </w:hyperlink>
        </w:p>
        <w:p w14:paraId="39119691" w14:textId="694FB73A"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4" w:history="1">
            <w:r w:rsidRPr="00BF5EF6">
              <w:rPr>
                <w:rStyle w:val="Hyperlink"/>
                <w:noProof/>
              </w:rPr>
              <w:t>3.4 Xây dựng chương trình con Common Handle DB Project</w:t>
            </w:r>
            <w:r>
              <w:rPr>
                <w:noProof/>
                <w:webHidden/>
              </w:rPr>
              <w:tab/>
            </w:r>
            <w:r>
              <w:rPr>
                <w:noProof/>
                <w:webHidden/>
              </w:rPr>
              <w:fldChar w:fldCharType="begin"/>
            </w:r>
            <w:r>
              <w:rPr>
                <w:noProof/>
                <w:webHidden/>
              </w:rPr>
              <w:instrText xml:space="preserve"> PAGEREF _Toc142003674 \h </w:instrText>
            </w:r>
            <w:r>
              <w:rPr>
                <w:noProof/>
                <w:webHidden/>
              </w:rPr>
            </w:r>
            <w:r>
              <w:rPr>
                <w:noProof/>
                <w:webHidden/>
              </w:rPr>
              <w:fldChar w:fldCharType="separate"/>
            </w:r>
            <w:r>
              <w:rPr>
                <w:noProof/>
                <w:webHidden/>
              </w:rPr>
              <w:t>52</w:t>
            </w:r>
            <w:r>
              <w:rPr>
                <w:noProof/>
                <w:webHidden/>
              </w:rPr>
              <w:fldChar w:fldCharType="end"/>
            </w:r>
          </w:hyperlink>
        </w:p>
        <w:p w14:paraId="72C9FBBC" w14:textId="4BFDB805"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5" w:history="1">
            <w:r w:rsidRPr="00BF5EF6">
              <w:rPr>
                <w:rStyle w:val="Hyperlink"/>
                <w:noProof/>
              </w:rPr>
              <w:t>3.5 Kiểm thử phần mềm</w:t>
            </w:r>
            <w:r>
              <w:rPr>
                <w:noProof/>
                <w:webHidden/>
              </w:rPr>
              <w:tab/>
            </w:r>
            <w:r>
              <w:rPr>
                <w:noProof/>
                <w:webHidden/>
              </w:rPr>
              <w:fldChar w:fldCharType="begin"/>
            </w:r>
            <w:r>
              <w:rPr>
                <w:noProof/>
                <w:webHidden/>
              </w:rPr>
              <w:instrText xml:space="preserve"> PAGEREF _Toc142003675 \h </w:instrText>
            </w:r>
            <w:r>
              <w:rPr>
                <w:noProof/>
                <w:webHidden/>
              </w:rPr>
            </w:r>
            <w:r>
              <w:rPr>
                <w:noProof/>
                <w:webHidden/>
              </w:rPr>
              <w:fldChar w:fldCharType="separate"/>
            </w:r>
            <w:r>
              <w:rPr>
                <w:noProof/>
                <w:webHidden/>
              </w:rPr>
              <w:t>54</w:t>
            </w:r>
            <w:r>
              <w:rPr>
                <w:noProof/>
                <w:webHidden/>
              </w:rPr>
              <w:fldChar w:fldCharType="end"/>
            </w:r>
          </w:hyperlink>
        </w:p>
        <w:p w14:paraId="49CB4AF1" w14:textId="1AB01FAF" w:rsidR="006E0B21" w:rsidRDefault="006E0B21">
          <w:pPr>
            <w:pStyle w:val="TOC3"/>
            <w:rPr>
              <w:rFonts w:asciiTheme="minorHAnsi" w:eastAsiaTheme="minorEastAsia" w:hAnsiTheme="minorHAnsi" w:cstheme="minorBidi"/>
              <w:noProof/>
              <w:sz w:val="22"/>
              <w:szCs w:val="22"/>
              <w:lang w:val="en-AI" w:eastAsia="en-AI"/>
              <w14:ligatures w14:val="standardContextual"/>
            </w:rPr>
          </w:pPr>
          <w:hyperlink w:anchor="_Toc142003676" w:history="1">
            <w:r w:rsidRPr="00BF5EF6">
              <w:rPr>
                <w:rStyle w:val="Hyperlink"/>
                <w:noProof/>
              </w:rPr>
              <w:t>3.5.1 Kiểm tra chức năng</w:t>
            </w:r>
            <w:r>
              <w:rPr>
                <w:noProof/>
                <w:webHidden/>
              </w:rPr>
              <w:tab/>
            </w:r>
            <w:r>
              <w:rPr>
                <w:noProof/>
                <w:webHidden/>
              </w:rPr>
              <w:fldChar w:fldCharType="begin"/>
            </w:r>
            <w:r>
              <w:rPr>
                <w:noProof/>
                <w:webHidden/>
              </w:rPr>
              <w:instrText xml:space="preserve"> PAGEREF _Toc142003676 \h </w:instrText>
            </w:r>
            <w:r>
              <w:rPr>
                <w:noProof/>
                <w:webHidden/>
              </w:rPr>
            </w:r>
            <w:r>
              <w:rPr>
                <w:noProof/>
                <w:webHidden/>
              </w:rPr>
              <w:fldChar w:fldCharType="separate"/>
            </w:r>
            <w:r>
              <w:rPr>
                <w:noProof/>
                <w:webHidden/>
              </w:rPr>
              <w:t>54</w:t>
            </w:r>
            <w:r>
              <w:rPr>
                <w:noProof/>
                <w:webHidden/>
              </w:rPr>
              <w:fldChar w:fldCharType="end"/>
            </w:r>
          </w:hyperlink>
        </w:p>
        <w:p w14:paraId="1706CBE8" w14:textId="55EAB87D"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7" w:history="1">
            <w:r w:rsidRPr="00BF5EF6">
              <w:rPr>
                <w:rStyle w:val="Hyperlink"/>
                <w:noProof/>
              </w:rPr>
              <w:t>3.5.1.1 Chức năng Login</w:t>
            </w:r>
            <w:r>
              <w:rPr>
                <w:noProof/>
                <w:webHidden/>
              </w:rPr>
              <w:tab/>
            </w:r>
            <w:r>
              <w:rPr>
                <w:noProof/>
                <w:webHidden/>
              </w:rPr>
              <w:fldChar w:fldCharType="begin"/>
            </w:r>
            <w:r>
              <w:rPr>
                <w:noProof/>
                <w:webHidden/>
              </w:rPr>
              <w:instrText xml:space="preserve"> PAGEREF _Toc142003677 \h </w:instrText>
            </w:r>
            <w:r>
              <w:rPr>
                <w:noProof/>
                <w:webHidden/>
              </w:rPr>
            </w:r>
            <w:r>
              <w:rPr>
                <w:noProof/>
                <w:webHidden/>
              </w:rPr>
              <w:fldChar w:fldCharType="separate"/>
            </w:r>
            <w:r>
              <w:rPr>
                <w:noProof/>
                <w:webHidden/>
              </w:rPr>
              <w:t>54</w:t>
            </w:r>
            <w:r>
              <w:rPr>
                <w:noProof/>
                <w:webHidden/>
              </w:rPr>
              <w:fldChar w:fldCharType="end"/>
            </w:r>
          </w:hyperlink>
        </w:p>
        <w:p w14:paraId="7AC93A46" w14:textId="4C0BB11F"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8" w:history="1">
            <w:r w:rsidRPr="00BF5EF6">
              <w:rPr>
                <w:rStyle w:val="Hyperlink"/>
                <w:noProof/>
              </w:rPr>
              <w:t>3.5.1.2 Chức năng lựa chọn tác vụ ở Giao diện HomScreen</w:t>
            </w:r>
            <w:r>
              <w:rPr>
                <w:noProof/>
                <w:webHidden/>
              </w:rPr>
              <w:tab/>
            </w:r>
            <w:r>
              <w:rPr>
                <w:noProof/>
                <w:webHidden/>
              </w:rPr>
              <w:fldChar w:fldCharType="begin"/>
            </w:r>
            <w:r>
              <w:rPr>
                <w:noProof/>
                <w:webHidden/>
              </w:rPr>
              <w:instrText xml:space="preserve"> PAGEREF _Toc142003678 \h </w:instrText>
            </w:r>
            <w:r>
              <w:rPr>
                <w:noProof/>
                <w:webHidden/>
              </w:rPr>
            </w:r>
            <w:r>
              <w:rPr>
                <w:noProof/>
                <w:webHidden/>
              </w:rPr>
              <w:fldChar w:fldCharType="separate"/>
            </w:r>
            <w:r>
              <w:rPr>
                <w:noProof/>
                <w:webHidden/>
              </w:rPr>
              <w:t>54</w:t>
            </w:r>
            <w:r>
              <w:rPr>
                <w:noProof/>
                <w:webHidden/>
              </w:rPr>
              <w:fldChar w:fldCharType="end"/>
            </w:r>
          </w:hyperlink>
        </w:p>
        <w:p w14:paraId="14CD9C13" w14:textId="1BEC1B53"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9" w:history="1">
            <w:r w:rsidRPr="00BF5EF6">
              <w:rPr>
                <w:rStyle w:val="Hyperlink"/>
                <w:noProof/>
              </w:rPr>
              <w:t>3.5.1.3 Chức năng ADD</w:t>
            </w:r>
            <w:r>
              <w:rPr>
                <w:noProof/>
                <w:webHidden/>
              </w:rPr>
              <w:tab/>
            </w:r>
            <w:r>
              <w:rPr>
                <w:noProof/>
                <w:webHidden/>
              </w:rPr>
              <w:fldChar w:fldCharType="begin"/>
            </w:r>
            <w:r>
              <w:rPr>
                <w:noProof/>
                <w:webHidden/>
              </w:rPr>
              <w:instrText xml:space="preserve"> PAGEREF _Toc142003679 \h </w:instrText>
            </w:r>
            <w:r>
              <w:rPr>
                <w:noProof/>
                <w:webHidden/>
              </w:rPr>
            </w:r>
            <w:r>
              <w:rPr>
                <w:noProof/>
                <w:webHidden/>
              </w:rPr>
              <w:fldChar w:fldCharType="separate"/>
            </w:r>
            <w:r>
              <w:rPr>
                <w:noProof/>
                <w:webHidden/>
              </w:rPr>
              <w:t>55</w:t>
            </w:r>
            <w:r>
              <w:rPr>
                <w:noProof/>
                <w:webHidden/>
              </w:rPr>
              <w:fldChar w:fldCharType="end"/>
            </w:r>
          </w:hyperlink>
        </w:p>
        <w:p w14:paraId="2EE93622" w14:textId="23E52229"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0" w:history="1">
            <w:r w:rsidRPr="00BF5EF6">
              <w:rPr>
                <w:rStyle w:val="Hyperlink"/>
                <w:noProof/>
              </w:rPr>
              <w:t>3.5.1.4 Chức năng EDIT</w:t>
            </w:r>
            <w:r>
              <w:rPr>
                <w:noProof/>
                <w:webHidden/>
              </w:rPr>
              <w:tab/>
            </w:r>
            <w:r>
              <w:rPr>
                <w:noProof/>
                <w:webHidden/>
              </w:rPr>
              <w:fldChar w:fldCharType="begin"/>
            </w:r>
            <w:r>
              <w:rPr>
                <w:noProof/>
                <w:webHidden/>
              </w:rPr>
              <w:instrText xml:space="preserve"> PAGEREF _Toc142003680 \h </w:instrText>
            </w:r>
            <w:r>
              <w:rPr>
                <w:noProof/>
                <w:webHidden/>
              </w:rPr>
            </w:r>
            <w:r>
              <w:rPr>
                <w:noProof/>
                <w:webHidden/>
              </w:rPr>
              <w:fldChar w:fldCharType="separate"/>
            </w:r>
            <w:r>
              <w:rPr>
                <w:noProof/>
                <w:webHidden/>
              </w:rPr>
              <w:t>55</w:t>
            </w:r>
            <w:r>
              <w:rPr>
                <w:noProof/>
                <w:webHidden/>
              </w:rPr>
              <w:fldChar w:fldCharType="end"/>
            </w:r>
          </w:hyperlink>
        </w:p>
        <w:p w14:paraId="43CE76CA" w14:textId="3C75FECB"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1" w:history="1">
            <w:r w:rsidRPr="00BF5EF6">
              <w:rPr>
                <w:rStyle w:val="Hyperlink"/>
                <w:noProof/>
              </w:rPr>
              <w:t>3.5.1.5 Chức năng DELETE</w:t>
            </w:r>
            <w:r>
              <w:rPr>
                <w:noProof/>
                <w:webHidden/>
              </w:rPr>
              <w:tab/>
            </w:r>
            <w:r>
              <w:rPr>
                <w:noProof/>
                <w:webHidden/>
              </w:rPr>
              <w:fldChar w:fldCharType="begin"/>
            </w:r>
            <w:r>
              <w:rPr>
                <w:noProof/>
                <w:webHidden/>
              </w:rPr>
              <w:instrText xml:space="preserve"> PAGEREF _Toc142003681 \h </w:instrText>
            </w:r>
            <w:r>
              <w:rPr>
                <w:noProof/>
                <w:webHidden/>
              </w:rPr>
            </w:r>
            <w:r>
              <w:rPr>
                <w:noProof/>
                <w:webHidden/>
              </w:rPr>
              <w:fldChar w:fldCharType="separate"/>
            </w:r>
            <w:r>
              <w:rPr>
                <w:noProof/>
                <w:webHidden/>
              </w:rPr>
              <w:t>56</w:t>
            </w:r>
            <w:r>
              <w:rPr>
                <w:noProof/>
                <w:webHidden/>
              </w:rPr>
              <w:fldChar w:fldCharType="end"/>
            </w:r>
          </w:hyperlink>
        </w:p>
        <w:p w14:paraId="62B00550" w14:textId="4EA06604" w:rsidR="006E0B21" w:rsidRDefault="006E0B21">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2" w:history="1">
            <w:r w:rsidRPr="00BF5EF6">
              <w:rPr>
                <w:rStyle w:val="Hyperlink"/>
                <w:noProof/>
              </w:rPr>
              <w:t>3.5.1.6 Hiển thị thông tin ở màn BioTesScreent</w:t>
            </w:r>
            <w:r>
              <w:rPr>
                <w:noProof/>
                <w:webHidden/>
              </w:rPr>
              <w:tab/>
            </w:r>
            <w:r>
              <w:rPr>
                <w:noProof/>
                <w:webHidden/>
              </w:rPr>
              <w:fldChar w:fldCharType="begin"/>
            </w:r>
            <w:r>
              <w:rPr>
                <w:noProof/>
                <w:webHidden/>
              </w:rPr>
              <w:instrText xml:space="preserve"> PAGEREF _Toc142003682 \h </w:instrText>
            </w:r>
            <w:r>
              <w:rPr>
                <w:noProof/>
                <w:webHidden/>
              </w:rPr>
            </w:r>
            <w:r>
              <w:rPr>
                <w:noProof/>
                <w:webHidden/>
              </w:rPr>
              <w:fldChar w:fldCharType="separate"/>
            </w:r>
            <w:r>
              <w:rPr>
                <w:noProof/>
                <w:webHidden/>
              </w:rPr>
              <w:t>57</w:t>
            </w:r>
            <w:r>
              <w:rPr>
                <w:noProof/>
                <w:webHidden/>
              </w:rPr>
              <w:fldChar w:fldCharType="end"/>
            </w:r>
          </w:hyperlink>
        </w:p>
        <w:p w14:paraId="15C8B76A" w14:textId="5489D87B"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3" w:history="1">
            <w:r w:rsidRPr="00BF5EF6">
              <w:rPr>
                <w:rStyle w:val="Hyperlink"/>
                <w:noProof/>
              </w:rPr>
              <w:t>3.6 Kết Luận</w:t>
            </w:r>
            <w:r>
              <w:rPr>
                <w:noProof/>
                <w:webHidden/>
              </w:rPr>
              <w:tab/>
            </w:r>
            <w:r>
              <w:rPr>
                <w:noProof/>
                <w:webHidden/>
              </w:rPr>
              <w:fldChar w:fldCharType="begin"/>
            </w:r>
            <w:r>
              <w:rPr>
                <w:noProof/>
                <w:webHidden/>
              </w:rPr>
              <w:instrText xml:space="preserve"> PAGEREF _Toc142003683 \h </w:instrText>
            </w:r>
            <w:r>
              <w:rPr>
                <w:noProof/>
                <w:webHidden/>
              </w:rPr>
            </w:r>
            <w:r>
              <w:rPr>
                <w:noProof/>
                <w:webHidden/>
              </w:rPr>
              <w:fldChar w:fldCharType="separate"/>
            </w:r>
            <w:r>
              <w:rPr>
                <w:noProof/>
                <w:webHidden/>
              </w:rPr>
              <w:t>58</w:t>
            </w:r>
            <w:r>
              <w:rPr>
                <w:noProof/>
                <w:webHidden/>
              </w:rPr>
              <w:fldChar w:fldCharType="end"/>
            </w:r>
          </w:hyperlink>
        </w:p>
        <w:p w14:paraId="50311FD2" w14:textId="2BFA92A2"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684" w:history="1">
            <w:r w:rsidRPr="00BF5EF6">
              <w:rPr>
                <w:rStyle w:val="Hyperlink"/>
                <w:noProof/>
              </w:rPr>
              <w:t>CHƯƠNG 4. TỔNG KẾT VÀ PHÁT TRIỀN</w:t>
            </w:r>
            <w:r>
              <w:rPr>
                <w:noProof/>
                <w:webHidden/>
              </w:rPr>
              <w:tab/>
            </w:r>
            <w:r>
              <w:rPr>
                <w:noProof/>
                <w:webHidden/>
              </w:rPr>
              <w:fldChar w:fldCharType="begin"/>
            </w:r>
            <w:r>
              <w:rPr>
                <w:noProof/>
                <w:webHidden/>
              </w:rPr>
              <w:instrText xml:space="preserve"> PAGEREF _Toc142003684 \h </w:instrText>
            </w:r>
            <w:r>
              <w:rPr>
                <w:noProof/>
                <w:webHidden/>
              </w:rPr>
            </w:r>
            <w:r>
              <w:rPr>
                <w:noProof/>
                <w:webHidden/>
              </w:rPr>
              <w:fldChar w:fldCharType="separate"/>
            </w:r>
            <w:r>
              <w:rPr>
                <w:noProof/>
                <w:webHidden/>
              </w:rPr>
              <w:t>59</w:t>
            </w:r>
            <w:r>
              <w:rPr>
                <w:noProof/>
                <w:webHidden/>
              </w:rPr>
              <w:fldChar w:fldCharType="end"/>
            </w:r>
          </w:hyperlink>
        </w:p>
        <w:p w14:paraId="079E8B9E" w14:textId="529F4A87"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5" w:history="1">
            <w:r w:rsidRPr="00BF5EF6">
              <w:rPr>
                <w:rStyle w:val="Hyperlink"/>
                <w:noProof/>
              </w:rPr>
              <w:t>4.1 Kết quả đạt được</w:t>
            </w:r>
            <w:r>
              <w:rPr>
                <w:noProof/>
                <w:webHidden/>
              </w:rPr>
              <w:tab/>
            </w:r>
            <w:r>
              <w:rPr>
                <w:noProof/>
                <w:webHidden/>
              </w:rPr>
              <w:fldChar w:fldCharType="begin"/>
            </w:r>
            <w:r>
              <w:rPr>
                <w:noProof/>
                <w:webHidden/>
              </w:rPr>
              <w:instrText xml:space="preserve"> PAGEREF _Toc142003685 \h </w:instrText>
            </w:r>
            <w:r>
              <w:rPr>
                <w:noProof/>
                <w:webHidden/>
              </w:rPr>
            </w:r>
            <w:r>
              <w:rPr>
                <w:noProof/>
                <w:webHidden/>
              </w:rPr>
              <w:fldChar w:fldCharType="separate"/>
            </w:r>
            <w:r>
              <w:rPr>
                <w:noProof/>
                <w:webHidden/>
              </w:rPr>
              <w:t>59</w:t>
            </w:r>
            <w:r>
              <w:rPr>
                <w:noProof/>
                <w:webHidden/>
              </w:rPr>
              <w:fldChar w:fldCharType="end"/>
            </w:r>
          </w:hyperlink>
        </w:p>
        <w:p w14:paraId="685ED515" w14:textId="2E82D59A"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6" w:history="1">
            <w:r w:rsidRPr="00BF5EF6">
              <w:rPr>
                <w:rStyle w:val="Hyperlink"/>
                <w:noProof/>
              </w:rPr>
              <w:t>4.2 Hạn chế của phần mềm</w:t>
            </w:r>
            <w:r>
              <w:rPr>
                <w:noProof/>
                <w:webHidden/>
              </w:rPr>
              <w:tab/>
            </w:r>
            <w:r>
              <w:rPr>
                <w:noProof/>
                <w:webHidden/>
              </w:rPr>
              <w:fldChar w:fldCharType="begin"/>
            </w:r>
            <w:r>
              <w:rPr>
                <w:noProof/>
                <w:webHidden/>
              </w:rPr>
              <w:instrText xml:space="preserve"> PAGEREF _Toc142003686 \h </w:instrText>
            </w:r>
            <w:r>
              <w:rPr>
                <w:noProof/>
                <w:webHidden/>
              </w:rPr>
            </w:r>
            <w:r>
              <w:rPr>
                <w:noProof/>
                <w:webHidden/>
              </w:rPr>
              <w:fldChar w:fldCharType="separate"/>
            </w:r>
            <w:r>
              <w:rPr>
                <w:noProof/>
                <w:webHidden/>
              </w:rPr>
              <w:t>59</w:t>
            </w:r>
            <w:r>
              <w:rPr>
                <w:noProof/>
                <w:webHidden/>
              </w:rPr>
              <w:fldChar w:fldCharType="end"/>
            </w:r>
          </w:hyperlink>
        </w:p>
        <w:p w14:paraId="192178AC" w14:textId="4DA0A51D" w:rsidR="006E0B21" w:rsidRDefault="006E0B21">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7" w:history="1">
            <w:r w:rsidRPr="00BF5EF6">
              <w:rPr>
                <w:rStyle w:val="Hyperlink"/>
                <w:noProof/>
              </w:rPr>
              <w:t>4.3 Hướng phát triển</w:t>
            </w:r>
            <w:r>
              <w:rPr>
                <w:noProof/>
                <w:webHidden/>
              </w:rPr>
              <w:tab/>
            </w:r>
            <w:r>
              <w:rPr>
                <w:noProof/>
                <w:webHidden/>
              </w:rPr>
              <w:fldChar w:fldCharType="begin"/>
            </w:r>
            <w:r>
              <w:rPr>
                <w:noProof/>
                <w:webHidden/>
              </w:rPr>
              <w:instrText xml:space="preserve"> PAGEREF _Toc142003687 \h </w:instrText>
            </w:r>
            <w:r>
              <w:rPr>
                <w:noProof/>
                <w:webHidden/>
              </w:rPr>
            </w:r>
            <w:r>
              <w:rPr>
                <w:noProof/>
                <w:webHidden/>
              </w:rPr>
              <w:fldChar w:fldCharType="separate"/>
            </w:r>
            <w:r>
              <w:rPr>
                <w:noProof/>
                <w:webHidden/>
              </w:rPr>
              <w:t>59</w:t>
            </w:r>
            <w:r>
              <w:rPr>
                <w:noProof/>
                <w:webHidden/>
              </w:rPr>
              <w:fldChar w:fldCharType="end"/>
            </w:r>
          </w:hyperlink>
        </w:p>
        <w:p w14:paraId="341F237F" w14:textId="4A2A1AD3"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688" w:history="1">
            <w:r w:rsidRPr="00BF5EF6">
              <w:rPr>
                <w:rStyle w:val="Hyperlink"/>
                <w:noProof/>
              </w:rPr>
              <w:t>KẾT LUẬN</w:t>
            </w:r>
            <w:r>
              <w:rPr>
                <w:noProof/>
                <w:webHidden/>
              </w:rPr>
              <w:tab/>
            </w:r>
            <w:r>
              <w:rPr>
                <w:noProof/>
                <w:webHidden/>
              </w:rPr>
              <w:fldChar w:fldCharType="begin"/>
            </w:r>
            <w:r>
              <w:rPr>
                <w:noProof/>
                <w:webHidden/>
              </w:rPr>
              <w:instrText xml:space="preserve"> PAGEREF _Toc142003688 \h </w:instrText>
            </w:r>
            <w:r>
              <w:rPr>
                <w:noProof/>
                <w:webHidden/>
              </w:rPr>
            </w:r>
            <w:r>
              <w:rPr>
                <w:noProof/>
                <w:webHidden/>
              </w:rPr>
              <w:fldChar w:fldCharType="separate"/>
            </w:r>
            <w:r>
              <w:rPr>
                <w:noProof/>
                <w:webHidden/>
              </w:rPr>
              <w:t>61</w:t>
            </w:r>
            <w:r>
              <w:rPr>
                <w:noProof/>
                <w:webHidden/>
              </w:rPr>
              <w:fldChar w:fldCharType="end"/>
            </w:r>
          </w:hyperlink>
        </w:p>
        <w:p w14:paraId="29A17DC7" w14:textId="11E6E0A7" w:rsidR="006E0B21" w:rsidRDefault="006E0B21">
          <w:pPr>
            <w:pStyle w:val="TOC1"/>
            <w:rPr>
              <w:rFonts w:asciiTheme="minorHAnsi" w:eastAsiaTheme="minorEastAsia" w:hAnsiTheme="minorHAnsi" w:cstheme="minorBidi"/>
              <w:b w:val="0"/>
              <w:noProof/>
              <w:sz w:val="22"/>
              <w:szCs w:val="22"/>
              <w:lang w:val="en-AI" w:eastAsia="en-AI"/>
              <w14:ligatures w14:val="standardContextual"/>
            </w:rPr>
          </w:pPr>
          <w:hyperlink w:anchor="_Toc142003689" w:history="1">
            <w:r w:rsidRPr="00BF5EF6">
              <w:rPr>
                <w:rStyle w:val="Hyperlink"/>
                <w:noProof/>
              </w:rPr>
              <w:t>TÀI</w:t>
            </w:r>
            <w:r w:rsidRPr="00BF5EF6">
              <w:rPr>
                <w:rStyle w:val="Hyperlink"/>
                <w:noProof/>
                <w:spacing w:val="-2"/>
              </w:rPr>
              <w:t xml:space="preserve"> </w:t>
            </w:r>
            <w:r w:rsidRPr="00BF5EF6">
              <w:rPr>
                <w:rStyle w:val="Hyperlink"/>
                <w:noProof/>
              </w:rPr>
              <w:t>LIỆU</w:t>
            </w:r>
            <w:r w:rsidRPr="00BF5EF6">
              <w:rPr>
                <w:rStyle w:val="Hyperlink"/>
                <w:noProof/>
                <w:spacing w:val="-8"/>
              </w:rPr>
              <w:t xml:space="preserve"> </w:t>
            </w:r>
            <w:r w:rsidRPr="00BF5EF6">
              <w:rPr>
                <w:rStyle w:val="Hyperlink"/>
                <w:noProof/>
              </w:rPr>
              <w:t>THAM</w:t>
            </w:r>
            <w:r w:rsidRPr="00BF5EF6">
              <w:rPr>
                <w:rStyle w:val="Hyperlink"/>
                <w:noProof/>
                <w:spacing w:val="-1"/>
              </w:rPr>
              <w:t xml:space="preserve"> </w:t>
            </w:r>
            <w:r w:rsidRPr="00BF5EF6">
              <w:rPr>
                <w:rStyle w:val="Hyperlink"/>
                <w:noProof/>
              </w:rPr>
              <w:t>KHẢO</w:t>
            </w:r>
            <w:r>
              <w:rPr>
                <w:noProof/>
                <w:webHidden/>
              </w:rPr>
              <w:tab/>
            </w:r>
            <w:r>
              <w:rPr>
                <w:noProof/>
                <w:webHidden/>
              </w:rPr>
              <w:fldChar w:fldCharType="begin"/>
            </w:r>
            <w:r>
              <w:rPr>
                <w:noProof/>
                <w:webHidden/>
              </w:rPr>
              <w:instrText xml:space="preserve"> PAGEREF _Toc142003689 \h </w:instrText>
            </w:r>
            <w:r>
              <w:rPr>
                <w:noProof/>
                <w:webHidden/>
              </w:rPr>
            </w:r>
            <w:r>
              <w:rPr>
                <w:noProof/>
                <w:webHidden/>
              </w:rPr>
              <w:fldChar w:fldCharType="separate"/>
            </w:r>
            <w:r>
              <w:rPr>
                <w:noProof/>
                <w:webHidden/>
              </w:rPr>
              <w:t>62</w:t>
            </w:r>
            <w:r>
              <w:rPr>
                <w:noProof/>
                <w:webHidden/>
              </w:rPr>
              <w:fldChar w:fldCharType="end"/>
            </w:r>
          </w:hyperlink>
        </w:p>
        <w:p w14:paraId="55E820F5" w14:textId="33630F70" w:rsidR="00B041C9" w:rsidRPr="000C5E6A" w:rsidRDefault="00002998" w:rsidP="00BF1952">
          <w:r>
            <w:rPr>
              <w:b/>
              <w:sz w:val="24"/>
            </w:rPr>
            <w:fldChar w:fldCharType="end"/>
          </w:r>
        </w:p>
      </w:sdtContent>
    </w:sdt>
    <w:p w14:paraId="2E26506D" w14:textId="77777777" w:rsidR="004D16AA" w:rsidRPr="000C5E6A" w:rsidRDefault="004D16AA" w:rsidP="00CB0855">
      <w:pPr>
        <w:sectPr w:rsidR="004D16AA" w:rsidRPr="000C5E6A" w:rsidSect="00417764">
          <w:type w:val="continuous"/>
          <w:pgSz w:w="11910" w:h="16840"/>
          <w:pgMar w:top="1100" w:right="1137" w:bottom="1505" w:left="1701" w:header="720" w:footer="720" w:gutter="0"/>
          <w:cols w:space="720"/>
        </w:sectPr>
      </w:pPr>
    </w:p>
    <w:p w14:paraId="7015AE51" w14:textId="0484DF76" w:rsidR="004D16AA" w:rsidRPr="00381B55" w:rsidRDefault="004F097A" w:rsidP="00381B55">
      <w:pPr>
        <w:pStyle w:val="Heading1"/>
        <w:numPr>
          <w:ilvl w:val="0"/>
          <w:numId w:val="0"/>
        </w:numPr>
      </w:pPr>
      <w:bookmarkStart w:id="0" w:name="_Toc142003593"/>
      <w:r w:rsidRPr="008D721D">
        <w:lastRenderedPageBreak/>
        <w:t>DANH MỤC KÝ HIỆU VÀ CHỮ VIẾT TẮT</w:t>
      </w:r>
      <w:bookmarkEnd w:id="0"/>
    </w:p>
    <w:tbl>
      <w:tblPr>
        <w:tblpPr w:leftFromText="180" w:rightFromText="180" w:vertAnchor="text" w:tblpX="11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980"/>
        <w:gridCol w:w="6286"/>
      </w:tblGrid>
      <w:tr w:rsidR="000C5E6A" w:rsidRPr="000C5E6A" w14:paraId="2E02A8F7" w14:textId="77777777" w:rsidTr="00381B55">
        <w:trPr>
          <w:trHeight w:val="544"/>
        </w:trPr>
        <w:tc>
          <w:tcPr>
            <w:tcW w:w="886" w:type="dxa"/>
          </w:tcPr>
          <w:p w14:paraId="0ACD49D2" w14:textId="77777777" w:rsidR="004D16AA" w:rsidRPr="000C5E6A" w:rsidRDefault="004F097A" w:rsidP="00381B55">
            <w:pPr>
              <w:pStyle w:val="TableParagraph"/>
              <w:spacing w:before="4" w:line="276" w:lineRule="auto"/>
              <w:ind w:left="175" w:right="169"/>
              <w:rPr>
                <w:b/>
              </w:rPr>
            </w:pPr>
            <w:r w:rsidRPr="000C5E6A">
              <w:rPr>
                <w:b/>
              </w:rPr>
              <w:t>STT</w:t>
            </w:r>
          </w:p>
        </w:tc>
        <w:tc>
          <w:tcPr>
            <w:tcW w:w="1980" w:type="dxa"/>
          </w:tcPr>
          <w:p w14:paraId="0095C274" w14:textId="77777777" w:rsidR="004D16AA" w:rsidRPr="000C5E6A" w:rsidRDefault="004F097A" w:rsidP="00381B55">
            <w:pPr>
              <w:pStyle w:val="TableParagraph"/>
              <w:spacing w:before="4" w:line="276" w:lineRule="auto"/>
              <w:ind w:left="328" w:right="323"/>
              <w:rPr>
                <w:b/>
              </w:rPr>
            </w:pPr>
            <w:r w:rsidRPr="000C5E6A">
              <w:rPr>
                <w:b/>
              </w:rPr>
              <w:t>Kí</w:t>
            </w:r>
            <w:r w:rsidRPr="000C5E6A">
              <w:rPr>
                <w:b/>
                <w:spacing w:val="-4"/>
              </w:rPr>
              <w:t xml:space="preserve"> </w:t>
            </w:r>
            <w:r w:rsidRPr="000C5E6A">
              <w:rPr>
                <w:b/>
              </w:rPr>
              <w:t>hiệu</w:t>
            </w:r>
          </w:p>
        </w:tc>
        <w:tc>
          <w:tcPr>
            <w:tcW w:w="6286" w:type="dxa"/>
          </w:tcPr>
          <w:p w14:paraId="0C51825C" w14:textId="77777777" w:rsidR="004D16AA" w:rsidRPr="000C5E6A" w:rsidRDefault="004F097A" w:rsidP="00381B55">
            <w:pPr>
              <w:pStyle w:val="TableParagraph"/>
              <w:spacing w:before="4" w:line="276" w:lineRule="auto"/>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rsidTr="00381B55">
        <w:trPr>
          <w:trHeight w:val="517"/>
        </w:trPr>
        <w:tc>
          <w:tcPr>
            <w:tcW w:w="886" w:type="dxa"/>
          </w:tcPr>
          <w:p w14:paraId="3718CAC9" w14:textId="77777777" w:rsidR="004D16AA" w:rsidRPr="000C5E6A" w:rsidRDefault="004F097A" w:rsidP="00381B55">
            <w:pPr>
              <w:pStyle w:val="TableParagraph"/>
              <w:spacing w:line="276" w:lineRule="auto"/>
              <w:ind w:left="6"/>
              <w:rPr>
                <w:sz w:val="24"/>
              </w:rPr>
            </w:pPr>
            <w:r w:rsidRPr="000C5E6A">
              <w:rPr>
                <w:sz w:val="24"/>
              </w:rPr>
              <w:t>1</w:t>
            </w:r>
          </w:p>
        </w:tc>
        <w:tc>
          <w:tcPr>
            <w:tcW w:w="1980" w:type="dxa"/>
          </w:tcPr>
          <w:p w14:paraId="4D2841F2" w14:textId="77777777" w:rsidR="004D16AA" w:rsidRPr="000C5E6A" w:rsidRDefault="004F097A" w:rsidP="00381B55">
            <w:pPr>
              <w:pStyle w:val="TableParagraph"/>
              <w:spacing w:line="276" w:lineRule="auto"/>
              <w:ind w:left="328" w:right="323"/>
              <w:rPr>
                <w:sz w:val="24"/>
              </w:rPr>
            </w:pPr>
            <w:r w:rsidRPr="000C5E6A">
              <w:rPr>
                <w:sz w:val="24"/>
              </w:rPr>
              <w:t>DTTNT</w:t>
            </w:r>
          </w:p>
        </w:tc>
        <w:tc>
          <w:tcPr>
            <w:tcW w:w="6286" w:type="dxa"/>
          </w:tcPr>
          <w:p w14:paraId="1C76B6A2" w14:textId="77777777" w:rsidR="004D16AA" w:rsidRPr="000C5E6A" w:rsidRDefault="004F097A" w:rsidP="00381B55">
            <w:pPr>
              <w:pStyle w:val="TableParagraph"/>
              <w:spacing w:line="276" w:lineRule="auto"/>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rsidTr="00381B55">
        <w:trPr>
          <w:trHeight w:val="518"/>
        </w:trPr>
        <w:tc>
          <w:tcPr>
            <w:tcW w:w="886" w:type="dxa"/>
          </w:tcPr>
          <w:p w14:paraId="40CBEB6C" w14:textId="77777777" w:rsidR="004D16AA" w:rsidRPr="000C5E6A" w:rsidRDefault="004F097A" w:rsidP="00381B55">
            <w:pPr>
              <w:pStyle w:val="TableParagraph"/>
              <w:spacing w:line="276" w:lineRule="auto"/>
              <w:ind w:left="6"/>
              <w:rPr>
                <w:sz w:val="24"/>
              </w:rPr>
            </w:pPr>
            <w:r w:rsidRPr="000C5E6A">
              <w:rPr>
                <w:sz w:val="24"/>
              </w:rPr>
              <w:t>2</w:t>
            </w:r>
          </w:p>
        </w:tc>
        <w:tc>
          <w:tcPr>
            <w:tcW w:w="1980" w:type="dxa"/>
          </w:tcPr>
          <w:p w14:paraId="6A136E37" w14:textId="77777777" w:rsidR="004D16AA" w:rsidRPr="000C5E6A" w:rsidRDefault="004F097A" w:rsidP="00381B55">
            <w:pPr>
              <w:pStyle w:val="TableParagraph"/>
              <w:spacing w:line="276" w:lineRule="auto"/>
              <w:ind w:left="328" w:right="321"/>
              <w:rPr>
                <w:sz w:val="24"/>
              </w:rPr>
            </w:pPr>
            <w:r w:rsidRPr="000C5E6A">
              <w:rPr>
                <w:sz w:val="24"/>
              </w:rPr>
              <w:t>CSDL</w:t>
            </w:r>
          </w:p>
        </w:tc>
        <w:tc>
          <w:tcPr>
            <w:tcW w:w="6286" w:type="dxa"/>
          </w:tcPr>
          <w:p w14:paraId="067827F9" w14:textId="77777777" w:rsidR="004D16AA" w:rsidRPr="000C5E6A" w:rsidRDefault="004F097A" w:rsidP="00381B55">
            <w:pPr>
              <w:pStyle w:val="TableParagraph"/>
              <w:spacing w:line="276" w:lineRule="auto"/>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15AA59EB" w14:textId="77777777" w:rsidTr="00381B55">
        <w:trPr>
          <w:trHeight w:val="517"/>
        </w:trPr>
        <w:tc>
          <w:tcPr>
            <w:tcW w:w="886" w:type="dxa"/>
          </w:tcPr>
          <w:p w14:paraId="2A2AF7A9" w14:textId="62ED960E" w:rsidR="004D16AA" w:rsidRPr="000C5E6A" w:rsidRDefault="008F2834" w:rsidP="00381B55">
            <w:pPr>
              <w:pStyle w:val="TableParagraph"/>
              <w:spacing w:before="1" w:line="276" w:lineRule="auto"/>
              <w:ind w:left="6"/>
              <w:rPr>
                <w:sz w:val="24"/>
              </w:rPr>
            </w:pPr>
            <w:r>
              <w:rPr>
                <w:sz w:val="24"/>
              </w:rPr>
              <w:t>3</w:t>
            </w:r>
          </w:p>
        </w:tc>
        <w:tc>
          <w:tcPr>
            <w:tcW w:w="1980" w:type="dxa"/>
          </w:tcPr>
          <w:p w14:paraId="4D6BDBF2" w14:textId="0DFEC5DF" w:rsidR="004D16AA" w:rsidRPr="000C5E6A" w:rsidRDefault="001124B4" w:rsidP="00381B55">
            <w:pPr>
              <w:pStyle w:val="TableParagraph"/>
              <w:spacing w:before="1" w:line="276" w:lineRule="auto"/>
              <w:ind w:left="328" w:right="323"/>
              <w:rPr>
                <w:sz w:val="24"/>
              </w:rPr>
            </w:pPr>
            <w:r>
              <w:rPr>
                <w:bCs/>
              </w:rPr>
              <w:t>CCCD</w:t>
            </w:r>
          </w:p>
        </w:tc>
        <w:tc>
          <w:tcPr>
            <w:tcW w:w="6286" w:type="dxa"/>
          </w:tcPr>
          <w:p w14:paraId="3DE1ACAE" w14:textId="6A74DAFB" w:rsidR="004D16AA" w:rsidRPr="000C5E6A" w:rsidRDefault="001124B4" w:rsidP="00381B55">
            <w:pPr>
              <w:pStyle w:val="TableParagraph"/>
              <w:spacing w:before="1" w:line="276" w:lineRule="auto"/>
              <w:ind w:left="1635" w:right="1635"/>
              <w:rPr>
                <w:sz w:val="24"/>
              </w:rPr>
            </w:pPr>
            <w:r>
              <w:rPr>
                <w:bCs/>
              </w:rPr>
              <w:t>Căn cước công dân</w:t>
            </w:r>
          </w:p>
        </w:tc>
      </w:tr>
      <w:tr w:rsidR="000C5E6A" w:rsidRPr="000C5E6A" w14:paraId="395DCAA4" w14:textId="77777777" w:rsidTr="00381B55">
        <w:trPr>
          <w:trHeight w:val="517"/>
        </w:trPr>
        <w:tc>
          <w:tcPr>
            <w:tcW w:w="886" w:type="dxa"/>
          </w:tcPr>
          <w:p w14:paraId="2469F704" w14:textId="29429E33" w:rsidR="004D16AA" w:rsidRPr="000C5E6A" w:rsidRDefault="008F2834" w:rsidP="00381B55">
            <w:pPr>
              <w:pStyle w:val="TableParagraph"/>
              <w:spacing w:line="276" w:lineRule="auto"/>
              <w:ind w:left="6"/>
              <w:rPr>
                <w:sz w:val="24"/>
              </w:rPr>
            </w:pPr>
            <w:r>
              <w:rPr>
                <w:sz w:val="24"/>
              </w:rPr>
              <w:t>4</w:t>
            </w:r>
          </w:p>
        </w:tc>
        <w:tc>
          <w:tcPr>
            <w:tcW w:w="1980" w:type="dxa"/>
          </w:tcPr>
          <w:p w14:paraId="10361B30" w14:textId="77777777" w:rsidR="004D16AA" w:rsidRPr="000C5E6A" w:rsidRDefault="004F097A" w:rsidP="00381B55">
            <w:pPr>
              <w:pStyle w:val="TableParagraph"/>
              <w:spacing w:line="276" w:lineRule="auto"/>
              <w:ind w:left="328" w:right="323"/>
              <w:rPr>
                <w:sz w:val="24"/>
              </w:rPr>
            </w:pPr>
            <w:r w:rsidRPr="000C5E6A">
              <w:rPr>
                <w:sz w:val="24"/>
              </w:rPr>
              <w:t>API</w:t>
            </w:r>
          </w:p>
        </w:tc>
        <w:tc>
          <w:tcPr>
            <w:tcW w:w="6286" w:type="dxa"/>
          </w:tcPr>
          <w:p w14:paraId="06BDC5E6" w14:textId="77777777" w:rsidR="004D16AA" w:rsidRPr="000C5E6A" w:rsidRDefault="004F097A" w:rsidP="00381B55">
            <w:pPr>
              <w:pStyle w:val="TableParagraph"/>
              <w:spacing w:line="276" w:lineRule="auto"/>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rsidTr="00381B55">
        <w:trPr>
          <w:trHeight w:val="515"/>
        </w:trPr>
        <w:tc>
          <w:tcPr>
            <w:tcW w:w="886" w:type="dxa"/>
          </w:tcPr>
          <w:p w14:paraId="5E33D75C" w14:textId="6D217646" w:rsidR="004D16AA" w:rsidRPr="000C5E6A" w:rsidRDefault="008F2834" w:rsidP="00381B55">
            <w:pPr>
              <w:pStyle w:val="TableParagraph"/>
              <w:spacing w:line="276" w:lineRule="auto"/>
              <w:ind w:left="6"/>
              <w:rPr>
                <w:sz w:val="24"/>
              </w:rPr>
            </w:pPr>
            <w:r>
              <w:rPr>
                <w:sz w:val="24"/>
              </w:rPr>
              <w:t>5</w:t>
            </w:r>
          </w:p>
        </w:tc>
        <w:tc>
          <w:tcPr>
            <w:tcW w:w="1980" w:type="dxa"/>
          </w:tcPr>
          <w:p w14:paraId="05D9BFD7" w14:textId="77777777" w:rsidR="004D16AA" w:rsidRPr="000C5E6A" w:rsidRDefault="004F097A" w:rsidP="00381B55">
            <w:pPr>
              <w:pStyle w:val="TableParagraph"/>
              <w:spacing w:line="276" w:lineRule="auto"/>
              <w:ind w:left="328" w:right="323"/>
              <w:rPr>
                <w:sz w:val="24"/>
              </w:rPr>
            </w:pPr>
            <w:r w:rsidRPr="000C5E6A">
              <w:rPr>
                <w:sz w:val="24"/>
              </w:rPr>
              <w:t>CPU</w:t>
            </w:r>
          </w:p>
        </w:tc>
        <w:tc>
          <w:tcPr>
            <w:tcW w:w="6286" w:type="dxa"/>
          </w:tcPr>
          <w:p w14:paraId="0DA13F4D" w14:textId="77777777" w:rsidR="004D16AA" w:rsidRPr="000C5E6A" w:rsidRDefault="004F097A" w:rsidP="00381B55">
            <w:pPr>
              <w:pStyle w:val="TableParagraph"/>
              <w:spacing w:line="276" w:lineRule="auto"/>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rsidTr="00381B55">
        <w:trPr>
          <w:trHeight w:val="518"/>
        </w:trPr>
        <w:tc>
          <w:tcPr>
            <w:tcW w:w="886" w:type="dxa"/>
          </w:tcPr>
          <w:p w14:paraId="4A8DDF2B" w14:textId="5A04459A" w:rsidR="004D16AA" w:rsidRPr="000C5E6A" w:rsidRDefault="008F2834" w:rsidP="00381B55">
            <w:pPr>
              <w:pStyle w:val="TableParagraph"/>
              <w:spacing w:before="1" w:line="276" w:lineRule="auto"/>
              <w:ind w:left="6"/>
              <w:rPr>
                <w:sz w:val="24"/>
              </w:rPr>
            </w:pPr>
            <w:r>
              <w:rPr>
                <w:sz w:val="24"/>
              </w:rPr>
              <w:t>6</w:t>
            </w:r>
          </w:p>
        </w:tc>
        <w:tc>
          <w:tcPr>
            <w:tcW w:w="1980" w:type="dxa"/>
          </w:tcPr>
          <w:p w14:paraId="3FB74339" w14:textId="77777777" w:rsidR="004D16AA" w:rsidRPr="000C5E6A" w:rsidRDefault="004F097A" w:rsidP="00381B55">
            <w:pPr>
              <w:pStyle w:val="TableParagraph"/>
              <w:spacing w:before="1" w:line="276" w:lineRule="auto"/>
              <w:ind w:left="328" w:right="320"/>
              <w:rPr>
                <w:sz w:val="24"/>
              </w:rPr>
            </w:pPr>
            <w:r w:rsidRPr="000C5E6A">
              <w:rPr>
                <w:sz w:val="24"/>
              </w:rPr>
              <w:t>XML</w:t>
            </w:r>
          </w:p>
        </w:tc>
        <w:tc>
          <w:tcPr>
            <w:tcW w:w="6286" w:type="dxa"/>
          </w:tcPr>
          <w:p w14:paraId="749AA9EF" w14:textId="77777777" w:rsidR="004D16AA" w:rsidRPr="000C5E6A" w:rsidRDefault="004F097A" w:rsidP="00381B55">
            <w:pPr>
              <w:pStyle w:val="TableParagraph"/>
              <w:spacing w:before="1" w:line="276" w:lineRule="auto"/>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rsidTr="00381B55">
        <w:trPr>
          <w:trHeight w:val="517"/>
        </w:trPr>
        <w:tc>
          <w:tcPr>
            <w:tcW w:w="886" w:type="dxa"/>
          </w:tcPr>
          <w:p w14:paraId="0E98F591" w14:textId="1C38509E" w:rsidR="004D16AA" w:rsidRPr="000C5E6A" w:rsidRDefault="008F2834" w:rsidP="00381B55">
            <w:pPr>
              <w:pStyle w:val="TableParagraph"/>
              <w:spacing w:line="276" w:lineRule="auto"/>
              <w:ind w:left="6"/>
              <w:rPr>
                <w:sz w:val="24"/>
              </w:rPr>
            </w:pPr>
            <w:r>
              <w:rPr>
                <w:sz w:val="24"/>
              </w:rPr>
              <w:t>7</w:t>
            </w:r>
          </w:p>
        </w:tc>
        <w:tc>
          <w:tcPr>
            <w:tcW w:w="1980" w:type="dxa"/>
          </w:tcPr>
          <w:p w14:paraId="1D1185A2" w14:textId="77777777" w:rsidR="004D16AA" w:rsidRPr="000C5E6A" w:rsidRDefault="004F097A" w:rsidP="00381B55">
            <w:pPr>
              <w:pStyle w:val="TableParagraph"/>
              <w:spacing w:line="276" w:lineRule="auto"/>
              <w:ind w:left="328" w:right="323"/>
              <w:rPr>
                <w:sz w:val="24"/>
              </w:rPr>
            </w:pPr>
            <w:r w:rsidRPr="000C5E6A">
              <w:rPr>
                <w:sz w:val="24"/>
              </w:rPr>
              <w:t>SQL</w:t>
            </w:r>
          </w:p>
        </w:tc>
        <w:tc>
          <w:tcPr>
            <w:tcW w:w="6286" w:type="dxa"/>
          </w:tcPr>
          <w:p w14:paraId="4440560B" w14:textId="77777777" w:rsidR="004D16AA" w:rsidRPr="000C5E6A" w:rsidRDefault="004F097A" w:rsidP="00381B55">
            <w:pPr>
              <w:pStyle w:val="TableParagraph"/>
              <w:spacing w:line="276" w:lineRule="auto"/>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rsidTr="00381B55">
        <w:trPr>
          <w:trHeight w:val="518"/>
        </w:trPr>
        <w:tc>
          <w:tcPr>
            <w:tcW w:w="886" w:type="dxa"/>
          </w:tcPr>
          <w:p w14:paraId="54EDDC31" w14:textId="4895D6ED" w:rsidR="004D16AA" w:rsidRPr="000C5E6A" w:rsidRDefault="008F2834" w:rsidP="00381B55">
            <w:pPr>
              <w:pStyle w:val="TableParagraph"/>
              <w:spacing w:line="276" w:lineRule="auto"/>
              <w:ind w:left="175" w:right="169"/>
              <w:rPr>
                <w:sz w:val="24"/>
              </w:rPr>
            </w:pPr>
            <w:r>
              <w:rPr>
                <w:sz w:val="24"/>
              </w:rPr>
              <w:t>8</w:t>
            </w:r>
          </w:p>
        </w:tc>
        <w:tc>
          <w:tcPr>
            <w:tcW w:w="1980" w:type="dxa"/>
          </w:tcPr>
          <w:p w14:paraId="4425213D" w14:textId="77777777" w:rsidR="004D16AA" w:rsidRPr="000C5E6A" w:rsidRDefault="004F097A" w:rsidP="00381B55">
            <w:pPr>
              <w:pStyle w:val="TableParagraph"/>
              <w:spacing w:line="276" w:lineRule="auto"/>
              <w:ind w:left="328" w:right="323"/>
              <w:rPr>
                <w:sz w:val="24"/>
              </w:rPr>
            </w:pPr>
            <w:r w:rsidRPr="000C5E6A">
              <w:rPr>
                <w:sz w:val="24"/>
              </w:rPr>
              <w:t>CSDLTT</w:t>
            </w:r>
          </w:p>
        </w:tc>
        <w:tc>
          <w:tcPr>
            <w:tcW w:w="6286" w:type="dxa"/>
          </w:tcPr>
          <w:p w14:paraId="5F78E80A" w14:textId="77777777" w:rsidR="004D16AA" w:rsidRPr="000C5E6A" w:rsidRDefault="004F097A" w:rsidP="00381B55">
            <w:pPr>
              <w:pStyle w:val="TableParagraph"/>
              <w:spacing w:line="276" w:lineRule="auto"/>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rsidTr="00381B55">
        <w:trPr>
          <w:trHeight w:val="544"/>
        </w:trPr>
        <w:tc>
          <w:tcPr>
            <w:tcW w:w="886" w:type="dxa"/>
          </w:tcPr>
          <w:p w14:paraId="6689F989" w14:textId="716A09E4" w:rsidR="004D16AA" w:rsidRPr="000C5E6A" w:rsidRDefault="008F2834" w:rsidP="00381B55">
            <w:pPr>
              <w:pStyle w:val="TableParagraph"/>
              <w:spacing w:line="276" w:lineRule="auto"/>
              <w:ind w:left="169" w:right="169"/>
              <w:rPr>
                <w:sz w:val="24"/>
              </w:rPr>
            </w:pPr>
            <w:r>
              <w:rPr>
                <w:sz w:val="24"/>
              </w:rPr>
              <w:t>9</w:t>
            </w:r>
          </w:p>
        </w:tc>
        <w:tc>
          <w:tcPr>
            <w:tcW w:w="1980" w:type="dxa"/>
          </w:tcPr>
          <w:p w14:paraId="5636DF4D" w14:textId="77777777" w:rsidR="004D16AA" w:rsidRPr="000C5E6A" w:rsidRDefault="004F097A" w:rsidP="00381B55">
            <w:pPr>
              <w:pStyle w:val="TableParagraph"/>
              <w:spacing w:line="276" w:lineRule="auto"/>
              <w:ind w:left="328" w:right="320"/>
              <w:rPr>
                <w:sz w:val="24"/>
              </w:rPr>
            </w:pPr>
            <w:r w:rsidRPr="000C5E6A">
              <w:rPr>
                <w:sz w:val="24"/>
              </w:rPr>
              <w:t>CRUD</w:t>
            </w:r>
          </w:p>
        </w:tc>
        <w:tc>
          <w:tcPr>
            <w:tcW w:w="6286" w:type="dxa"/>
          </w:tcPr>
          <w:p w14:paraId="12216158" w14:textId="77777777" w:rsidR="004D16AA" w:rsidRPr="000C5E6A" w:rsidRDefault="004F097A" w:rsidP="00381B55">
            <w:pPr>
              <w:pStyle w:val="TableParagraph"/>
              <w:spacing w:before="2" w:line="276" w:lineRule="auto"/>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29B26C4B" w14:textId="3B2CF39C" w:rsidR="004D16AA" w:rsidRDefault="004D16AA" w:rsidP="00CB0855"/>
    <w:p w14:paraId="0BCEE110" w14:textId="77777777" w:rsidR="00381B55" w:rsidRPr="00381B55" w:rsidRDefault="00381B55" w:rsidP="00381B55"/>
    <w:p w14:paraId="0EB8BC57" w14:textId="77777777" w:rsidR="00381B55" w:rsidRPr="00381B55" w:rsidRDefault="00381B55" w:rsidP="00381B55"/>
    <w:p w14:paraId="7E31FB0F" w14:textId="77777777" w:rsidR="00381B55" w:rsidRPr="00381B55" w:rsidRDefault="00381B55" w:rsidP="00381B55"/>
    <w:p w14:paraId="75C75545" w14:textId="77777777" w:rsidR="00381B55" w:rsidRDefault="00381B55" w:rsidP="00381B55"/>
    <w:p w14:paraId="7451C854" w14:textId="77777777" w:rsidR="00381B55" w:rsidRPr="00381B55" w:rsidRDefault="00381B55" w:rsidP="00381B55"/>
    <w:p w14:paraId="3C1A9942" w14:textId="67E8146A" w:rsidR="00381B55" w:rsidRDefault="00381B55" w:rsidP="00381B55">
      <w:pPr>
        <w:tabs>
          <w:tab w:val="left" w:pos="1853"/>
        </w:tabs>
      </w:pPr>
      <w:r>
        <w:tab/>
      </w:r>
    </w:p>
    <w:p w14:paraId="2B2B3CFA" w14:textId="77777777" w:rsidR="000F234B" w:rsidRDefault="00381B55" w:rsidP="000F234B">
      <w:pPr>
        <w:tabs>
          <w:tab w:val="left" w:pos="1853"/>
        </w:tabs>
      </w:pPr>
      <w:r>
        <w:tab/>
      </w:r>
    </w:p>
    <w:p w14:paraId="07FE7768" w14:textId="77777777" w:rsidR="000F234B" w:rsidRDefault="000F234B">
      <w:pPr>
        <w:ind w:firstLine="284"/>
      </w:pPr>
      <w:r>
        <w:br w:type="page"/>
      </w:r>
    </w:p>
    <w:p w14:paraId="55D3DEDC" w14:textId="34CF18FD" w:rsidR="004D16AA" w:rsidRPr="000C5E6A" w:rsidRDefault="004F097A" w:rsidP="00417764">
      <w:pPr>
        <w:pStyle w:val="Heading1"/>
        <w:numPr>
          <w:ilvl w:val="0"/>
          <w:numId w:val="0"/>
        </w:numPr>
      </w:pPr>
      <w:bookmarkStart w:id="1" w:name="_Toc142003594"/>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518ECA3F" w14:textId="75804765" w:rsidR="00F7632C" w:rsidRDefault="00C04F41">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r>
        <w:rPr>
          <w:sz w:val="24"/>
        </w:rPr>
        <w:fldChar w:fldCharType="begin"/>
      </w:r>
      <w:r>
        <w:rPr>
          <w:sz w:val="24"/>
        </w:rPr>
        <w:instrText xml:space="preserve"> TOC \h \z \c "Hình" </w:instrText>
      </w:r>
      <w:r>
        <w:rPr>
          <w:sz w:val="24"/>
        </w:rPr>
        <w:fldChar w:fldCharType="separate"/>
      </w:r>
      <w:hyperlink w:anchor="_Toc142003852" w:history="1">
        <w:r w:rsidR="00F7632C" w:rsidRPr="00DB6B35">
          <w:rPr>
            <w:rStyle w:val="Hyperlink"/>
            <w:noProof/>
          </w:rPr>
          <w:t>Hình 2.1 Hình khảo sát yêu cầu nghiệp vụ</w:t>
        </w:r>
        <w:r w:rsidR="00F7632C">
          <w:rPr>
            <w:noProof/>
            <w:webHidden/>
          </w:rPr>
          <w:tab/>
        </w:r>
        <w:r w:rsidR="00F7632C">
          <w:rPr>
            <w:noProof/>
            <w:webHidden/>
          </w:rPr>
          <w:fldChar w:fldCharType="begin"/>
        </w:r>
        <w:r w:rsidR="00F7632C">
          <w:rPr>
            <w:noProof/>
            <w:webHidden/>
          </w:rPr>
          <w:instrText xml:space="preserve"> PAGEREF _Toc142003852 \h </w:instrText>
        </w:r>
        <w:r w:rsidR="00F7632C">
          <w:rPr>
            <w:noProof/>
            <w:webHidden/>
          </w:rPr>
        </w:r>
        <w:r w:rsidR="00F7632C">
          <w:rPr>
            <w:noProof/>
            <w:webHidden/>
          </w:rPr>
          <w:fldChar w:fldCharType="separate"/>
        </w:r>
        <w:r w:rsidR="00F7632C">
          <w:rPr>
            <w:noProof/>
            <w:webHidden/>
          </w:rPr>
          <w:t>5</w:t>
        </w:r>
        <w:r w:rsidR="00F7632C">
          <w:rPr>
            <w:noProof/>
            <w:webHidden/>
          </w:rPr>
          <w:fldChar w:fldCharType="end"/>
        </w:r>
      </w:hyperlink>
    </w:p>
    <w:p w14:paraId="6DF1A169" w14:textId="7EF48A1F"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3" w:history="1">
        <w:r w:rsidRPr="00DB6B35">
          <w:rPr>
            <w:rStyle w:val="Hyperlink"/>
            <w:noProof/>
          </w:rPr>
          <w:t>Hình 2.2 Mô tả hệ thống phần mềm</w:t>
        </w:r>
        <w:r>
          <w:rPr>
            <w:noProof/>
            <w:webHidden/>
          </w:rPr>
          <w:tab/>
        </w:r>
        <w:r>
          <w:rPr>
            <w:noProof/>
            <w:webHidden/>
          </w:rPr>
          <w:fldChar w:fldCharType="begin"/>
        </w:r>
        <w:r>
          <w:rPr>
            <w:noProof/>
            <w:webHidden/>
          </w:rPr>
          <w:instrText xml:space="preserve"> PAGEREF _Toc142003853 \h </w:instrText>
        </w:r>
        <w:r>
          <w:rPr>
            <w:noProof/>
            <w:webHidden/>
          </w:rPr>
        </w:r>
        <w:r>
          <w:rPr>
            <w:noProof/>
            <w:webHidden/>
          </w:rPr>
          <w:fldChar w:fldCharType="separate"/>
        </w:r>
        <w:r>
          <w:rPr>
            <w:noProof/>
            <w:webHidden/>
          </w:rPr>
          <w:t>7</w:t>
        </w:r>
        <w:r>
          <w:rPr>
            <w:noProof/>
            <w:webHidden/>
          </w:rPr>
          <w:fldChar w:fldCharType="end"/>
        </w:r>
      </w:hyperlink>
    </w:p>
    <w:p w14:paraId="69CA20C5" w14:textId="38EE791E"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4" w:history="1">
        <w:r w:rsidRPr="00DB6B35">
          <w:rPr>
            <w:rStyle w:val="Hyperlink"/>
            <w:noProof/>
          </w:rPr>
          <w:t>Hình 2.3 Mối quan hệ giữa Provine – Distrct – Ward</w:t>
        </w:r>
        <w:r>
          <w:rPr>
            <w:noProof/>
            <w:webHidden/>
          </w:rPr>
          <w:tab/>
        </w:r>
        <w:r>
          <w:rPr>
            <w:noProof/>
            <w:webHidden/>
          </w:rPr>
          <w:fldChar w:fldCharType="begin"/>
        </w:r>
        <w:r>
          <w:rPr>
            <w:noProof/>
            <w:webHidden/>
          </w:rPr>
          <w:instrText xml:space="preserve"> PAGEREF _Toc142003854 \h </w:instrText>
        </w:r>
        <w:r>
          <w:rPr>
            <w:noProof/>
            <w:webHidden/>
          </w:rPr>
        </w:r>
        <w:r>
          <w:rPr>
            <w:noProof/>
            <w:webHidden/>
          </w:rPr>
          <w:fldChar w:fldCharType="separate"/>
        </w:r>
        <w:r>
          <w:rPr>
            <w:noProof/>
            <w:webHidden/>
          </w:rPr>
          <w:t>12</w:t>
        </w:r>
        <w:r>
          <w:rPr>
            <w:noProof/>
            <w:webHidden/>
          </w:rPr>
          <w:fldChar w:fldCharType="end"/>
        </w:r>
      </w:hyperlink>
    </w:p>
    <w:p w14:paraId="0A580780" w14:textId="49E92AEC"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5" w:history="1">
        <w:r w:rsidRPr="00DB6B35">
          <w:rPr>
            <w:rStyle w:val="Hyperlink"/>
            <w:noProof/>
          </w:rPr>
          <w:t>Hình 2.4 Mối quan hệ giữa User – Role, Provine, Distrct, Ward</w:t>
        </w:r>
        <w:r>
          <w:rPr>
            <w:noProof/>
            <w:webHidden/>
          </w:rPr>
          <w:tab/>
        </w:r>
        <w:r>
          <w:rPr>
            <w:noProof/>
            <w:webHidden/>
          </w:rPr>
          <w:fldChar w:fldCharType="begin"/>
        </w:r>
        <w:r>
          <w:rPr>
            <w:noProof/>
            <w:webHidden/>
          </w:rPr>
          <w:instrText xml:space="preserve"> PAGEREF _Toc142003855 \h </w:instrText>
        </w:r>
        <w:r>
          <w:rPr>
            <w:noProof/>
            <w:webHidden/>
          </w:rPr>
        </w:r>
        <w:r>
          <w:rPr>
            <w:noProof/>
            <w:webHidden/>
          </w:rPr>
          <w:fldChar w:fldCharType="separate"/>
        </w:r>
        <w:r>
          <w:rPr>
            <w:noProof/>
            <w:webHidden/>
          </w:rPr>
          <w:t>13</w:t>
        </w:r>
        <w:r>
          <w:rPr>
            <w:noProof/>
            <w:webHidden/>
          </w:rPr>
          <w:fldChar w:fldCharType="end"/>
        </w:r>
      </w:hyperlink>
    </w:p>
    <w:p w14:paraId="6E247C7C" w14:textId="59AF6D86"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6" w:history="1">
        <w:r w:rsidRPr="00DB6B35">
          <w:rPr>
            <w:rStyle w:val="Hyperlink"/>
            <w:noProof/>
          </w:rPr>
          <w:t>Hình 2.5 Mối quan hệ giữa PatientDisease với Disease</w:t>
        </w:r>
        <w:r>
          <w:rPr>
            <w:noProof/>
            <w:webHidden/>
          </w:rPr>
          <w:tab/>
        </w:r>
        <w:r>
          <w:rPr>
            <w:noProof/>
            <w:webHidden/>
          </w:rPr>
          <w:fldChar w:fldCharType="begin"/>
        </w:r>
        <w:r>
          <w:rPr>
            <w:noProof/>
            <w:webHidden/>
          </w:rPr>
          <w:instrText xml:space="preserve"> PAGEREF _Toc142003856 \h </w:instrText>
        </w:r>
        <w:r>
          <w:rPr>
            <w:noProof/>
            <w:webHidden/>
          </w:rPr>
        </w:r>
        <w:r>
          <w:rPr>
            <w:noProof/>
            <w:webHidden/>
          </w:rPr>
          <w:fldChar w:fldCharType="separate"/>
        </w:r>
        <w:r>
          <w:rPr>
            <w:noProof/>
            <w:webHidden/>
          </w:rPr>
          <w:t>14</w:t>
        </w:r>
        <w:r>
          <w:rPr>
            <w:noProof/>
            <w:webHidden/>
          </w:rPr>
          <w:fldChar w:fldCharType="end"/>
        </w:r>
      </w:hyperlink>
    </w:p>
    <w:p w14:paraId="08C889BA" w14:textId="016A4A72"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7" w:history="1">
        <w:r w:rsidRPr="00DB6B35">
          <w:rPr>
            <w:rStyle w:val="Hyperlink"/>
            <w:noProof/>
          </w:rPr>
          <w:t>Hình 2.6 Mối quan hệ giữa PatientSymptom với Symtom</w:t>
        </w:r>
        <w:r>
          <w:rPr>
            <w:noProof/>
            <w:webHidden/>
          </w:rPr>
          <w:tab/>
        </w:r>
        <w:r>
          <w:rPr>
            <w:noProof/>
            <w:webHidden/>
          </w:rPr>
          <w:fldChar w:fldCharType="begin"/>
        </w:r>
        <w:r>
          <w:rPr>
            <w:noProof/>
            <w:webHidden/>
          </w:rPr>
          <w:instrText xml:space="preserve"> PAGEREF _Toc142003857 \h </w:instrText>
        </w:r>
        <w:r>
          <w:rPr>
            <w:noProof/>
            <w:webHidden/>
          </w:rPr>
        </w:r>
        <w:r>
          <w:rPr>
            <w:noProof/>
            <w:webHidden/>
          </w:rPr>
          <w:fldChar w:fldCharType="separate"/>
        </w:r>
        <w:r>
          <w:rPr>
            <w:noProof/>
            <w:webHidden/>
          </w:rPr>
          <w:t>14</w:t>
        </w:r>
        <w:r>
          <w:rPr>
            <w:noProof/>
            <w:webHidden/>
          </w:rPr>
          <w:fldChar w:fldCharType="end"/>
        </w:r>
      </w:hyperlink>
    </w:p>
    <w:p w14:paraId="10584E9C" w14:textId="55B095EC"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8" w:history="1">
        <w:r w:rsidRPr="00DB6B35">
          <w:rPr>
            <w:rStyle w:val="Hyperlink"/>
            <w:noProof/>
          </w:rPr>
          <w:t>Hình 2.7 Mối quan hệ giữa PatientDescriptionvới Medicine</w:t>
        </w:r>
        <w:r>
          <w:rPr>
            <w:noProof/>
            <w:webHidden/>
          </w:rPr>
          <w:tab/>
        </w:r>
        <w:r>
          <w:rPr>
            <w:noProof/>
            <w:webHidden/>
          </w:rPr>
          <w:fldChar w:fldCharType="begin"/>
        </w:r>
        <w:r>
          <w:rPr>
            <w:noProof/>
            <w:webHidden/>
          </w:rPr>
          <w:instrText xml:space="preserve"> PAGEREF _Toc142003858 \h </w:instrText>
        </w:r>
        <w:r>
          <w:rPr>
            <w:noProof/>
            <w:webHidden/>
          </w:rPr>
        </w:r>
        <w:r>
          <w:rPr>
            <w:noProof/>
            <w:webHidden/>
          </w:rPr>
          <w:fldChar w:fldCharType="separate"/>
        </w:r>
        <w:r>
          <w:rPr>
            <w:noProof/>
            <w:webHidden/>
          </w:rPr>
          <w:t>15</w:t>
        </w:r>
        <w:r>
          <w:rPr>
            <w:noProof/>
            <w:webHidden/>
          </w:rPr>
          <w:fldChar w:fldCharType="end"/>
        </w:r>
      </w:hyperlink>
    </w:p>
    <w:p w14:paraId="26CC6654" w14:textId="777A06EA"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9" w:history="1">
        <w:r w:rsidRPr="00DB6B35">
          <w:rPr>
            <w:rStyle w:val="Hyperlink"/>
            <w:noProof/>
          </w:rPr>
          <w:t>Hình 2.8 Mối quan hệ giữa PatientAppointment với Doctor, PatientRegisteration</w:t>
        </w:r>
        <w:r>
          <w:rPr>
            <w:noProof/>
            <w:webHidden/>
          </w:rPr>
          <w:tab/>
        </w:r>
        <w:r>
          <w:rPr>
            <w:noProof/>
            <w:webHidden/>
          </w:rPr>
          <w:fldChar w:fldCharType="begin"/>
        </w:r>
        <w:r>
          <w:rPr>
            <w:noProof/>
            <w:webHidden/>
          </w:rPr>
          <w:instrText xml:space="preserve"> PAGEREF _Toc142003859 \h </w:instrText>
        </w:r>
        <w:r>
          <w:rPr>
            <w:noProof/>
            <w:webHidden/>
          </w:rPr>
        </w:r>
        <w:r>
          <w:rPr>
            <w:noProof/>
            <w:webHidden/>
          </w:rPr>
          <w:fldChar w:fldCharType="separate"/>
        </w:r>
        <w:r>
          <w:rPr>
            <w:noProof/>
            <w:webHidden/>
          </w:rPr>
          <w:t>16</w:t>
        </w:r>
        <w:r>
          <w:rPr>
            <w:noProof/>
            <w:webHidden/>
          </w:rPr>
          <w:fldChar w:fldCharType="end"/>
        </w:r>
      </w:hyperlink>
    </w:p>
    <w:p w14:paraId="0A7E6C13" w14:textId="6C2EEE89"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0" w:history="1">
        <w:r w:rsidRPr="00DB6B35">
          <w:rPr>
            <w:rStyle w:val="Hyperlink"/>
            <w:noProof/>
          </w:rPr>
          <w:t>Hình 2.9 Mối quan hệ giữa PatientAppointment với PatientDisease</w:t>
        </w:r>
        <w:r>
          <w:rPr>
            <w:noProof/>
            <w:webHidden/>
          </w:rPr>
          <w:tab/>
        </w:r>
        <w:r>
          <w:rPr>
            <w:noProof/>
            <w:webHidden/>
          </w:rPr>
          <w:fldChar w:fldCharType="begin"/>
        </w:r>
        <w:r>
          <w:rPr>
            <w:noProof/>
            <w:webHidden/>
          </w:rPr>
          <w:instrText xml:space="preserve"> PAGEREF _Toc142003860 \h </w:instrText>
        </w:r>
        <w:r>
          <w:rPr>
            <w:noProof/>
            <w:webHidden/>
          </w:rPr>
        </w:r>
        <w:r>
          <w:rPr>
            <w:noProof/>
            <w:webHidden/>
          </w:rPr>
          <w:fldChar w:fldCharType="separate"/>
        </w:r>
        <w:r>
          <w:rPr>
            <w:noProof/>
            <w:webHidden/>
          </w:rPr>
          <w:t>17</w:t>
        </w:r>
        <w:r>
          <w:rPr>
            <w:noProof/>
            <w:webHidden/>
          </w:rPr>
          <w:fldChar w:fldCharType="end"/>
        </w:r>
      </w:hyperlink>
    </w:p>
    <w:p w14:paraId="2F04DA4A" w14:textId="13953140"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1" w:history="1">
        <w:r w:rsidRPr="00DB6B35">
          <w:rPr>
            <w:rStyle w:val="Hyperlink"/>
            <w:noProof/>
          </w:rPr>
          <w:t>Hình 2.10 Mối quan hệ giữa PatientAppointment với BioTest, BloodTest, UrineTest</w:t>
        </w:r>
        <w:r>
          <w:rPr>
            <w:noProof/>
            <w:webHidden/>
          </w:rPr>
          <w:tab/>
        </w:r>
        <w:r>
          <w:rPr>
            <w:noProof/>
            <w:webHidden/>
          </w:rPr>
          <w:fldChar w:fldCharType="begin"/>
        </w:r>
        <w:r>
          <w:rPr>
            <w:noProof/>
            <w:webHidden/>
          </w:rPr>
          <w:instrText xml:space="preserve"> PAGEREF _Toc142003861 \h </w:instrText>
        </w:r>
        <w:r>
          <w:rPr>
            <w:noProof/>
            <w:webHidden/>
          </w:rPr>
        </w:r>
        <w:r>
          <w:rPr>
            <w:noProof/>
            <w:webHidden/>
          </w:rPr>
          <w:fldChar w:fldCharType="separate"/>
        </w:r>
        <w:r>
          <w:rPr>
            <w:noProof/>
            <w:webHidden/>
          </w:rPr>
          <w:t>18</w:t>
        </w:r>
        <w:r>
          <w:rPr>
            <w:noProof/>
            <w:webHidden/>
          </w:rPr>
          <w:fldChar w:fldCharType="end"/>
        </w:r>
      </w:hyperlink>
    </w:p>
    <w:p w14:paraId="68370400" w14:textId="04850DE3"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2" w:history="1">
        <w:r w:rsidRPr="00DB6B35">
          <w:rPr>
            <w:rStyle w:val="Hyperlink"/>
            <w:noProof/>
          </w:rPr>
          <w:t>Hình 2.11 Thiết kế ERD</w:t>
        </w:r>
        <w:r>
          <w:rPr>
            <w:noProof/>
            <w:webHidden/>
          </w:rPr>
          <w:tab/>
        </w:r>
        <w:r>
          <w:rPr>
            <w:noProof/>
            <w:webHidden/>
          </w:rPr>
          <w:fldChar w:fldCharType="begin"/>
        </w:r>
        <w:r>
          <w:rPr>
            <w:noProof/>
            <w:webHidden/>
          </w:rPr>
          <w:instrText xml:space="preserve"> PAGEREF _Toc142003862 \h </w:instrText>
        </w:r>
        <w:r>
          <w:rPr>
            <w:noProof/>
            <w:webHidden/>
          </w:rPr>
        </w:r>
        <w:r>
          <w:rPr>
            <w:noProof/>
            <w:webHidden/>
          </w:rPr>
          <w:fldChar w:fldCharType="separate"/>
        </w:r>
        <w:r>
          <w:rPr>
            <w:noProof/>
            <w:webHidden/>
          </w:rPr>
          <w:t>19</w:t>
        </w:r>
        <w:r>
          <w:rPr>
            <w:noProof/>
            <w:webHidden/>
          </w:rPr>
          <w:fldChar w:fldCharType="end"/>
        </w:r>
      </w:hyperlink>
    </w:p>
    <w:p w14:paraId="21A159E8" w14:textId="537CCFF5"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3" w:history="1">
        <w:r w:rsidRPr="00DB6B35">
          <w:rPr>
            <w:rStyle w:val="Hyperlink"/>
            <w:noProof/>
          </w:rPr>
          <w:t>Hình 3.1 Mô hình chương trình tổng quát</w:t>
        </w:r>
        <w:r>
          <w:rPr>
            <w:noProof/>
            <w:webHidden/>
          </w:rPr>
          <w:tab/>
        </w:r>
        <w:r>
          <w:rPr>
            <w:noProof/>
            <w:webHidden/>
          </w:rPr>
          <w:fldChar w:fldCharType="begin"/>
        </w:r>
        <w:r>
          <w:rPr>
            <w:noProof/>
            <w:webHidden/>
          </w:rPr>
          <w:instrText xml:space="preserve"> PAGEREF _Toc142003863 \h </w:instrText>
        </w:r>
        <w:r>
          <w:rPr>
            <w:noProof/>
            <w:webHidden/>
          </w:rPr>
        </w:r>
        <w:r>
          <w:rPr>
            <w:noProof/>
            <w:webHidden/>
          </w:rPr>
          <w:fldChar w:fldCharType="separate"/>
        </w:r>
        <w:r>
          <w:rPr>
            <w:noProof/>
            <w:webHidden/>
          </w:rPr>
          <w:t>28</w:t>
        </w:r>
        <w:r>
          <w:rPr>
            <w:noProof/>
            <w:webHidden/>
          </w:rPr>
          <w:fldChar w:fldCharType="end"/>
        </w:r>
      </w:hyperlink>
    </w:p>
    <w:p w14:paraId="4602CDF5" w14:textId="137BC852"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4" w:history="1">
        <w:r w:rsidRPr="00DB6B35">
          <w:rPr>
            <w:rStyle w:val="Hyperlink"/>
            <w:noProof/>
          </w:rPr>
          <w:t>Hình 3.2 Window Negative Diagram</w:t>
        </w:r>
        <w:r>
          <w:rPr>
            <w:noProof/>
            <w:webHidden/>
          </w:rPr>
          <w:tab/>
        </w:r>
        <w:r>
          <w:rPr>
            <w:noProof/>
            <w:webHidden/>
          </w:rPr>
          <w:fldChar w:fldCharType="begin"/>
        </w:r>
        <w:r>
          <w:rPr>
            <w:noProof/>
            <w:webHidden/>
          </w:rPr>
          <w:instrText xml:space="preserve"> PAGEREF _Toc142003864 \h </w:instrText>
        </w:r>
        <w:r>
          <w:rPr>
            <w:noProof/>
            <w:webHidden/>
          </w:rPr>
        </w:r>
        <w:r>
          <w:rPr>
            <w:noProof/>
            <w:webHidden/>
          </w:rPr>
          <w:fldChar w:fldCharType="separate"/>
        </w:r>
        <w:r>
          <w:rPr>
            <w:noProof/>
            <w:webHidden/>
          </w:rPr>
          <w:t>30</w:t>
        </w:r>
        <w:r>
          <w:rPr>
            <w:noProof/>
            <w:webHidden/>
          </w:rPr>
          <w:fldChar w:fldCharType="end"/>
        </w:r>
      </w:hyperlink>
    </w:p>
    <w:p w14:paraId="74A3FE14" w14:textId="32D7B1C6"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5" w:history="1">
        <w:r w:rsidRPr="00DB6B35">
          <w:rPr>
            <w:rStyle w:val="Hyperlink"/>
            <w:noProof/>
          </w:rPr>
          <w:t>Hình 3.3 Net Work Model Diagram</w:t>
        </w:r>
        <w:r>
          <w:rPr>
            <w:noProof/>
            <w:webHidden/>
          </w:rPr>
          <w:tab/>
        </w:r>
        <w:r>
          <w:rPr>
            <w:noProof/>
            <w:webHidden/>
          </w:rPr>
          <w:fldChar w:fldCharType="begin"/>
        </w:r>
        <w:r>
          <w:rPr>
            <w:noProof/>
            <w:webHidden/>
          </w:rPr>
          <w:instrText xml:space="preserve"> PAGEREF _Toc142003865 \h </w:instrText>
        </w:r>
        <w:r>
          <w:rPr>
            <w:noProof/>
            <w:webHidden/>
          </w:rPr>
        </w:r>
        <w:r>
          <w:rPr>
            <w:noProof/>
            <w:webHidden/>
          </w:rPr>
          <w:fldChar w:fldCharType="separate"/>
        </w:r>
        <w:r>
          <w:rPr>
            <w:noProof/>
            <w:webHidden/>
          </w:rPr>
          <w:t>31</w:t>
        </w:r>
        <w:r>
          <w:rPr>
            <w:noProof/>
            <w:webHidden/>
          </w:rPr>
          <w:fldChar w:fldCharType="end"/>
        </w:r>
      </w:hyperlink>
    </w:p>
    <w:p w14:paraId="52572972" w14:textId="5734B5FD"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6" w:history="1">
        <w:r w:rsidRPr="00DB6B35">
          <w:rPr>
            <w:rStyle w:val="Hyperlink"/>
            <w:noProof/>
          </w:rPr>
          <w:t>Hình 3.4 Màn hình Sample</w:t>
        </w:r>
        <w:r>
          <w:rPr>
            <w:noProof/>
            <w:webHidden/>
          </w:rPr>
          <w:tab/>
        </w:r>
        <w:r>
          <w:rPr>
            <w:noProof/>
            <w:webHidden/>
          </w:rPr>
          <w:fldChar w:fldCharType="begin"/>
        </w:r>
        <w:r>
          <w:rPr>
            <w:noProof/>
            <w:webHidden/>
          </w:rPr>
          <w:instrText xml:space="preserve"> PAGEREF _Toc142003866 \h </w:instrText>
        </w:r>
        <w:r>
          <w:rPr>
            <w:noProof/>
            <w:webHidden/>
          </w:rPr>
        </w:r>
        <w:r>
          <w:rPr>
            <w:noProof/>
            <w:webHidden/>
          </w:rPr>
          <w:fldChar w:fldCharType="separate"/>
        </w:r>
        <w:r>
          <w:rPr>
            <w:noProof/>
            <w:webHidden/>
          </w:rPr>
          <w:t>32</w:t>
        </w:r>
        <w:r>
          <w:rPr>
            <w:noProof/>
            <w:webHidden/>
          </w:rPr>
          <w:fldChar w:fldCharType="end"/>
        </w:r>
      </w:hyperlink>
    </w:p>
    <w:p w14:paraId="74DDCEB5" w14:textId="07E487A1"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7" w:history="1">
        <w:r w:rsidRPr="00DB6B35">
          <w:rPr>
            <w:rStyle w:val="Hyperlink"/>
            <w:noProof/>
          </w:rPr>
          <w:t>Hình 3.5 Sample2 Windows</w:t>
        </w:r>
        <w:r>
          <w:rPr>
            <w:noProof/>
            <w:webHidden/>
          </w:rPr>
          <w:tab/>
        </w:r>
        <w:r>
          <w:rPr>
            <w:noProof/>
            <w:webHidden/>
          </w:rPr>
          <w:fldChar w:fldCharType="begin"/>
        </w:r>
        <w:r>
          <w:rPr>
            <w:noProof/>
            <w:webHidden/>
          </w:rPr>
          <w:instrText xml:space="preserve"> PAGEREF _Toc142003867 \h </w:instrText>
        </w:r>
        <w:r>
          <w:rPr>
            <w:noProof/>
            <w:webHidden/>
          </w:rPr>
        </w:r>
        <w:r>
          <w:rPr>
            <w:noProof/>
            <w:webHidden/>
          </w:rPr>
          <w:fldChar w:fldCharType="separate"/>
        </w:r>
        <w:r>
          <w:rPr>
            <w:noProof/>
            <w:webHidden/>
          </w:rPr>
          <w:t>33</w:t>
        </w:r>
        <w:r>
          <w:rPr>
            <w:noProof/>
            <w:webHidden/>
          </w:rPr>
          <w:fldChar w:fldCharType="end"/>
        </w:r>
      </w:hyperlink>
    </w:p>
    <w:p w14:paraId="7C4FDCDA" w14:textId="6E1844A5"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8" w:history="1">
        <w:r w:rsidRPr="00DB6B35">
          <w:rPr>
            <w:rStyle w:val="Hyperlink"/>
            <w:noProof/>
          </w:rPr>
          <w:t>Hình 3.6 Màn hình SettingScreen</w:t>
        </w:r>
        <w:r>
          <w:rPr>
            <w:noProof/>
            <w:webHidden/>
          </w:rPr>
          <w:tab/>
        </w:r>
        <w:r>
          <w:rPr>
            <w:noProof/>
            <w:webHidden/>
          </w:rPr>
          <w:fldChar w:fldCharType="begin"/>
        </w:r>
        <w:r>
          <w:rPr>
            <w:noProof/>
            <w:webHidden/>
          </w:rPr>
          <w:instrText xml:space="preserve"> PAGEREF _Toc142003868 \h </w:instrText>
        </w:r>
        <w:r>
          <w:rPr>
            <w:noProof/>
            <w:webHidden/>
          </w:rPr>
        </w:r>
        <w:r>
          <w:rPr>
            <w:noProof/>
            <w:webHidden/>
          </w:rPr>
          <w:fldChar w:fldCharType="separate"/>
        </w:r>
        <w:r>
          <w:rPr>
            <w:noProof/>
            <w:webHidden/>
          </w:rPr>
          <w:t>34</w:t>
        </w:r>
        <w:r>
          <w:rPr>
            <w:noProof/>
            <w:webHidden/>
          </w:rPr>
          <w:fldChar w:fldCharType="end"/>
        </w:r>
      </w:hyperlink>
    </w:p>
    <w:p w14:paraId="1ED89501" w14:textId="5B8243D2"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9" w:history="1">
        <w:r w:rsidRPr="00DB6B35">
          <w:rPr>
            <w:rStyle w:val="Hyperlink"/>
            <w:noProof/>
          </w:rPr>
          <w:t>Hình 3.7 Màn hình LoginScreen</w:t>
        </w:r>
        <w:r>
          <w:rPr>
            <w:noProof/>
            <w:webHidden/>
          </w:rPr>
          <w:tab/>
        </w:r>
        <w:r>
          <w:rPr>
            <w:noProof/>
            <w:webHidden/>
          </w:rPr>
          <w:fldChar w:fldCharType="begin"/>
        </w:r>
        <w:r>
          <w:rPr>
            <w:noProof/>
            <w:webHidden/>
          </w:rPr>
          <w:instrText xml:space="preserve"> PAGEREF _Toc142003869 \h </w:instrText>
        </w:r>
        <w:r>
          <w:rPr>
            <w:noProof/>
            <w:webHidden/>
          </w:rPr>
        </w:r>
        <w:r>
          <w:rPr>
            <w:noProof/>
            <w:webHidden/>
          </w:rPr>
          <w:fldChar w:fldCharType="separate"/>
        </w:r>
        <w:r>
          <w:rPr>
            <w:noProof/>
            <w:webHidden/>
          </w:rPr>
          <w:t>35</w:t>
        </w:r>
        <w:r>
          <w:rPr>
            <w:noProof/>
            <w:webHidden/>
          </w:rPr>
          <w:fldChar w:fldCharType="end"/>
        </w:r>
      </w:hyperlink>
    </w:p>
    <w:p w14:paraId="75D8F9F0" w14:textId="2A08D7A3"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0" w:history="1">
        <w:r w:rsidRPr="00DB6B35">
          <w:rPr>
            <w:rStyle w:val="Hyperlink"/>
            <w:noProof/>
          </w:rPr>
          <w:t>Hình 3.8 Màn hình HomeScreen</w:t>
        </w:r>
        <w:r>
          <w:rPr>
            <w:noProof/>
            <w:webHidden/>
          </w:rPr>
          <w:tab/>
        </w:r>
        <w:r>
          <w:rPr>
            <w:noProof/>
            <w:webHidden/>
          </w:rPr>
          <w:fldChar w:fldCharType="begin"/>
        </w:r>
        <w:r>
          <w:rPr>
            <w:noProof/>
            <w:webHidden/>
          </w:rPr>
          <w:instrText xml:space="preserve"> PAGEREF _Toc142003870 \h </w:instrText>
        </w:r>
        <w:r>
          <w:rPr>
            <w:noProof/>
            <w:webHidden/>
          </w:rPr>
        </w:r>
        <w:r>
          <w:rPr>
            <w:noProof/>
            <w:webHidden/>
          </w:rPr>
          <w:fldChar w:fldCharType="separate"/>
        </w:r>
        <w:r>
          <w:rPr>
            <w:noProof/>
            <w:webHidden/>
          </w:rPr>
          <w:t>36</w:t>
        </w:r>
        <w:r>
          <w:rPr>
            <w:noProof/>
            <w:webHidden/>
          </w:rPr>
          <w:fldChar w:fldCharType="end"/>
        </w:r>
      </w:hyperlink>
    </w:p>
    <w:p w14:paraId="1FF95D55" w14:textId="662AE109"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1" w:history="1">
        <w:r w:rsidRPr="00DB6B35">
          <w:rPr>
            <w:rStyle w:val="Hyperlink"/>
            <w:noProof/>
          </w:rPr>
          <w:t>Hình 3.9 Màn hình StaffScreen</w:t>
        </w:r>
        <w:r>
          <w:rPr>
            <w:noProof/>
            <w:webHidden/>
          </w:rPr>
          <w:tab/>
        </w:r>
        <w:r>
          <w:rPr>
            <w:noProof/>
            <w:webHidden/>
          </w:rPr>
          <w:fldChar w:fldCharType="begin"/>
        </w:r>
        <w:r>
          <w:rPr>
            <w:noProof/>
            <w:webHidden/>
          </w:rPr>
          <w:instrText xml:space="preserve"> PAGEREF _Toc142003871 \h </w:instrText>
        </w:r>
        <w:r>
          <w:rPr>
            <w:noProof/>
            <w:webHidden/>
          </w:rPr>
        </w:r>
        <w:r>
          <w:rPr>
            <w:noProof/>
            <w:webHidden/>
          </w:rPr>
          <w:fldChar w:fldCharType="separate"/>
        </w:r>
        <w:r>
          <w:rPr>
            <w:noProof/>
            <w:webHidden/>
          </w:rPr>
          <w:t>37</w:t>
        </w:r>
        <w:r>
          <w:rPr>
            <w:noProof/>
            <w:webHidden/>
          </w:rPr>
          <w:fldChar w:fldCharType="end"/>
        </w:r>
      </w:hyperlink>
    </w:p>
    <w:p w14:paraId="3C7E4425" w14:textId="01886FAF"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2" w:history="1">
        <w:r w:rsidRPr="00DB6B35">
          <w:rPr>
            <w:rStyle w:val="Hyperlink"/>
            <w:noProof/>
          </w:rPr>
          <w:t>Hình 3.10 Màn hình MedicineScreen</w:t>
        </w:r>
        <w:r>
          <w:rPr>
            <w:noProof/>
            <w:webHidden/>
          </w:rPr>
          <w:tab/>
        </w:r>
        <w:r>
          <w:rPr>
            <w:noProof/>
            <w:webHidden/>
          </w:rPr>
          <w:fldChar w:fldCharType="begin"/>
        </w:r>
        <w:r>
          <w:rPr>
            <w:noProof/>
            <w:webHidden/>
          </w:rPr>
          <w:instrText xml:space="preserve"> PAGEREF _Toc142003872 \h </w:instrText>
        </w:r>
        <w:r>
          <w:rPr>
            <w:noProof/>
            <w:webHidden/>
          </w:rPr>
        </w:r>
        <w:r>
          <w:rPr>
            <w:noProof/>
            <w:webHidden/>
          </w:rPr>
          <w:fldChar w:fldCharType="separate"/>
        </w:r>
        <w:r>
          <w:rPr>
            <w:noProof/>
            <w:webHidden/>
          </w:rPr>
          <w:t>38</w:t>
        </w:r>
        <w:r>
          <w:rPr>
            <w:noProof/>
            <w:webHidden/>
          </w:rPr>
          <w:fldChar w:fldCharType="end"/>
        </w:r>
      </w:hyperlink>
    </w:p>
    <w:p w14:paraId="5309171B" w14:textId="5AC1428E"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3" w:history="1">
        <w:r w:rsidRPr="00DB6B35">
          <w:rPr>
            <w:rStyle w:val="Hyperlink"/>
            <w:noProof/>
          </w:rPr>
          <w:t>Hình 3.11 Màn hình SysptomScreen</w:t>
        </w:r>
        <w:r>
          <w:rPr>
            <w:noProof/>
            <w:webHidden/>
          </w:rPr>
          <w:tab/>
        </w:r>
        <w:r>
          <w:rPr>
            <w:noProof/>
            <w:webHidden/>
          </w:rPr>
          <w:fldChar w:fldCharType="begin"/>
        </w:r>
        <w:r>
          <w:rPr>
            <w:noProof/>
            <w:webHidden/>
          </w:rPr>
          <w:instrText xml:space="preserve"> PAGEREF _Toc142003873 \h </w:instrText>
        </w:r>
        <w:r>
          <w:rPr>
            <w:noProof/>
            <w:webHidden/>
          </w:rPr>
        </w:r>
        <w:r>
          <w:rPr>
            <w:noProof/>
            <w:webHidden/>
          </w:rPr>
          <w:fldChar w:fldCharType="separate"/>
        </w:r>
        <w:r>
          <w:rPr>
            <w:noProof/>
            <w:webHidden/>
          </w:rPr>
          <w:t>39</w:t>
        </w:r>
        <w:r>
          <w:rPr>
            <w:noProof/>
            <w:webHidden/>
          </w:rPr>
          <w:fldChar w:fldCharType="end"/>
        </w:r>
      </w:hyperlink>
    </w:p>
    <w:p w14:paraId="1EC85495" w14:textId="6D2D0C16"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4" w:history="1">
        <w:r w:rsidRPr="00DB6B35">
          <w:rPr>
            <w:rStyle w:val="Hyperlink"/>
            <w:noProof/>
          </w:rPr>
          <w:t>Hình 3.12 Màn hình BioTestScreen</w:t>
        </w:r>
        <w:r>
          <w:rPr>
            <w:noProof/>
            <w:webHidden/>
          </w:rPr>
          <w:tab/>
        </w:r>
        <w:r>
          <w:rPr>
            <w:noProof/>
            <w:webHidden/>
          </w:rPr>
          <w:fldChar w:fldCharType="begin"/>
        </w:r>
        <w:r>
          <w:rPr>
            <w:noProof/>
            <w:webHidden/>
          </w:rPr>
          <w:instrText xml:space="preserve"> PAGEREF _Toc142003874 \h </w:instrText>
        </w:r>
        <w:r>
          <w:rPr>
            <w:noProof/>
            <w:webHidden/>
          </w:rPr>
        </w:r>
        <w:r>
          <w:rPr>
            <w:noProof/>
            <w:webHidden/>
          </w:rPr>
          <w:fldChar w:fldCharType="separate"/>
        </w:r>
        <w:r>
          <w:rPr>
            <w:noProof/>
            <w:webHidden/>
          </w:rPr>
          <w:t>40</w:t>
        </w:r>
        <w:r>
          <w:rPr>
            <w:noProof/>
            <w:webHidden/>
          </w:rPr>
          <w:fldChar w:fldCharType="end"/>
        </w:r>
      </w:hyperlink>
    </w:p>
    <w:p w14:paraId="06618F94" w14:textId="21324D46"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5" w:history="1">
        <w:r w:rsidRPr="00DB6B35">
          <w:rPr>
            <w:rStyle w:val="Hyperlink"/>
            <w:noProof/>
          </w:rPr>
          <w:t>Hình 3.13 Màn hình UrineTestScreen</w:t>
        </w:r>
        <w:r>
          <w:rPr>
            <w:noProof/>
            <w:webHidden/>
          </w:rPr>
          <w:tab/>
        </w:r>
        <w:r>
          <w:rPr>
            <w:noProof/>
            <w:webHidden/>
          </w:rPr>
          <w:fldChar w:fldCharType="begin"/>
        </w:r>
        <w:r>
          <w:rPr>
            <w:noProof/>
            <w:webHidden/>
          </w:rPr>
          <w:instrText xml:space="preserve"> PAGEREF _Toc142003875 \h </w:instrText>
        </w:r>
        <w:r>
          <w:rPr>
            <w:noProof/>
            <w:webHidden/>
          </w:rPr>
        </w:r>
        <w:r>
          <w:rPr>
            <w:noProof/>
            <w:webHidden/>
          </w:rPr>
          <w:fldChar w:fldCharType="separate"/>
        </w:r>
        <w:r>
          <w:rPr>
            <w:noProof/>
            <w:webHidden/>
          </w:rPr>
          <w:t>42</w:t>
        </w:r>
        <w:r>
          <w:rPr>
            <w:noProof/>
            <w:webHidden/>
          </w:rPr>
          <w:fldChar w:fldCharType="end"/>
        </w:r>
      </w:hyperlink>
    </w:p>
    <w:p w14:paraId="67CDE420" w14:textId="026B1A38"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6" w:history="1">
        <w:r w:rsidRPr="00DB6B35">
          <w:rPr>
            <w:rStyle w:val="Hyperlink"/>
            <w:noProof/>
          </w:rPr>
          <w:t>Hình 3.14 Màn hình BloodTestScreen</w:t>
        </w:r>
        <w:r>
          <w:rPr>
            <w:noProof/>
            <w:webHidden/>
          </w:rPr>
          <w:tab/>
        </w:r>
        <w:r>
          <w:rPr>
            <w:noProof/>
            <w:webHidden/>
          </w:rPr>
          <w:fldChar w:fldCharType="begin"/>
        </w:r>
        <w:r>
          <w:rPr>
            <w:noProof/>
            <w:webHidden/>
          </w:rPr>
          <w:instrText xml:space="preserve"> PAGEREF _Toc142003876 \h </w:instrText>
        </w:r>
        <w:r>
          <w:rPr>
            <w:noProof/>
            <w:webHidden/>
          </w:rPr>
        </w:r>
        <w:r>
          <w:rPr>
            <w:noProof/>
            <w:webHidden/>
          </w:rPr>
          <w:fldChar w:fldCharType="separate"/>
        </w:r>
        <w:r>
          <w:rPr>
            <w:noProof/>
            <w:webHidden/>
          </w:rPr>
          <w:t>44</w:t>
        </w:r>
        <w:r>
          <w:rPr>
            <w:noProof/>
            <w:webHidden/>
          </w:rPr>
          <w:fldChar w:fldCharType="end"/>
        </w:r>
      </w:hyperlink>
    </w:p>
    <w:p w14:paraId="60B584C7" w14:textId="09264591"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7" w:history="1">
        <w:r w:rsidRPr="00DB6B35">
          <w:rPr>
            <w:rStyle w:val="Hyperlink"/>
            <w:noProof/>
          </w:rPr>
          <w:t>Hình 3.15 Màn hình HealthScreen</w:t>
        </w:r>
        <w:r>
          <w:rPr>
            <w:noProof/>
            <w:webHidden/>
          </w:rPr>
          <w:tab/>
        </w:r>
        <w:r>
          <w:rPr>
            <w:noProof/>
            <w:webHidden/>
          </w:rPr>
          <w:fldChar w:fldCharType="begin"/>
        </w:r>
        <w:r>
          <w:rPr>
            <w:noProof/>
            <w:webHidden/>
          </w:rPr>
          <w:instrText xml:space="preserve"> PAGEREF _Toc142003877 \h </w:instrText>
        </w:r>
        <w:r>
          <w:rPr>
            <w:noProof/>
            <w:webHidden/>
          </w:rPr>
        </w:r>
        <w:r>
          <w:rPr>
            <w:noProof/>
            <w:webHidden/>
          </w:rPr>
          <w:fldChar w:fldCharType="separate"/>
        </w:r>
        <w:r>
          <w:rPr>
            <w:noProof/>
            <w:webHidden/>
          </w:rPr>
          <w:t>45</w:t>
        </w:r>
        <w:r>
          <w:rPr>
            <w:noProof/>
            <w:webHidden/>
          </w:rPr>
          <w:fldChar w:fldCharType="end"/>
        </w:r>
      </w:hyperlink>
    </w:p>
    <w:p w14:paraId="2EB3A860" w14:textId="69F144BF" w:rsidR="00F7632C" w:rsidRDefault="00F7632C">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8" w:history="1">
        <w:r w:rsidRPr="00DB6B35">
          <w:rPr>
            <w:rStyle w:val="Hyperlink"/>
            <w:noProof/>
          </w:rPr>
          <w:t>Hình 3.16 Màn hình PaymentScreen</w:t>
        </w:r>
        <w:r>
          <w:rPr>
            <w:noProof/>
            <w:webHidden/>
          </w:rPr>
          <w:tab/>
        </w:r>
        <w:r>
          <w:rPr>
            <w:noProof/>
            <w:webHidden/>
          </w:rPr>
          <w:fldChar w:fldCharType="begin"/>
        </w:r>
        <w:r>
          <w:rPr>
            <w:noProof/>
            <w:webHidden/>
          </w:rPr>
          <w:instrText xml:space="preserve"> PAGEREF _Toc142003878 \h </w:instrText>
        </w:r>
        <w:r>
          <w:rPr>
            <w:noProof/>
            <w:webHidden/>
          </w:rPr>
        </w:r>
        <w:r>
          <w:rPr>
            <w:noProof/>
            <w:webHidden/>
          </w:rPr>
          <w:fldChar w:fldCharType="separate"/>
        </w:r>
        <w:r>
          <w:rPr>
            <w:noProof/>
            <w:webHidden/>
          </w:rPr>
          <w:t>48</w:t>
        </w:r>
        <w:r>
          <w:rPr>
            <w:noProof/>
            <w:webHidden/>
          </w:rPr>
          <w:fldChar w:fldCharType="end"/>
        </w:r>
      </w:hyperlink>
    </w:p>
    <w:p w14:paraId="5D89FEC8" w14:textId="3D4F3BCC" w:rsidR="000F234B" w:rsidRDefault="00C04F41" w:rsidP="000F234B">
      <w:pPr>
        <w:tabs>
          <w:tab w:val="right" w:leader="dot" w:pos="9281"/>
        </w:tabs>
        <w:spacing w:before="253"/>
        <w:ind w:left="219"/>
        <w:rPr>
          <w:sz w:val="24"/>
        </w:rPr>
      </w:pPr>
      <w:r>
        <w:rPr>
          <w:sz w:val="24"/>
        </w:rPr>
        <w:fldChar w:fldCharType="end"/>
      </w:r>
    </w:p>
    <w:p w14:paraId="2BE60D36" w14:textId="77777777" w:rsidR="000F234B" w:rsidRDefault="000F234B">
      <w:pPr>
        <w:ind w:firstLine="284"/>
        <w:rPr>
          <w:sz w:val="24"/>
        </w:rPr>
      </w:pPr>
      <w:r>
        <w:rPr>
          <w:sz w:val="24"/>
        </w:rPr>
        <w:br w:type="page"/>
      </w:r>
    </w:p>
    <w:p w14:paraId="27DEE9D9" w14:textId="12002DB4" w:rsidR="004D16AA" w:rsidRDefault="004F097A" w:rsidP="00417764">
      <w:pPr>
        <w:pStyle w:val="Heading1"/>
        <w:numPr>
          <w:ilvl w:val="0"/>
          <w:numId w:val="0"/>
        </w:numPr>
      </w:pPr>
      <w:bookmarkStart w:id="2" w:name="_Toc142003595"/>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0958B035" w14:textId="10D2B736" w:rsidR="009F3E2C" w:rsidRDefault="00022F8B">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r>
        <w:fldChar w:fldCharType="begin"/>
      </w:r>
      <w:r>
        <w:instrText xml:space="preserve"> TOC \h \z \c "Bảng" </w:instrText>
      </w:r>
      <w:r>
        <w:fldChar w:fldCharType="separate"/>
      </w:r>
      <w:hyperlink w:anchor="_Toc141985621" w:history="1">
        <w:r w:rsidR="009F3E2C" w:rsidRPr="00AA201D">
          <w:rPr>
            <w:rStyle w:val="Hyperlink"/>
            <w:noProof/>
          </w:rPr>
          <w:t>Bảng 1.1 Yêu cầu phần cứng</w:t>
        </w:r>
        <w:r w:rsidR="009F3E2C">
          <w:rPr>
            <w:noProof/>
            <w:webHidden/>
          </w:rPr>
          <w:tab/>
        </w:r>
        <w:r w:rsidR="009F3E2C">
          <w:rPr>
            <w:noProof/>
            <w:webHidden/>
          </w:rPr>
          <w:fldChar w:fldCharType="begin"/>
        </w:r>
        <w:r w:rsidR="009F3E2C">
          <w:rPr>
            <w:noProof/>
            <w:webHidden/>
          </w:rPr>
          <w:instrText xml:space="preserve"> PAGEREF _Toc141985621 \h </w:instrText>
        </w:r>
        <w:r w:rsidR="009F3E2C">
          <w:rPr>
            <w:noProof/>
            <w:webHidden/>
          </w:rPr>
        </w:r>
        <w:r w:rsidR="009F3E2C">
          <w:rPr>
            <w:noProof/>
            <w:webHidden/>
          </w:rPr>
          <w:fldChar w:fldCharType="separate"/>
        </w:r>
        <w:r w:rsidR="00F7632C">
          <w:rPr>
            <w:noProof/>
            <w:webHidden/>
          </w:rPr>
          <w:t>4</w:t>
        </w:r>
        <w:r w:rsidR="009F3E2C">
          <w:rPr>
            <w:noProof/>
            <w:webHidden/>
          </w:rPr>
          <w:fldChar w:fldCharType="end"/>
        </w:r>
      </w:hyperlink>
    </w:p>
    <w:p w14:paraId="2A6C8991" w14:textId="5738B94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2" w:history="1">
        <w:r w:rsidR="009F3E2C" w:rsidRPr="00AA201D">
          <w:rPr>
            <w:rStyle w:val="Hyperlink"/>
            <w:noProof/>
          </w:rPr>
          <w:t>Bảng 1.2 Yêu cầu phần mềm</w:t>
        </w:r>
        <w:r w:rsidR="009F3E2C">
          <w:rPr>
            <w:noProof/>
            <w:webHidden/>
          </w:rPr>
          <w:tab/>
        </w:r>
        <w:r w:rsidR="009F3E2C">
          <w:rPr>
            <w:noProof/>
            <w:webHidden/>
          </w:rPr>
          <w:fldChar w:fldCharType="begin"/>
        </w:r>
        <w:r w:rsidR="009F3E2C">
          <w:rPr>
            <w:noProof/>
            <w:webHidden/>
          </w:rPr>
          <w:instrText xml:space="preserve"> PAGEREF _Toc141985622 \h </w:instrText>
        </w:r>
        <w:r w:rsidR="009F3E2C">
          <w:rPr>
            <w:noProof/>
            <w:webHidden/>
          </w:rPr>
        </w:r>
        <w:r w:rsidR="009F3E2C">
          <w:rPr>
            <w:noProof/>
            <w:webHidden/>
          </w:rPr>
          <w:fldChar w:fldCharType="separate"/>
        </w:r>
        <w:r w:rsidR="00F7632C">
          <w:rPr>
            <w:noProof/>
            <w:webHidden/>
          </w:rPr>
          <w:t>4</w:t>
        </w:r>
        <w:r w:rsidR="009F3E2C">
          <w:rPr>
            <w:noProof/>
            <w:webHidden/>
          </w:rPr>
          <w:fldChar w:fldCharType="end"/>
        </w:r>
      </w:hyperlink>
    </w:p>
    <w:p w14:paraId="20E64EE1" w14:textId="6D9D088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3" w:history="1">
        <w:r w:rsidR="009F3E2C" w:rsidRPr="00AA201D">
          <w:rPr>
            <w:rStyle w:val="Hyperlink"/>
            <w:noProof/>
          </w:rPr>
          <w:t>Bảng 2.1 Cơ sở dữ liệu bảng Role(Vai trò)</w:t>
        </w:r>
        <w:r w:rsidR="009F3E2C">
          <w:rPr>
            <w:noProof/>
            <w:webHidden/>
          </w:rPr>
          <w:tab/>
        </w:r>
        <w:r w:rsidR="009F3E2C">
          <w:rPr>
            <w:noProof/>
            <w:webHidden/>
          </w:rPr>
          <w:fldChar w:fldCharType="begin"/>
        </w:r>
        <w:r w:rsidR="009F3E2C">
          <w:rPr>
            <w:noProof/>
            <w:webHidden/>
          </w:rPr>
          <w:instrText xml:space="preserve"> PAGEREF _Toc141985623 \h </w:instrText>
        </w:r>
        <w:r w:rsidR="009F3E2C">
          <w:rPr>
            <w:noProof/>
            <w:webHidden/>
          </w:rPr>
        </w:r>
        <w:r w:rsidR="009F3E2C">
          <w:rPr>
            <w:noProof/>
            <w:webHidden/>
          </w:rPr>
          <w:fldChar w:fldCharType="separate"/>
        </w:r>
        <w:r w:rsidR="00F7632C">
          <w:rPr>
            <w:noProof/>
            <w:webHidden/>
          </w:rPr>
          <w:t>20</w:t>
        </w:r>
        <w:r w:rsidR="009F3E2C">
          <w:rPr>
            <w:noProof/>
            <w:webHidden/>
          </w:rPr>
          <w:fldChar w:fldCharType="end"/>
        </w:r>
      </w:hyperlink>
    </w:p>
    <w:p w14:paraId="3E6CC0FD" w14:textId="4BD5F52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4" w:history="1">
        <w:r w:rsidR="009F3E2C" w:rsidRPr="00AA201D">
          <w:rPr>
            <w:rStyle w:val="Hyperlink"/>
            <w:noProof/>
          </w:rPr>
          <w:t>Bảng 2.2 Cơ sở dữ liệu bảng User (Tài khoản người dùng)</w:t>
        </w:r>
        <w:r w:rsidR="009F3E2C">
          <w:rPr>
            <w:noProof/>
            <w:webHidden/>
          </w:rPr>
          <w:tab/>
        </w:r>
        <w:r w:rsidR="009F3E2C">
          <w:rPr>
            <w:noProof/>
            <w:webHidden/>
          </w:rPr>
          <w:fldChar w:fldCharType="begin"/>
        </w:r>
        <w:r w:rsidR="009F3E2C">
          <w:rPr>
            <w:noProof/>
            <w:webHidden/>
          </w:rPr>
          <w:instrText xml:space="preserve"> PAGEREF _Toc141985624 \h </w:instrText>
        </w:r>
        <w:r w:rsidR="009F3E2C">
          <w:rPr>
            <w:noProof/>
            <w:webHidden/>
          </w:rPr>
        </w:r>
        <w:r w:rsidR="009F3E2C">
          <w:rPr>
            <w:noProof/>
            <w:webHidden/>
          </w:rPr>
          <w:fldChar w:fldCharType="separate"/>
        </w:r>
        <w:r w:rsidR="00F7632C">
          <w:rPr>
            <w:noProof/>
            <w:webHidden/>
          </w:rPr>
          <w:t>20</w:t>
        </w:r>
        <w:r w:rsidR="009F3E2C">
          <w:rPr>
            <w:noProof/>
            <w:webHidden/>
          </w:rPr>
          <w:fldChar w:fldCharType="end"/>
        </w:r>
      </w:hyperlink>
    </w:p>
    <w:p w14:paraId="6D348D0A" w14:textId="087D47B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5" w:history="1">
        <w:r w:rsidR="009F3E2C" w:rsidRPr="00AA201D">
          <w:rPr>
            <w:rStyle w:val="Hyperlink"/>
            <w:noProof/>
          </w:rPr>
          <w:t>Bảng 2.3 Cơ sở dữ liệu bảng Doctor (Bác sĩ)</w:t>
        </w:r>
        <w:r w:rsidR="009F3E2C">
          <w:rPr>
            <w:noProof/>
            <w:webHidden/>
          </w:rPr>
          <w:tab/>
        </w:r>
        <w:r w:rsidR="009F3E2C">
          <w:rPr>
            <w:noProof/>
            <w:webHidden/>
          </w:rPr>
          <w:fldChar w:fldCharType="begin"/>
        </w:r>
        <w:r w:rsidR="009F3E2C">
          <w:rPr>
            <w:noProof/>
            <w:webHidden/>
          </w:rPr>
          <w:instrText xml:space="preserve"> PAGEREF _Toc141985625 \h </w:instrText>
        </w:r>
        <w:r w:rsidR="009F3E2C">
          <w:rPr>
            <w:noProof/>
            <w:webHidden/>
          </w:rPr>
        </w:r>
        <w:r w:rsidR="009F3E2C">
          <w:rPr>
            <w:noProof/>
            <w:webHidden/>
          </w:rPr>
          <w:fldChar w:fldCharType="separate"/>
        </w:r>
        <w:r w:rsidR="00F7632C">
          <w:rPr>
            <w:noProof/>
            <w:webHidden/>
          </w:rPr>
          <w:t>21</w:t>
        </w:r>
        <w:r w:rsidR="009F3E2C">
          <w:rPr>
            <w:noProof/>
            <w:webHidden/>
          </w:rPr>
          <w:fldChar w:fldCharType="end"/>
        </w:r>
      </w:hyperlink>
    </w:p>
    <w:p w14:paraId="14139E63" w14:textId="0CB3BB5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6" w:history="1">
        <w:r w:rsidR="009F3E2C" w:rsidRPr="00AA201D">
          <w:rPr>
            <w:rStyle w:val="Hyperlink"/>
            <w:noProof/>
          </w:rPr>
          <w:t>Bảng 2.4 Cơ sở dữ liệu bảng Nurse (Y tá)</w:t>
        </w:r>
        <w:r w:rsidR="009F3E2C">
          <w:rPr>
            <w:noProof/>
            <w:webHidden/>
          </w:rPr>
          <w:tab/>
        </w:r>
        <w:r w:rsidR="009F3E2C">
          <w:rPr>
            <w:noProof/>
            <w:webHidden/>
          </w:rPr>
          <w:fldChar w:fldCharType="begin"/>
        </w:r>
        <w:r w:rsidR="009F3E2C">
          <w:rPr>
            <w:noProof/>
            <w:webHidden/>
          </w:rPr>
          <w:instrText xml:space="preserve"> PAGEREF _Toc141985626 \h </w:instrText>
        </w:r>
        <w:r w:rsidR="009F3E2C">
          <w:rPr>
            <w:noProof/>
            <w:webHidden/>
          </w:rPr>
        </w:r>
        <w:r w:rsidR="009F3E2C">
          <w:rPr>
            <w:noProof/>
            <w:webHidden/>
          </w:rPr>
          <w:fldChar w:fldCharType="separate"/>
        </w:r>
        <w:r w:rsidR="00F7632C">
          <w:rPr>
            <w:noProof/>
            <w:webHidden/>
          </w:rPr>
          <w:t>21</w:t>
        </w:r>
        <w:r w:rsidR="009F3E2C">
          <w:rPr>
            <w:noProof/>
            <w:webHidden/>
          </w:rPr>
          <w:fldChar w:fldCharType="end"/>
        </w:r>
      </w:hyperlink>
    </w:p>
    <w:p w14:paraId="4FB00937" w14:textId="163FD03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7" w:history="1">
        <w:r w:rsidR="009F3E2C" w:rsidRPr="00AA201D">
          <w:rPr>
            <w:rStyle w:val="Hyperlink"/>
            <w:noProof/>
          </w:rPr>
          <w:t>Bảng 2.6 Cơ sở dữ liệu bảng PartientAppointment (Cuộc hẹn khám bệnh của bệnh nhân)</w:t>
        </w:r>
        <w:r w:rsidR="009F3E2C">
          <w:rPr>
            <w:noProof/>
            <w:webHidden/>
          </w:rPr>
          <w:tab/>
        </w:r>
        <w:r w:rsidR="009F3E2C">
          <w:rPr>
            <w:noProof/>
            <w:webHidden/>
          </w:rPr>
          <w:fldChar w:fldCharType="begin"/>
        </w:r>
        <w:r w:rsidR="009F3E2C">
          <w:rPr>
            <w:noProof/>
            <w:webHidden/>
          </w:rPr>
          <w:instrText xml:space="preserve"> PAGEREF _Toc141985627 \h </w:instrText>
        </w:r>
        <w:r w:rsidR="009F3E2C">
          <w:rPr>
            <w:noProof/>
            <w:webHidden/>
          </w:rPr>
        </w:r>
        <w:r w:rsidR="009F3E2C">
          <w:rPr>
            <w:noProof/>
            <w:webHidden/>
          </w:rPr>
          <w:fldChar w:fldCharType="separate"/>
        </w:r>
        <w:r w:rsidR="00F7632C">
          <w:rPr>
            <w:noProof/>
            <w:webHidden/>
          </w:rPr>
          <w:t>22</w:t>
        </w:r>
        <w:r w:rsidR="009F3E2C">
          <w:rPr>
            <w:noProof/>
            <w:webHidden/>
          </w:rPr>
          <w:fldChar w:fldCharType="end"/>
        </w:r>
      </w:hyperlink>
    </w:p>
    <w:p w14:paraId="2F5E673C" w14:textId="6BE3AEE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8" w:history="1">
        <w:r w:rsidR="009F3E2C" w:rsidRPr="00AA201D">
          <w:rPr>
            <w:rStyle w:val="Hyperlink"/>
            <w:noProof/>
          </w:rPr>
          <w:t>Bảng 2.7 Cơ sở dữ liệu bảng Provine (Tỉnh thành)</w:t>
        </w:r>
        <w:r w:rsidR="009F3E2C">
          <w:rPr>
            <w:noProof/>
            <w:webHidden/>
          </w:rPr>
          <w:tab/>
        </w:r>
        <w:r w:rsidR="009F3E2C">
          <w:rPr>
            <w:noProof/>
            <w:webHidden/>
          </w:rPr>
          <w:fldChar w:fldCharType="begin"/>
        </w:r>
        <w:r w:rsidR="009F3E2C">
          <w:rPr>
            <w:noProof/>
            <w:webHidden/>
          </w:rPr>
          <w:instrText xml:space="preserve"> PAGEREF _Toc141985628 \h </w:instrText>
        </w:r>
        <w:r w:rsidR="009F3E2C">
          <w:rPr>
            <w:noProof/>
            <w:webHidden/>
          </w:rPr>
        </w:r>
        <w:r w:rsidR="009F3E2C">
          <w:rPr>
            <w:noProof/>
            <w:webHidden/>
          </w:rPr>
          <w:fldChar w:fldCharType="separate"/>
        </w:r>
        <w:r w:rsidR="00F7632C">
          <w:rPr>
            <w:noProof/>
            <w:webHidden/>
          </w:rPr>
          <w:t>22</w:t>
        </w:r>
        <w:r w:rsidR="009F3E2C">
          <w:rPr>
            <w:noProof/>
            <w:webHidden/>
          </w:rPr>
          <w:fldChar w:fldCharType="end"/>
        </w:r>
      </w:hyperlink>
    </w:p>
    <w:p w14:paraId="53AB43FC" w14:textId="1462EB6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9" w:history="1">
        <w:r w:rsidR="009F3E2C" w:rsidRPr="00AA201D">
          <w:rPr>
            <w:rStyle w:val="Hyperlink"/>
            <w:noProof/>
          </w:rPr>
          <w:t>Bảng 2.8 Cơ sở dữ liệu bảng Distrisct (Quận)</w:t>
        </w:r>
        <w:r w:rsidR="009F3E2C">
          <w:rPr>
            <w:noProof/>
            <w:webHidden/>
          </w:rPr>
          <w:tab/>
        </w:r>
        <w:r w:rsidR="009F3E2C">
          <w:rPr>
            <w:noProof/>
            <w:webHidden/>
          </w:rPr>
          <w:fldChar w:fldCharType="begin"/>
        </w:r>
        <w:r w:rsidR="009F3E2C">
          <w:rPr>
            <w:noProof/>
            <w:webHidden/>
          </w:rPr>
          <w:instrText xml:space="preserve"> PAGEREF _Toc141985629 \h </w:instrText>
        </w:r>
        <w:r w:rsidR="009F3E2C">
          <w:rPr>
            <w:noProof/>
            <w:webHidden/>
          </w:rPr>
        </w:r>
        <w:r w:rsidR="009F3E2C">
          <w:rPr>
            <w:noProof/>
            <w:webHidden/>
          </w:rPr>
          <w:fldChar w:fldCharType="separate"/>
        </w:r>
        <w:r w:rsidR="00F7632C">
          <w:rPr>
            <w:noProof/>
            <w:webHidden/>
          </w:rPr>
          <w:t>23</w:t>
        </w:r>
        <w:r w:rsidR="009F3E2C">
          <w:rPr>
            <w:noProof/>
            <w:webHidden/>
          </w:rPr>
          <w:fldChar w:fldCharType="end"/>
        </w:r>
      </w:hyperlink>
    </w:p>
    <w:p w14:paraId="6C5BF68E" w14:textId="23FB7CF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0" w:history="1">
        <w:r w:rsidR="009F3E2C" w:rsidRPr="00AA201D">
          <w:rPr>
            <w:rStyle w:val="Hyperlink"/>
            <w:noProof/>
          </w:rPr>
          <w:t>Bảng 2.9 Cơ sở dữ liệu bảng Ward (Phường)</w:t>
        </w:r>
        <w:r w:rsidR="009F3E2C">
          <w:rPr>
            <w:noProof/>
            <w:webHidden/>
          </w:rPr>
          <w:tab/>
        </w:r>
        <w:r w:rsidR="009F3E2C">
          <w:rPr>
            <w:noProof/>
            <w:webHidden/>
          </w:rPr>
          <w:fldChar w:fldCharType="begin"/>
        </w:r>
        <w:r w:rsidR="009F3E2C">
          <w:rPr>
            <w:noProof/>
            <w:webHidden/>
          </w:rPr>
          <w:instrText xml:space="preserve"> PAGEREF _Toc141985630 \h </w:instrText>
        </w:r>
        <w:r w:rsidR="009F3E2C">
          <w:rPr>
            <w:noProof/>
            <w:webHidden/>
          </w:rPr>
        </w:r>
        <w:r w:rsidR="009F3E2C">
          <w:rPr>
            <w:noProof/>
            <w:webHidden/>
          </w:rPr>
          <w:fldChar w:fldCharType="separate"/>
        </w:r>
        <w:r w:rsidR="00F7632C">
          <w:rPr>
            <w:noProof/>
            <w:webHidden/>
          </w:rPr>
          <w:t>23</w:t>
        </w:r>
        <w:r w:rsidR="009F3E2C">
          <w:rPr>
            <w:noProof/>
            <w:webHidden/>
          </w:rPr>
          <w:fldChar w:fldCharType="end"/>
        </w:r>
      </w:hyperlink>
    </w:p>
    <w:p w14:paraId="1F0EA7E3" w14:textId="63956DD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1" w:history="1">
        <w:r w:rsidR="009F3E2C" w:rsidRPr="00AA201D">
          <w:rPr>
            <w:rStyle w:val="Hyperlink"/>
            <w:noProof/>
          </w:rPr>
          <w:t>Bảng 2.10 Cơ sở dữ liệu bảng PatientSymptoms (Triệu chứng của bệnh nhân)</w:t>
        </w:r>
        <w:r w:rsidR="009F3E2C">
          <w:rPr>
            <w:noProof/>
            <w:webHidden/>
          </w:rPr>
          <w:tab/>
        </w:r>
        <w:r w:rsidR="009F3E2C">
          <w:rPr>
            <w:noProof/>
            <w:webHidden/>
          </w:rPr>
          <w:fldChar w:fldCharType="begin"/>
        </w:r>
        <w:r w:rsidR="009F3E2C">
          <w:rPr>
            <w:noProof/>
            <w:webHidden/>
          </w:rPr>
          <w:instrText xml:space="preserve"> PAGEREF _Toc141985631 \h </w:instrText>
        </w:r>
        <w:r w:rsidR="009F3E2C">
          <w:rPr>
            <w:noProof/>
            <w:webHidden/>
          </w:rPr>
        </w:r>
        <w:r w:rsidR="009F3E2C">
          <w:rPr>
            <w:noProof/>
            <w:webHidden/>
          </w:rPr>
          <w:fldChar w:fldCharType="separate"/>
        </w:r>
        <w:r w:rsidR="00F7632C">
          <w:rPr>
            <w:noProof/>
            <w:webHidden/>
          </w:rPr>
          <w:t>24</w:t>
        </w:r>
        <w:r w:rsidR="009F3E2C">
          <w:rPr>
            <w:noProof/>
            <w:webHidden/>
          </w:rPr>
          <w:fldChar w:fldCharType="end"/>
        </w:r>
      </w:hyperlink>
    </w:p>
    <w:p w14:paraId="104B8483" w14:textId="761FFEF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2" w:history="1">
        <w:r w:rsidR="009F3E2C" w:rsidRPr="00AA201D">
          <w:rPr>
            <w:rStyle w:val="Hyperlink"/>
            <w:noProof/>
          </w:rPr>
          <w:t>Bảng 2.11 Cơ sở dữ liệu bảng Medicine (Thuốc)</w:t>
        </w:r>
        <w:r w:rsidR="009F3E2C">
          <w:rPr>
            <w:noProof/>
            <w:webHidden/>
          </w:rPr>
          <w:tab/>
        </w:r>
        <w:r w:rsidR="009F3E2C">
          <w:rPr>
            <w:noProof/>
            <w:webHidden/>
          </w:rPr>
          <w:fldChar w:fldCharType="begin"/>
        </w:r>
        <w:r w:rsidR="009F3E2C">
          <w:rPr>
            <w:noProof/>
            <w:webHidden/>
          </w:rPr>
          <w:instrText xml:space="preserve"> PAGEREF _Toc141985632 \h </w:instrText>
        </w:r>
        <w:r w:rsidR="009F3E2C">
          <w:rPr>
            <w:noProof/>
            <w:webHidden/>
          </w:rPr>
        </w:r>
        <w:r w:rsidR="009F3E2C">
          <w:rPr>
            <w:noProof/>
            <w:webHidden/>
          </w:rPr>
          <w:fldChar w:fldCharType="separate"/>
        </w:r>
        <w:r w:rsidR="00F7632C">
          <w:rPr>
            <w:noProof/>
            <w:webHidden/>
          </w:rPr>
          <w:t>24</w:t>
        </w:r>
        <w:r w:rsidR="009F3E2C">
          <w:rPr>
            <w:noProof/>
            <w:webHidden/>
          </w:rPr>
          <w:fldChar w:fldCharType="end"/>
        </w:r>
      </w:hyperlink>
    </w:p>
    <w:p w14:paraId="3C274F49" w14:textId="4EC75EA1"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3" w:history="1">
        <w:r w:rsidR="009F3E2C" w:rsidRPr="00AA201D">
          <w:rPr>
            <w:rStyle w:val="Hyperlink"/>
            <w:noProof/>
          </w:rPr>
          <w:t>Bảng 2.12 Cơ sở dữ liệu bảng Disease (Bệnh)</w:t>
        </w:r>
        <w:r w:rsidR="009F3E2C">
          <w:rPr>
            <w:noProof/>
            <w:webHidden/>
          </w:rPr>
          <w:tab/>
        </w:r>
        <w:r w:rsidR="009F3E2C">
          <w:rPr>
            <w:noProof/>
            <w:webHidden/>
          </w:rPr>
          <w:fldChar w:fldCharType="begin"/>
        </w:r>
        <w:r w:rsidR="009F3E2C">
          <w:rPr>
            <w:noProof/>
            <w:webHidden/>
          </w:rPr>
          <w:instrText xml:space="preserve"> PAGEREF _Toc141985633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4B19781D" w14:textId="24EE818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4" w:history="1">
        <w:r w:rsidR="009F3E2C" w:rsidRPr="00AA201D">
          <w:rPr>
            <w:rStyle w:val="Hyperlink"/>
            <w:noProof/>
          </w:rPr>
          <w:t>Bảng 2.13 Cơ sở dữ liệu bảng PatientRegisteration (Bệnh nhân đăng ký)</w:t>
        </w:r>
        <w:r w:rsidR="009F3E2C">
          <w:rPr>
            <w:noProof/>
            <w:webHidden/>
          </w:rPr>
          <w:tab/>
        </w:r>
        <w:r w:rsidR="009F3E2C">
          <w:rPr>
            <w:noProof/>
            <w:webHidden/>
          </w:rPr>
          <w:fldChar w:fldCharType="begin"/>
        </w:r>
        <w:r w:rsidR="009F3E2C">
          <w:rPr>
            <w:noProof/>
            <w:webHidden/>
          </w:rPr>
          <w:instrText xml:space="preserve"> PAGEREF _Toc141985634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2B21CD26" w14:textId="266B29DF"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5" w:history="1">
        <w:r w:rsidR="009F3E2C" w:rsidRPr="00AA201D">
          <w:rPr>
            <w:rStyle w:val="Hyperlink"/>
            <w:noProof/>
          </w:rPr>
          <w:t>Bảng 2.14 Cơ sở dữ liệu bảng PatientRescription (Đơn thuốc của bệnh nhân)</w:t>
        </w:r>
        <w:r w:rsidR="009F3E2C">
          <w:rPr>
            <w:noProof/>
            <w:webHidden/>
          </w:rPr>
          <w:tab/>
        </w:r>
        <w:r w:rsidR="009F3E2C">
          <w:rPr>
            <w:noProof/>
            <w:webHidden/>
          </w:rPr>
          <w:fldChar w:fldCharType="begin"/>
        </w:r>
        <w:r w:rsidR="009F3E2C">
          <w:rPr>
            <w:noProof/>
            <w:webHidden/>
          </w:rPr>
          <w:instrText xml:space="preserve"> PAGEREF _Toc141985635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4AC7F1C3" w14:textId="32D097A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6" w:history="1">
        <w:r w:rsidR="009F3E2C" w:rsidRPr="00AA201D">
          <w:rPr>
            <w:rStyle w:val="Hyperlink"/>
            <w:noProof/>
          </w:rPr>
          <w:t>Bảng 2.15 Cơ sở dữ liệu bảng PatientDisease (Kết quả khám bệnh của bệnh nhân)</w:t>
        </w:r>
        <w:r w:rsidR="009F3E2C">
          <w:rPr>
            <w:noProof/>
            <w:webHidden/>
          </w:rPr>
          <w:tab/>
        </w:r>
        <w:r w:rsidR="009F3E2C">
          <w:rPr>
            <w:noProof/>
            <w:webHidden/>
          </w:rPr>
          <w:fldChar w:fldCharType="begin"/>
        </w:r>
        <w:r w:rsidR="009F3E2C">
          <w:rPr>
            <w:noProof/>
            <w:webHidden/>
          </w:rPr>
          <w:instrText xml:space="preserve"> PAGEREF _Toc141985636 \h </w:instrText>
        </w:r>
        <w:r w:rsidR="009F3E2C">
          <w:rPr>
            <w:noProof/>
            <w:webHidden/>
          </w:rPr>
        </w:r>
        <w:r w:rsidR="009F3E2C">
          <w:rPr>
            <w:noProof/>
            <w:webHidden/>
          </w:rPr>
          <w:fldChar w:fldCharType="separate"/>
        </w:r>
        <w:r w:rsidR="00F7632C">
          <w:rPr>
            <w:noProof/>
            <w:webHidden/>
          </w:rPr>
          <w:t>26</w:t>
        </w:r>
        <w:r w:rsidR="009F3E2C">
          <w:rPr>
            <w:noProof/>
            <w:webHidden/>
          </w:rPr>
          <w:fldChar w:fldCharType="end"/>
        </w:r>
      </w:hyperlink>
    </w:p>
    <w:p w14:paraId="7392A033" w14:textId="3A8BC8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7" w:history="1">
        <w:r w:rsidR="009F3E2C" w:rsidRPr="00AA201D">
          <w:rPr>
            <w:rStyle w:val="Hyperlink"/>
            <w:noProof/>
          </w:rPr>
          <w:t>Bảng 2.16 Cơ sở dữ liệu bảng UrineTest (Kết quả kiểm tra Urine)</w:t>
        </w:r>
        <w:r w:rsidR="009F3E2C">
          <w:rPr>
            <w:noProof/>
            <w:webHidden/>
          </w:rPr>
          <w:tab/>
        </w:r>
        <w:r w:rsidR="009F3E2C">
          <w:rPr>
            <w:noProof/>
            <w:webHidden/>
          </w:rPr>
          <w:fldChar w:fldCharType="begin"/>
        </w:r>
        <w:r w:rsidR="009F3E2C">
          <w:rPr>
            <w:noProof/>
            <w:webHidden/>
          </w:rPr>
          <w:instrText xml:space="preserve"> PAGEREF _Toc141985637 \h </w:instrText>
        </w:r>
        <w:r w:rsidR="009F3E2C">
          <w:rPr>
            <w:noProof/>
            <w:webHidden/>
          </w:rPr>
        </w:r>
        <w:r w:rsidR="009F3E2C">
          <w:rPr>
            <w:noProof/>
            <w:webHidden/>
          </w:rPr>
          <w:fldChar w:fldCharType="separate"/>
        </w:r>
        <w:r w:rsidR="00F7632C">
          <w:rPr>
            <w:noProof/>
            <w:webHidden/>
          </w:rPr>
          <w:t>26</w:t>
        </w:r>
        <w:r w:rsidR="009F3E2C">
          <w:rPr>
            <w:noProof/>
            <w:webHidden/>
          </w:rPr>
          <w:fldChar w:fldCharType="end"/>
        </w:r>
      </w:hyperlink>
    </w:p>
    <w:p w14:paraId="5B18C6FA" w14:textId="2720B32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8" w:history="1">
        <w:r w:rsidR="009F3E2C" w:rsidRPr="00AA201D">
          <w:rPr>
            <w:rStyle w:val="Hyperlink"/>
            <w:noProof/>
          </w:rPr>
          <w:t>Bảng 2.17 Cơ sở dữ liệu bảng BloodTest (Kết quả kiểm tra máu)</w:t>
        </w:r>
        <w:r w:rsidR="009F3E2C">
          <w:rPr>
            <w:noProof/>
            <w:webHidden/>
          </w:rPr>
          <w:tab/>
        </w:r>
        <w:r w:rsidR="009F3E2C">
          <w:rPr>
            <w:noProof/>
            <w:webHidden/>
          </w:rPr>
          <w:fldChar w:fldCharType="begin"/>
        </w:r>
        <w:r w:rsidR="009F3E2C">
          <w:rPr>
            <w:noProof/>
            <w:webHidden/>
          </w:rPr>
          <w:instrText xml:space="preserve"> PAGEREF _Toc141985638 \h </w:instrText>
        </w:r>
        <w:r w:rsidR="009F3E2C">
          <w:rPr>
            <w:noProof/>
            <w:webHidden/>
          </w:rPr>
        </w:r>
        <w:r w:rsidR="009F3E2C">
          <w:rPr>
            <w:noProof/>
            <w:webHidden/>
          </w:rPr>
          <w:fldChar w:fldCharType="separate"/>
        </w:r>
        <w:r w:rsidR="00F7632C">
          <w:rPr>
            <w:noProof/>
            <w:webHidden/>
          </w:rPr>
          <w:t>27</w:t>
        </w:r>
        <w:r w:rsidR="009F3E2C">
          <w:rPr>
            <w:noProof/>
            <w:webHidden/>
          </w:rPr>
          <w:fldChar w:fldCharType="end"/>
        </w:r>
      </w:hyperlink>
    </w:p>
    <w:p w14:paraId="609647CD" w14:textId="1F4B681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9" w:history="1">
        <w:r w:rsidR="009F3E2C" w:rsidRPr="00AA201D">
          <w:rPr>
            <w:rStyle w:val="Hyperlink"/>
            <w:noProof/>
          </w:rPr>
          <w:t>Bảng 3.1 Các thành phần trên màn hình Sample</w:t>
        </w:r>
        <w:r w:rsidR="009F3E2C">
          <w:rPr>
            <w:noProof/>
            <w:webHidden/>
          </w:rPr>
          <w:tab/>
        </w:r>
        <w:r w:rsidR="009F3E2C">
          <w:rPr>
            <w:noProof/>
            <w:webHidden/>
          </w:rPr>
          <w:fldChar w:fldCharType="begin"/>
        </w:r>
        <w:r w:rsidR="009F3E2C">
          <w:rPr>
            <w:noProof/>
            <w:webHidden/>
          </w:rPr>
          <w:instrText xml:space="preserve"> PAGEREF _Toc141985639 \h </w:instrText>
        </w:r>
        <w:r w:rsidR="009F3E2C">
          <w:rPr>
            <w:noProof/>
            <w:webHidden/>
          </w:rPr>
        </w:r>
        <w:r w:rsidR="009F3E2C">
          <w:rPr>
            <w:noProof/>
            <w:webHidden/>
          </w:rPr>
          <w:fldChar w:fldCharType="separate"/>
        </w:r>
        <w:r w:rsidR="00F7632C">
          <w:rPr>
            <w:noProof/>
            <w:webHidden/>
          </w:rPr>
          <w:t>33</w:t>
        </w:r>
        <w:r w:rsidR="009F3E2C">
          <w:rPr>
            <w:noProof/>
            <w:webHidden/>
          </w:rPr>
          <w:fldChar w:fldCharType="end"/>
        </w:r>
      </w:hyperlink>
    </w:p>
    <w:p w14:paraId="004D5B4B" w14:textId="3247483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0" w:history="1">
        <w:r w:rsidR="009F3E2C" w:rsidRPr="00AA201D">
          <w:rPr>
            <w:rStyle w:val="Hyperlink"/>
            <w:noProof/>
          </w:rPr>
          <w:t>Bảng 3.2 Các thành phần trên màn hình SettingScreen</w:t>
        </w:r>
        <w:r w:rsidR="009F3E2C">
          <w:rPr>
            <w:noProof/>
            <w:webHidden/>
          </w:rPr>
          <w:tab/>
        </w:r>
        <w:r w:rsidR="009F3E2C">
          <w:rPr>
            <w:noProof/>
            <w:webHidden/>
          </w:rPr>
          <w:fldChar w:fldCharType="begin"/>
        </w:r>
        <w:r w:rsidR="009F3E2C">
          <w:rPr>
            <w:noProof/>
            <w:webHidden/>
          </w:rPr>
          <w:instrText xml:space="preserve"> PAGEREF _Toc141985640 \h </w:instrText>
        </w:r>
        <w:r w:rsidR="009F3E2C">
          <w:rPr>
            <w:noProof/>
            <w:webHidden/>
          </w:rPr>
        </w:r>
        <w:r w:rsidR="009F3E2C">
          <w:rPr>
            <w:noProof/>
            <w:webHidden/>
          </w:rPr>
          <w:fldChar w:fldCharType="separate"/>
        </w:r>
        <w:r w:rsidR="00F7632C">
          <w:rPr>
            <w:noProof/>
            <w:webHidden/>
          </w:rPr>
          <w:t>34</w:t>
        </w:r>
        <w:r w:rsidR="009F3E2C">
          <w:rPr>
            <w:noProof/>
            <w:webHidden/>
          </w:rPr>
          <w:fldChar w:fldCharType="end"/>
        </w:r>
      </w:hyperlink>
    </w:p>
    <w:p w14:paraId="32B3FB3A" w14:textId="4A77E2D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1" w:history="1">
        <w:r w:rsidR="009F3E2C" w:rsidRPr="00AA201D">
          <w:rPr>
            <w:rStyle w:val="Hyperlink"/>
            <w:noProof/>
          </w:rPr>
          <w:t>Bảng 3.3 Các thành phần trên màn hình LoginScreen</w:t>
        </w:r>
        <w:r w:rsidR="009F3E2C">
          <w:rPr>
            <w:noProof/>
            <w:webHidden/>
          </w:rPr>
          <w:tab/>
        </w:r>
        <w:r w:rsidR="009F3E2C">
          <w:rPr>
            <w:noProof/>
            <w:webHidden/>
          </w:rPr>
          <w:fldChar w:fldCharType="begin"/>
        </w:r>
        <w:r w:rsidR="009F3E2C">
          <w:rPr>
            <w:noProof/>
            <w:webHidden/>
          </w:rPr>
          <w:instrText xml:space="preserve"> PAGEREF _Toc141985641 \h </w:instrText>
        </w:r>
        <w:r w:rsidR="009F3E2C">
          <w:rPr>
            <w:noProof/>
            <w:webHidden/>
          </w:rPr>
        </w:r>
        <w:r w:rsidR="009F3E2C">
          <w:rPr>
            <w:noProof/>
            <w:webHidden/>
          </w:rPr>
          <w:fldChar w:fldCharType="separate"/>
        </w:r>
        <w:r w:rsidR="00F7632C">
          <w:rPr>
            <w:noProof/>
            <w:webHidden/>
          </w:rPr>
          <w:t>35</w:t>
        </w:r>
        <w:r w:rsidR="009F3E2C">
          <w:rPr>
            <w:noProof/>
            <w:webHidden/>
          </w:rPr>
          <w:fldChar w:fldCharType="end"/>
        </w:r>
      </w:hyperlink>
    </w:p>
    <w:p w14:paraId="3DB9B5A4" w14:textId="2E39A49E"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2" w:history="1">
        <w:r w:rsidR="009F3E2C" w:rsidRPr="00AA201D">
          <w:rPr>
            <w:rStyle w:val="Hyperlink"/>
            <w:noProof/>
          </w:rPr>
          <w:t>Bảng 3.4 Các thành phần trên màn hình MedicineScreen</w:t>
        </w:r>
        <w:r w:rsidR="009F3E2C">
          <w:rPr>
            <w:noProof/>
            <w:webHidden/>
          </w:rPr>
          <w:tab/>
        </w:r>
        <w:r w:rsidR="009F3E2C">
          <w:rPr>
            <w:noProof/>
            <w:webHidden/>
          </w:rPr>
          <w:fldChar w:fldCharType="begin"/>
        </w:r>
        <w:r w:rsidR="009F3E2C">
          <w:rPr>
            <w:noProof/>
            <w:webHidden/>
          </w:rPr>
          <w:instrText xml:space="preserve"> PAGEREF _Toc141985642 \h </w:instrText>
        </w:r>
        <w:r w:rsidR="009F3E2C">
          <w:rPr>
            <w:noProof/>
            <w:webHidden/>
          </w:rPr>
        </w:r>
        <w:r w:rsidR="009F3E2C">
          <w:rPr>
            <w:noProof/>
            <w:webHidden/>
          </w:rPr>
          <w:fldChar w:fldCharType="separate"/>
        </w:r>
        <w:r w:rsidR="00F7632C">
          <w:rPr>
            <w:noProof/>
            <w:webHidden/>
          </w:rPr>
          <w:t>38</w:t>
        </w:r>
        <w:r w:rsidR="009F3E2C">
          <w:rPr>
            <w:noProof/>
            <w:webHidden/>
          </w:rPr>
          <w:fldChar w:fldCharType="end"/>
        </w:r>
      </w:hyperlink>
    </w:p>
    <w:p w14:paraId="187A2714" w14:textId="15176EB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3" w:history="1">
        <w:r w:rsidR="009F3E2C" w:rsidRPr="00AA201D">
          <w:rPr>
            <w:rStyle w:val="Hyperlink"/>
            <w:noProof/>
          </w:rPr>
          <w:t>Bảng 3.5 Các thành phần trên màn hình SysptomScreen</w:t>
        </w:r>
        <w:r w:rsidR="009F3E2C">
          <w:rPr>
            <w:noProof/>
            <w:webHidden/>
          </w:rPr>
          <w:tab/>
        </w:r>
        <w:r w:rsidR="009F3E2C">
          <w:rPr>
            <w:noProof/>
            <w:webHidden/>
          </w:rPr>
          <w:fldChar w:fldCharType="begin"/>
        </w:r>
        <w:r w:rsidR="009F3E2C">
          <w:rPr>
            <w:noProof/>
            <w:webHidden/>
          </w:rPr>
          <w:instrText xml:space="preserve"> PAGEREF _Toc141985643 \h </w:instrText>
        </w:r>
        <w:r w:rsidR="009F3E2C">
          <w:rPr>
            <w:noProof/>
            <w:webHidden/>
          </w:rPr>
        </w:r>
        <w:r w:rsidR="009F3E2C">
          <w:rPr>
            <w:noProof/>
            <w:webHidden/>
          </w:rPr>
          <w:fldChar w:fldCharType="separate"/>
        </w:r>
        <w:r w:rsidR="00F7632C">
          <w:rPr>
            <w:noProof/>
            <w:webHidden/>
          </w:rPr>
          <w:t>39</w:t>
        </w:r>
        <w:r w:rsidR="009F3E2C">
          <w:rPr>
            <w:noProof/>
            <w:webHidden/>
          </w:rPr>
          <w:fldChar w:fldCharType="end"/>
        </w:r>
      </w:hyperlink>
    </w:p>
    <w:p w14:paraId="2139DD38" w14:textId="7C4DA9D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4" w:history="1">
        <w:r w:rsidR="009F3E2C" w:rsidRPr="00AA201D">
          <w:rPr>
            <w:rStyle w:val="Hyperlink"/>
            <w:noProof/>
          </w:rPr>
          <w:t>Bảng 3.6 Các thành phần trên màn hình BioTestScreen</w:t>
        </w:r>
        <w:r w:rsidR="009F3E2C">
          <w:rPr>
            <w:noProof/>
            <w:webHidden/>
          </w:rPr>
          <w:tab/>
        </w:r>
        <w:r w:rsidR="009F3E2C">
          <w:rPr>
            <w:noProof/>
            <w:webHidden/>
          </w:rPr>
          <w:fldChar w:fldCharType="begin"/>
        </w:r>
        <w:r w:rsidR="009F3E2C">
          <w:rPr>
            <w:noProof/>
            <w:webHidden/>
          </w:rPr>
          <w:instrText xml:space="preserve"> PAGEREF _Toc141985644 \h </w:instrText>
        </w:r>
        <w:r w:rsidR="009F3E2C">
          <w:rPr>
            <w:noProof/>
            <w:webHidden/>
          </w:rPr>
        </w:r>
        <w:r w:rsidR="009F3E2C">
          <w:rPr>
            <w:noProof/>
            <w:webHidden/>
          </w:rPr>
          <w:fldChar w:fldCharType="separate"/>
        </w:r>
        <w:r w:rsidR="00F7632C">
          <w:rPr>
            <w:noProof/>
            <w:webHidden/>
          </w:rPr>
          <w:t>40</w:t>
        </w:r>
        <w:r w:rsidR="009F3E2C">
          <w:rPr>
            <w:noProof/>
            <w:webHidden/>
          </w:rPr>
          <w:fldChar w:fldCharType="end"/>
        </w:r>
      </w:hyperlink>
    </w:p>
    <w:p w14:paraId="43E8749A" w14:textId="2C00EB46"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5" w:history="1">
        <w:r w:rsidR="009F3E2C" w:rsidRPr="00AA201D">
          <w:rPr>
            <w:rStyle w:val="Hyperlink"/>
            <w:noProof/>
          </w:rPr>
          <w:t>Bảng 3.7 Các thành phần trên màn hình UrineTestScreen</w:t>
        </w:r>
        <w:r w:rsidR="009F3E2C">
          <w:rPr>
            <w:noProof/>
            <w:webHidden/>
          </w:rPr>
          <w:tab/>
        </w:r>
        <w:r w:rsidR="009F3E2C">
          <w:rPr>
            <w:noProof/>
            <w:webHidden/>
          </w:rPr>
          <w:fldChar w:fldCharType="begin"/>
        </w:r>
        <w:r w:rsidR="009F3E2C">
          <w:rPr>
            <w:noProof/>
            <w:webHidden/>
          </w:rPr>
          <w:instrText xml:space="preserve"> PAGEREF _Toc141985645 \h </w:instrText>
        </w:r>
        <w:r w:rsidR="009F3E2C">
          <w:rPr>
            <w:noProof/>
            <w:webHidden/>
          </w:rPr>
        </w:r>
        <w:r w:rsidR="009F3E2C">
          <w:rPr>
            <w:noProof/>
            <w:webHidden/>
          </w:rPr>
          <w:fldChar w:fldCharType="separate"/>
        </w:r>
        <w:r w:rsidR="00F7632C">
          <w:rPr>
            <w:noProof/>
            <w:webHidden/>
          </w:rPr>
          <w:t>42</w:t>
        </w:r>
        <w:r w:rsidR="009F3E2C">
          <w:rPr>
            <w:noProof/>
            <w:webHidden/>
          </w:rPr>
          <w:fldChar w:fldCharType="end"/>
        </w:r>
      </w:hyperlink>
    </w:p>
    <w:p w14:paraId="47CE07D2" w14:textId="75075106"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6" w:history="1">
        <w:r w:rsidR="009F3E2C" w:rsidRPr="00AA201D">
          <w:rPr>
            <w:rStyle w:val="Hyperlink"/>
            <w:noProof/>
          </w:rPr>
          <w:t>Bảng 3.8 Các thành phần trên màn hình BloodTestScreen</w:t>
        </w:r>
        <w:r w:rsidR="009F3E2C">
          <w:rPr>
            <w:noProof/>
            <w:webHidden/>
          </w:rPr>
          <w:tab/>
        </w:r>
        <w:r w:rsidR="009F3E2C">
          <w:rPr>
            <w:noProof/>
            <w:webHidden/>
          </w:rPr>
          <w:fldChar w:fldCharType="begin"/>
        </w:r>
        <w:r w:rsidR="009F3E2C">
          <w:rPr>
            <w:noProof/>
            <w:webHidden/>
          </w:rPr>
          <w:instrText xml:space="preserve"> PAGEREF _Toc141985646 \h </w:instrText>
        </w:r>
        <w:r w:rsidR="009F3E2C">
          <w:rPr>
            <w:noProof/>
            <w:webHidden/>
          </w:rPr>
        </w:r>
        <w:r w:rsidR="009F3E2C">
          <w:rPr>
            <w:noProof/>
            <w:webHidden/>
          </w:rPr>
          <w:fldChar w:fldCharType="separate"/>
        </w:r>
        <w:r w:rsidR="00F7632C">
          <w:rPr>
            <w:noProof/>
            <w:webHidden/>
          </w:rPr>
          <w:t>44</w:t>
        </w:r>
        <w:r w:rsidR="009F3E2C">
          <w:rPr>
            <w:noProof/>
            <w:webHidden/>
          </w:rPr>
          <w:fldChar w:fldCharType="end"/>
        </w:r>
      </w:hyperlink>
    </w:p>
    <w:p w14:paraId="460ECEE4" w14:textId="388140C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7" w:history="1">
        <w:r w:rsidR="009F3E2C" w:rsidRPr="00AA201D">
          <w:rPr>
            <w:rStyle w:val="Hyperlink"/>
            <w:noProof/>
          </w:rPr>
          <w:t>Bảng 3.9 Phương thức chính trong Class CCUP</w:t>
        </w:r>
        <w:r w:rsidR="009F3E2C">
          <w:rPr>
            <w:noProof/>
            <w:webHidden/>
          </w:rPr>
          <w:tab/>
        </w:r>
        <w:r w:rsidR="009F3E2C">
          <w:rPr>
            <w:noProof/>
            <w:webHidden/>
          </w:rPr>
          <w:fldChar w:fldCharType="begin"/>
        </w:r>
        <w:r w:rsidR="009F3E2C">
          <w:rPr>
            <w:noProof/>
            <w:webHidden/>
          </w:rPr>
          <w:instrText xml:space="preserve"> PAGEREF _Toc141985647 \h </w:instrText>
        </w:r>
        <w:r w:rsidR="009F3E2C">
          <w:rPr>
            <w:noProof/>
            <w:webHidden/>
          </w:rPr>
        </w:r>
        <w:r w:rsidR="009F3E2C">
          <w:rPr>
            <w:noProof/>
            <w:webHidden/>
          </w:rPr>
          <w:fldChar w:fldCharType="separate"/>
        </w:r>
        <w:r w:rsidR="00F7632C">
          <w:rPr>
            <w:noProof/>
            <w:webHidden/>
          </w:rPr>
          <w:t>51</w:t>
        </w:r>
        <w:r w:rsidR="009F3E2C">
          <w:rPr>
            <w:noProof/>
            <w:webHidden/>
          </w:rPr>
          <w:fldChar w:fldCharType="end"/>
        </w:r>
      </w:hyperlink>
    </w:p>
    <w:p w14:paraId="4123E53B" w14:textId="6FE8BC42"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8" w:history="1">
        <w:r w:rsidR="009F3E2C" w:rsidRPr="00AA201D">
          <w:rPr>
            <w:rStyle w:val="Hyperlink"/>
            <w:noProof/>
          </w:rPr>
          <w:t>Bảng 3.11 Kiểm thử chức năng Login</w:t>
        </w:r>
        <w:r w:rsidR="009F3E2C">
          <w:rPr>
            <w:noProof/>
            <w:webHidden/>
          </w:rPr>
          <w:tab/>
        </w:r>
        <w:r w:rsidR="009F3E2C">
          <w:rPr>
            <w:noProof/>
            <w:webHidden/>
          </w:rPr>
          <w:fldChar w:fldCharType="begin"/>
        </w:r>
        <w:r w:rsidR="009F3E2C">
          <w:rPr>
            <w:noProof/>
            <w:webHidden/>
          </w:rPr>
          <w:instrText xml:space="preserve"> PAGEREF _Toc141985648 \h </w:instrText>
        </w:r>
        <w:r w:rsidR="009F3E2C">
          <w:rPr>
            <w:noProof/>
            <w:webHidden/>
          </w:rPr>
        </w:r>
        <w:r w:rsidR="009F3E2C">
          <w:rPr>
            <w:noProof/>
            <w:webHidden/>
          </w:rPr>
          <w:fldChar w:fldCharType="separate"/>
        </w:r>
        <w:r w:rsidR="00F7632C">
          <w:rPr>
            <w:noProof/>
            <w:webHidden/>
          </w:rPr>
          <w:t>54</w:t>
        </w:r>
        <w:r w:rsidR="009F3E2C">
          <w:rPr>
            <w:noProof/>
            <w:webHidden/>
          </w:rPr>
          <w:fldChar w:fldCharType="end"/>
        </w:r>
      </w:hyperlink>
    </w:p>
    <w:p w14:paraId="191DF190" w14:textId="486038F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9" w:history="1">
        <w:r w:rsidR="009F3E2C" w:rsidRPr="00AA201D">
          <w:rPr>
            <w:rStyle w:val="Hyperlink"/>
            <w:noProof/>
          </w:rPr>
          <w:t>Bảng 3.12 Kiểm thử chức năng lựa chọn tác vụ ở Giao diện HomeScreen</w:t>
        </w:r>
        <w:r w:rsidR="009F3E2C">
          <w:rPr>
            <w:noProof/>
            <w:webHidden/>
          </w:rPr>
          <w:tab/>
        </w:r>
        <w:r w:rsidR="009F3E2C">
          <w:rPr>
            <w:noProof/>
            <w:webHidden/>
          </w:rPr>
          <w:fldChar w:fldCharType="begin"/>
        </w:r>
        <w:r w:rsidR="009F3E2C">
          <w:rPr>
            <w:noProof/>
            <w:webHidden/>
          </w:rPr>
          <w:instrText xml:space="preserve"> PAGEREF _Toc141985649 \h </w:instrText>
        </w:r>
        <w:r w:rsidR="009F3E2C">
          <w:rPr>
            <w:noProof/>
            <w:webHidden/>
          </w:rPr>
        </w:r>
        <w:r w:rsidR="009F3E2C">
          <w:rPr>
            <w:noProof/>
            <w:webHidden/>
          </w:rPr>
          <w:fldChar w:fldCharType="separate"/>
        </w:r>
        <w:r w:rsidR="00F7632C">
          <w:rPr>
            <w:noProof/>
            <w:webHidden/>
          </w:rPr>
          <w:t>54</w:t>
        </w:r>
        <w:r w:rsidR="009F3E2C">
          <w:rPr>
            <w:noProof/>
            <w:webHidden/>
          </w:rPr>
          <w:fldChar w:fldCharType="end"/>
        </w:r>
      </w:hyperlink>
    </w:p>
    <w:p w14:paraId="2CC8CEB8" w14:textId="70E49D3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0" w:history="1">
        <w:r w:rsidR="009F3E2C" w:rsidRPr="00AA201D">
          <w:rPr>
            <w:rStyle w:val="Hyperlink"/>
            <w:noProof/>
          </w:rPr>
          <w:t>Bảng 3.13 Kiểm thử chức năng ADD</w:t>
        </w:r>
        <w:r w:rsidR="009F3E2C">
          <w:rPr>
            <w:noProof/>
            <w:webHidden/>
          </w:rPr>
          <w:tab/>
        </w:r>
        <w:r w:rsidR="009F3E2C">
          <w:rPr>
            <w:noProof/>
            <w:webHidden/>
          </w:rPr>
          <w:fldChar w:fldCharType="begin"/>
        </w:r>
        <w:r w:rsidR="009F3E2C">
          <w:rPr>
            <w:noProof/>
            <w:webHidden/>
          </w:rPr>
          <w:instrText xml:space="preserve"> PAGEREF _Toc141985650 \h </w:instrText>
        </w:r>
        <w:r w:rsidR="009F3E2C">
          <w:rPr>
            <w:noProof/>
            <w:webHidden/>
          </w:rPr>
        </w:r>
        <w:r w:rsidR="009F3E2C">
          <w:rPr>
            <w:noProof/>
            <w:webHidden/>
          </w:rPr>
          <w:fldChar w:fldCharType="separate"/>
        </w:r>
        <w:r w:rsidR="00F7632C">
          <w:rPr>
            <w:noProof/>
            <w:webHidden/>
          </w:rPr>
          <w:t>55</w:t>
        </w:r>
        <w:r w:rsidR="009F3E2C">
          <w:rPr>
            <w:noProof/>
            <w:webHidden/>
          </w:rPr>
          <w:fldChar w:fldCharType="end"/>
        </w:r>
      </w:hyperlink>
    </w:p>
    <w:p w14:paraId="2EAF4588" w14:textId="24AD272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1" w:history="1">
        <w:r w:rsidR="009F3E2C" w:rsidRPr="00AA201D">
          <w:rPr>
            <w:rStyle w:val="Hyperlink"/>
            <w:noProof/>
          </w:rPr>
          <w:t>Bảng 3.14 Kiểm thử chức năng EDIT</w:t>
        </w:r>
        <w:r w:rsidR="009F3E2C">
          <w:rPr>
            <w:noProof/>
            <w:webHidden/>
          </w:rPr>
          <w:tab/>
        </w:r>
        <w:r w:rsidR="009F3E2C">
          <w:rPr>
            <w:noProof/>
            <w:webHidden/>
          </w:rPr>
          <w:fldChar w:fldCharType="begin"/>
        </w:r>
        <w:r w:rsidR="009F3E2C">
          <w:rPr>
            <w:noProof/>
            <w:webHidden/>
          </w:rPr>
          <w:instrText xml:space="preserve"> PAGEREF _Toc141985651 \h </w:instrText>
        </w:r>
        <w:r w:rsidR="009F3E2C">
          <w:rPr>
            <w:noProof/>
            <w:webHidden/>
          </w:rPr>
        </w:r>
        <w:r w:rsidR="009F3E2C">
          <w:rPr>
            <w:noProof/>
            <w:webHidden/>
          </w:rPr>
          <w:fldChar w:fldCharType="separate"/>
        </w:r>
        <w:r w:rsidR="00F7632C">
          <w:rPr>
            <w:noProof/>
            <w:webHidden/>
          </w:rPr>
          <w:t>55</w:t>
        </w:r>
        <w:r w:rsidR="009F3E2C">
          <w:rPr>
            <w:noProof/>
            <w:webHidden/>
          </w:rPr>
          <w:fldChar w:fldCharType="end"/>
        </w:r>
      </w:hyperlink>
    </w:p>
    <w:p w14:paraId="150B4056" w14:textId="0F4836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2" w:history="1">
        <w:r w:rsidR="009F3E2C" w:rsidRPr="00AA201D">
          <w:rPr>
            <w:rStyle w:val="Hyperlink"/>
            <w:noProof/>
          </w:rPr>
          <w:t>Bảng 3.15 Kiểm thử chức năng DELETE</w:t>
        </w:r>
        <w:r w:rsidR="009F3E2C">
          <w:rPr>
            <w:noProof/>
            <w:webHidden/>
          </w:rPr>
          <w:tab/>
        </w:r>
        <w:r w:rsidR="009F3E2C">
          <w:rPr>
            <w:noProof/>
            <w:webHidden/>
          </w:rPr>
          <w:fldChar w:fldCharType="begin"/>
        </w:r>
        <w:r w:rsidR="009F3E2C">
          <w:rPr>
            <w:noProof/>
            <w:webHidden/>
          </w:rPr>
          <w:instrText xml:space="preserve"> PAGEREF _Toc141985652 \h </w:instrText>
        </w:r>
        <w:r w:rsidR="009F3E2C">
          <w:rPr>
            <w:noProof/>
            <w:webHidden/>
          </w:rPr>
        </w:r>
        <w:r w:rsidR="009F3E2C">
          <w:rPr>
            <w:noProof/>
            <w:webHidden/>
          </w:rPr>
          <w:fldChar w:fldCharType="separate"/>
        </w:r>
        <w:r w:rsidR="00F7632C">
          <w:rPr>
            <w:noProof/>
            <w:webHidden/>
          </w:rPr>
          <w:t>56</w:t>
        </w:r>
        <w:r w:rsidR="009F3E2C">
          <w:rPr>
            <w:noProof/>
            <w:webHidden/>
          </w:rPr>
          <w:fldChar w:fldCharType="end"/>
        </w:r>
      </w:hyperlink>
    </w:p>
    <w:p w14:paraId="6BAFD31E" w14:textId="5A74DD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3" w:history="1">
        <w:r w:rsidR="009F3E2C" w:rsidRPr="00AA201D">
          <w:rPr>
            <w:rStyle w:val="Hyperlink"/>
            <w:noProof/>
          </w:rPr>
          <w:t>Bảng 3.16 Kiểm thử chức năng hiển thị trên màn hình BioTestScreen</w:t>
        </w:r>
        <w:r w:rsidR="009F3E2C">
          <w:rPr>
            <w:noProof/>
            <w:webHidden/>
          </w:rPr>
          <w:tab/>
        </w:r>
        <w:r w:rsidR="009F3E2C">
          <w:rPr>
            <w:noProof/>
            <w:webHidden/>
          </w:rPr>
          <w:fldChar w:fldCharType="begin"/>
        </w:r>
        <w:r w:rsidR="009F3E2C">
          <w:rPr>
            <w:noProof/>
            <w:webHidden/>
          </w:rPr>
          <w:instrText xml:space="preserve"> PAGEREF _Toc141985653 \h </w:instrText>
        </w:r>
        <w:r w:rsidR="009F3E2C">
          <w:rPr>
            <w:noProof/>
            <w:webHidden/>
          </w:rPr>
        </w:r>
        <w:r w:rsidR="009F3E2C">
          <w:rPr>
            <w:noProof/>
            <w:webHidden/>
          </w:rPr>
          <w:fldChar w:fldCharType="separate"/>
        </w:r>
        <w:r w:rsidR="00F7632C">
          <w:rPr>
            <w:noProof/>
            <w:webHidden/>
          </w:rPr>
          <w:t>57</w:t>
        </w:r>
        <w:r w:rsidR="009F3E2C">
          <w:rPr>
            <w:noProof/>
            <w:webHidden/>
          </w:rPr>
          <w:fldChar w:fldCharType="end"/>
        </w:r>
      </w:hyperlink>
    </w:p>
    <w:p w14:paraId="3418C335" w14:textId="534328B9" w:rsidR="00022F8B" w:rsidRPr="00022F8B" w:rsidRDefault="00022F8B" w:rsidP="00022F8B">
      <w:r>
        <w:fldChar w:fldCharType="end"/>
      </w:r>
    </w:p>
    <w:p w14:paraId="00C15CFC" w14:textId="13531150" w:rsidR="004D16AA" w:rsidRPr="00A009A2" w:rsidRDefault="004F097A" w:rsidP="008D721D">
      <w:pPr>
        <w:pStyle w:val="Heading1"/>
        <w:numPr>
          <w:ilvl w:val="0"/>
          <w:numId w:val="0"/>
        </w:numPr>
      </w:pPr>
      <w:bookmarkStart w:id="3" w:name="_Toc142003596"/>
      <w:r w:rsidRPr="000C5E6A">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D76204B" w:rsidR="00A009A2" w:rsidRDefault="009F3E2C" w:rsidP="009F3E2C">
      <w:pPr>
        <w:ind w:firstLine="284"/>
        <w:rPr>
          <w:szCs w:val="26"/>
        </w:rPr>
      </w:pPr>
      <w:r>
        <w:rPr>
          <w:szCs w:val="26"/>
        </w:rPr>
        <w:t>Với mong muốn được giúp đỡ cho việc khám chữa bệnh với tần suất cao, em</w:t>
      </w:r>
      <w:r w:rsidR="00A009A2" w:rsidRPr="00A009A2">
        <w:rPr>
          <w:szCs w:val="26"/>
        </w:rPr>
        <w:t xml:space="preserve"> </w:t>
      </w:r>
      <w:r>
        <w:rPr>
          <w:szCs w:val="26"/>
        </w:rPr>
        <w:t>quyết định lựa chọn</w:t>
      </w:r>
      <w:r w:rsidR="00A009A2" w:rsidRPr="00A009A2">
        <w:rPr>
          <w:szCs w:val="26"/>
        </w:rPr>
        <w:t xml:space="preserve">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00A009A2" w:rsidRPr="00A009A2">
        <w:rPr>
          <w:szCs w:val="26"/>
        </w:rPr>
        <w:t xml:space="preserve"> có thể quản lý tốt </w:t>
      </w:r>
      <w:r w:rsidR="000A6FCA">
        <w:rPr>
          <w:szCs w:val="26"/>
        </w:rPr>
        <w:t>thông tin bệnh nhân, thông tin xét nghiệm, điều trị</w:t>
      </w:r>
      <w:r w:rsidR="00A009A2" w:rsidRPr="00A009A2">
        <w:rPr>
          <w:szCs w:val="26"/>
        </w:rPr>
        <w:t xml:space="preserve"> cũng như </w:t>
      </w:r>
      <w:r w:rsidR="000A6FCA">
        <w:rPr>
          <w:szCs w:val="26"/>
        </w:rPr>
        <w:t>đưa ra một số thống kê, biểu đồ</w:t>
      </w:r>
      <w:r w:rsidR="00A009A2" w:rsidRPr="00A009A2">
        <w:rPr>
          <w:szCs w:val="26"/>
        </w:rPr>
        <w:t xml:space="preserve"> một các</w:t>
      </w:r>
      <w:r w:rsidR="000A6FCA">
        <w:rPr>
          <w:szCs w:val="26"/>
        </w:rPr>
        <w:t>h</w:t>
      </w:r>
      <w:r w:rsidR="00A009A2" w:rsidRPr="00A009A2">
        <w:rPr>
          <w:szCs w:val="26"/>
        </w:rPr>
        <w:t xml:space="preserve"> thuận tiện, dễ dàng và chính xác nhấ</w:t>
      </w:r>
      <w:r w:rsidR="000A6FCA">
        <w:rPr>
          <w:szCs w:val="26"/>
        </w:rPr>
        <w:t>t để hỗ trợ cho việc khám chữa bệnh hiệu quả hơn.</w:t>
      </w:r>
    </w:p>
    <w:p w14:paraId="29F362B2" w14:textId="09DDB18F" w:rsidR="009F3E2C" w:rsidRDefault="009F3E2C" w:rsidP="009F3E2C">
      <w:pPr>
        <w:ind w:firstLine="284"/>
        <w:rPr>
          <w:szCs w:val="26"/>
        </w:rPr>
      </w:pPr>
      <w:r>
        <w:rPr>
          <w:szCs w:val="26"/>
        </w:rPr>
        <w:t>Đồ án được chia thành 4 phần chính ứng với 4 chương. Cụ thể:</w:t>
      </w:r>
    </w:p>
    <w:p w14:paraId="6F542B96" w14:textId="77777777" w:rsidR="009F3E2C" w:rsidRPr="00D73D74" w:rsidRDefault="009F3E2C" w:rsidP="009F3E2C">
      <w:pPr>
        <w:ind w:firstLine="284"/>
        <w:rPr>
          <w:lang w:val="de-DE"/>
        </w:rPr>
      </w:pPr>
      <w:r w:rsidRPr="00AB076B">
        <w:rPr>
          <w:b/>
          <w:lang w:val="de-DE"/>
        </w:rPr>
        <w:t>Chương 1:</w:t>
      </w:r>
      <w:r>
        <w:rPr>
          <w:lang w:val="de-DE"/>
        </w:rPr>
        <w:t xml:space="preserve"> Trình bày về </w:t>
      </w:r>
      <w:r>
        <w:rPr>
          <w:lang w:val="vi-VN"/>
        </w:rPr>
        <w:t>tổng quan đề tài, về yêu cầu, mục đích và ứng dụng của đề tài vào thực tiễn</w:t>
      </w:r>
      <w:r>
        <w:rPr>
          <w:lang w:val="de-DE"/>
        </w:rPr>
        <w:t xml:space="preserve">, đồng thời trình bày </w:t>
      </w:r>
      <w:r>
        <w:rPr>
          <w:lang w:val="vi-VN"/>
        </w:rPr>
        <w:t xml:space="preserve">cơ sơ lý thuyết phục vụ </w:t>
      </w:r>
      <w:r>
        <w:rPr>
          <w:lang w:val="de-DE"/>
        </w:rPr>
        <w:t>quá trình thiết kế và xây dựng hệ thống</w:t>
      </w:r>
      <w:r>
        <w:rPr>
          <w:lang w:val="vi-VN"/>
        </w:rPr>
        <w:t>.</w:t>
      </w:r>
    </w:p>
    <w:p w14:paraId="0B190B3D" w14:textId="68B7F4B3" w:rsidR="009F3E2C" w:rsidRPr="00373E38" w:rsidRDefault="009F3E2C" w:rsidP="009F3E2C">
      <w:pPr>
        <w:ind w:firstLine="284"/>
      </w:pPr>
      <w:r w:rsidRPr="00AB076B">
        <w:rPr>
          <w:b/>
          <w:lang w:val="vi-VN"/>
        </w:rPr>
        <w:t>Chương 2:</w:t>
      </w:r>
      <w:r>
        <w:rPr>
          <w:lang w:val="vi-VN"/>
        </w:rPr>
        <w:t xml:space="preserve"> Trình bày các bước </w:t>
      </w:r>
      <w:r>
        <w:t xml:space="preserve">phân tích </w:t>
      </w:r>
      <w:r>
        <w:rPr>
          <w:lang w:val="vi-VN"/>
        </w:rPr>
        <w:t>hệ thống</w:t>
      </w:r>
      <w:r>
        <w:t>, xây dựng cơ sở dữ liệu của hệ thống</w:t>
      </w:r>
      <w:r>
        <w:rPr>
          <w:lang w:val="vi-VN"/>
        </w:rPr>
        <w:t xml:space="preserve"> quản lý </w:t>
      </w:r>
      <w:r w:rsidR="00373E38">
        <w:t>thông tin cho bệnh nhân.</w:t>
      </w:r>
    </w:p>
    <w:p w14:paraId="5AD0CC72" w14:textId="3A683DCA" w:rsidR="009F3E2C" w:rsidRDefault="009F3E2C" w:rsidP="009F3E2C">
      <w:pPr>
        <w:ind w:firstLine="284"/>
      </w:pPr>
      <w:r w:rsidRPr="00FF1B84">
        <w:rPr>
          <w:b/>
        </w:rPr>
        <w:t>Chương 3:</w:t>
      </w:r>
      <w:r>
        <w:t xml:space="preserve"> Trình bày việ</w:t>
      </w:r>
      <w:r w:rsidR="00373E38">
        <w:t xml:space="preserve">c từng bước triển khai xây dựng chương trình từ phân chia hệ thống thành các project con để có thể sử dụng như các API, đến xây dựng các màn hình đủ để quản lý thông tin và hệ thống log cho quá trình chạy thực tế sau này. </w:t>
      </w:r>
    </w:p>
    <w:p w14:paraId="660AF3D7" w14:textId="0C5C43E2" w:rsidR="00373E38" w:rsidRPr="00FF1B84" w:rsidRDefault="00373E38" w:rsidP="00373E38">
      <w:pPr>
        <w:ind w:firstLine="284"/>
      </w:pPr>
      <w:r w:rsidRPr="00FF1B84">
        <w:rPr>
          <w:b/>
        </w:rPr>
        <w:t xml:space="preserve">Chương </w:t>
      </w:r>
      <w:r>
        <w:rPr>
          <w:b/>
        </w:rPr>
        <w:t>4</w:t>
      </w:r>
      <w:r w:rsidRPr="00FF1B84">
        <w:rPr>
          <w:b/>
        </w:rPr>
        <w:t>:</w:t>
      </w:r>
      <w:r>
        <w:t xml:space="preserve"> Trình bày việc tổng kết và đưa ra hướng phát triển cho phần mềm.</w:t>
      </w:r>
    </w:p>
    <w:p w14:paraId="17400E7A" w14:textId="69756B48" w:rsidR="009F3E2C" w:rsidRPr="00373E38" w:rsidRDefault="009F3E2C" w:rsidP="009F3E2C">
      <w:pPr>
        <w:ind w:firstLine="284"/>
      </w:pPr>
      <w:r w:rsidRPr="00AB076B">
        <w:rPr>
          <w:b/>
          <w:lang w:val="vi-VN"/>
        </w:rPr>
        <w:t>P</w:t>
      </w:r>
      <w:r>
        <w:rPr>
          <w:b/>
          <w:lang w:val="vi-VN"/>
        </w:rPr>
        <w:t>hần kết luận</w:t>
      </w:r>
      <w:r w:rsidRPr="00AB076B">
        <w:rPr>
          <w:b/>
          <w:lang w:val="vi-VN"/>
        </w:rPr>
        <w:t>:</w:t>
      </w:r>
      <w:r>
        <w:rPr>
          <w:lang w:val="vi-VN"/>
        </w:rPr>
        <w:t xml:space="preserve"> Trình bày những kết quả đã thực hiện được và chưa thực hiện được</w:t>
      </w:r>
      <w:r w:rsidR="00373E38">
        <w:t xml:space="preserve"> và tổng kết lại đồ án đã thực hiện.</w:t>
      </w:r>
    </w:p>
    <w:p w14:paraId="0170D9E9" w14:textId="77777777" w:rsidR="009F3E2C" w:rsidRPr="00A009A2" w:rsidRDefault="009F3E2C" w:rsidP="009F3E2C">
      <w:pPr>
        <w:ind w:firstLine="284"/>
        <w:rPr>
          <w:szCs w:val="26"/>
        </w:rPr>
      </w:pPr>
    </w:p>
    <w:p w14:paraId="2ACA3768" w14:textId="1350876B" w:rsidR="002270E0" w:rsidRDefault="002270E0">
      <w:pPr>
        <w:rPr>
          <w:szCs w:val="26"/>
        </w:rPr>
      </w:pPr>
      <w:r>
        <w:rPr>
          <w:szCs w:val="26"/>
        </w:rPr>
        <w:br w:type="page"/>
      </w:r>
    </w:p>
    <w:p w14:paraId="114AA541" w14:textId="77777777" w:rsidR="00DA544C" w:rsidRPr="00882A3B" w:rsidRDefault="00DA544C" w:rsidP="00DA544C">
      <w:pPr>
        <w:spacing w:after="600"/>
        <w:jc w:val="center"/>
        <w:rPr>
          <w:b/>
          <w:sz w:val="32"/>
        </w:rPr>
      </w:pPr>
      <w:r w:rsidRPr="00882A3B">
        <w:rPr>
          <w:b/>
          <w:sz w:val="32"/>
        </w:rPr>
        <w:lastRenderedPageBreak/>
        <w:t>ABSTRACT</w:t>
      </w:r>
    </w:p>
    <w:p w14:paraId="2AC08E22" w14:textId="77777777" w:rsidR="00373E38" w:rsidRPr="00373E38" w:rsidRDefault="00373E38" w:rsidP="00373E38">
      <w:pPr>
        <w:ind w:firstLine="284"/>
        <w:rPr>
          <w:szCs w:val="26"/>
        </w:rPr>
      </w:pPr>
      <w:r w:rsidRPr="00373E38">
        <w:rPr>
          <w:szCs w:val="26"/>
        </w:rPr>
        <w:t>With the desire to help for medical examination and treatment with high frequency, I decided to choose to build a software "Patients support system for artificial body treatment". The software can well manage patient information, test information, treatment as well as provide some statistics and charts in the most convenient, easy and accurate way to support effective medical examination and treatment. more fruitful.</w:t>
      </w:r>
    </w:p>
    <w:p w14:paraId="3819893E" w14:textId="77777777" w:rsidR="00373E38" w:rsidRPr="00373E38" w:rsidRDefault="00373E38" w:rsidP="00373E38">
      <w:pPr>
        <w:ind w:firstLine="284"/>
        <w:rPr>
          <w:szCs w:val="26"/>
        </w:rPr>
      </w:pPr>
      <w:r w:rsidRPr="00373E38">
        <w:rPr>
          <w:szCs w:val="26"/>
        </w:rPr>
        <w:t>The project is divided into 4 main parts corresponding to 4 chapters. Specifically:</w:t>
      </w:r>
    </w:p>
    <w:p w14:paraId="46B2CFA9" w14:textId="77777777" w:rsidR="00373E38" w:rsidRPr="00373E38" w:rsidRDefault="00373E38" w:rsidP="00373E38">
      <w:pPr>
        <w:ind w:firstLine="284"/>
        <w:contextualSpacing/>
        <w:rPr>
          <w:szCs w:val="26"/>
        </w:rPr>
      </w:pPr>
      <w:r w:rsidRPr="00373E38">
        <w:rPr>
          <w:b/>
          <w:bCs/>
          <w:szCs w:val="26"/>
        </w:rPr>
        <w:t>Chapter 1</w:t>
      </w:r>
      <w:r w:rsidRPr="00373E38">
        <w:rPr>
          <w:szCs w:val="26"/>
        </w:rPr>
        <w:t>: Presents an overview of the topic, requirements, purposes and applications of the topic in practice, and presents the theoretical basis for the system design and construction process.</w:t>
      </w:r>
    </w:p>
    <w:p w14:paraId="54D572D1" w14:textId="160C7539" w:rsidR="00373E38" w:rsidRPr="00373E38" w:rsidRDefault="00373E38" w:rsidP="00373E38">
      <w:pPr>
        <w:ind w:firstLine="284"/>
        <w:rPr>
          <w:szCs w:val="26"/>
        </w:rPr>
      </w:pPr>
      <w:r w:rsidRPr="00373E38">
        <w:rPr>
          <w:b/>
          <w:bCs/>
          <w:szCs w:val="26"/>
        </w:rPr>
        <w:t>Chapter</w:t>
      </w:r>
      <w:r>
        <w:rPr>
          <w:b/>
          <w:bCs/>
          <w:szCs w:val="26"/>
        </w:rPr>
        <w:t xml:space="preserve"> </w:t>
      </w:r>
      <w:r w:rsidRPr="00373E38">
        <w:rPr>
          <w:b/>
          <w:bCs/>
          <w:szCs w:val="26"/>
        </w:rPr>
        <w:t>2:</w:t>
      </w:r>
      <w:r w:rsidRPr="00373E38">
        <w:rPr>
          <w:szCs w:val="26"/>
        </w:rPr>
        <w:t xml:space="preserve"> Presenting the steps of systemanalysis, building a</w:t>
      </w:r>
      <w:r>
        <w:rPr>
          <w:szCs w:val="26"/>
        </w:rPr>
        <w:t xml:space="preserve"> </w:t>
      </w:r>
      <w:r w:rsidRPr="00373E38">
        <w:rPr>
          <w:szCs w:val="26"/>
        </w:rPr>
        <w:t>database of an information management system for patients.</w:t>
      </w:r>
    </w:p>
    <w:p w14:paraId="1BA28F66" w14:textId="77777777" w:rsidR="00373E38" w:rsidRPr="00373E38" w:rsidRDefault="00373E38" w:rsidP="00373E38">
      <w:pPr>
        <w:ind w:firstLine="284"/>
        <w:rPr>
          <w:szCs w:val="26"/>
        </w:rPr>
      </w:pPr>
      <w:r w:rsidRPr="00373E38">
        <w:rPr>
          <w:b/>
          <w:bCs/>
          <w:szCs w:val="26"/>
        </w:rPr>
        <w:t>Chapter 3:</w:t>
      </w:r>
      <w:r w:rsidRPr="00373E38">
        <w:rPr>
          <w:szCs w:val="26"/>
        </w:rPr>
        <w:t xml:space="preserve"> Presents the step-by-step implementation of building a program from dividing the system into sub-projects that can be used as APIs, to building screens sufficient to manage information and log systems for the process. the actual runner later.</w:t>
      </w:r>
    </w:p>
    <w:p w14:paraId="4663FCDE" w14:textId="77777777" w:rsidR="00373E38" w:rsidRPr="00373E38" w:rsidRDefault="00373E38" w:rsidP="00373E38">
      <w:pPr>
        <w:ind w:firstLine="284"/>
        <w:rPr>
          <w:szCs w:val="26"/>
        </w:rPr>
      </w:pPr>
      <w:r w:rsidRPr="00373E38">
        <w:rPr>
          <w:b/>
          <w:bCs/>
          <w:szCs w:val="26"/>
        </w:rPr>
        <w:t>Chapter 4:</w:t>
      </w:r>
      <w:r w:rsidRPr="00373E38">
        <w:rPr>
          <w:szCs w:val="26"/>
        </w:rPr>
        <w:t xml:space="preserve"> Presents the summary and gives development direction for the software.</w:t>
      </w:r>
    </w:p>
    <w:p w14:paraId="5846756B" w14:textId="04E8AF10" w:rsidR="00A009A2" w:rsidRDefault="00373E38" w:rsidP="00373E38">
      <w:pPr>
        <w:ind w:firstLine="284"/>
        <w:rPr>
          <w:szCs w:val="26"/>
        </w:rPr>
      </w:pPr>
      <w:r w:rsidRPr="00373E38">
        <w:rPr>
          <w:b/>
          <w:bCs/>
          <w:szCs w:val="26"/>
        </w:rPr>
        <w:t>Conclusion:</w:t>
      </w:r>
      <w:r w:rsidRPr="00373E38">
        <w:rPr>
          <w:szCs w:val="26"/>
        </w:rPr>
        <w:t xml:space="preserve"> Present the results that have been done and have not been implemented and summarize the project that has been implemented.</w:t>
      </w: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CB6BD3">
          <w:headerReference w:type="default" r:id="rId10"/>
          <w:footerReference w:type="default" r:id="rId11"/>
          <w:pgSz w:w="11910" w:h="16840"/>
          <w:pgMar w:top="1100" w:right="900" w:bottom="1120" w:left="1480" w:header="0" w:footer="936" w:gutter="0"/>
          <w:pgNumType w:fmt="lowerRoman" w:start="1"/>
          <w:cols w:space="720"/>
          <w:docGrid w:linePitch="354"/>
        </w:sectPr>
      </w:pPr>
    </w:p>
    <w:p w14:paraId="5DDBA7E3" w14:textId="5ED99387" w:rsidR="004D16AA" w:rsidRPr="00DF04A0" w:rsidRDefault="00793C30" w:rsidP="00CB0855">
      <w:pPr>
        <w:pStyle w:val="Heading1"/>
      </w:pPr>
      <w:bookmarkStart w:id="4" w:name="_Toc142003597"/>
      <w:r>
        <w:lastRenderedPageBreak/>
        <w:t>TỔNG QUAN ĐỀ TÀI</w:t>
      </w:r>
      <w:bookmarkEnd w:id="4"/>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71786A2F" w:rsidR="004D16AA" w:rsidRDefault="008247C5" w:rsidP="00CB0855">
      <w:pPr>
        <w:pStyle w:val="Heading2"/>
        <w:spacing w:before="120"/>
        <w:ind w:left="432" w:hanging="432"/>
      </w:pPr>
      <w:r w:rsidRPr="008247C5">
        <w:t xml:space="preserve"> </w:t>
      </w:r>
      <w:bookmarkStart w:id="5" w:name="_Toc142003598"/>
      <w:r w:rsidR="00E665EF">
        <w:t>Tổng quan đề tài</w:t>
      </w:r>
      <w:bookmarkEnd w:id="5"/>
    </w:p>
    <w:p w14:paraId="365DEF54" w14:textId="2D97CC63" w:rsidR="00E665EF" w:rsidRPr="00E665EF" w:rsidRDefault="00E665EF" w:rsidP="00E665EF">
      <w:pPr>
        <w:pStyle w:val="Heading3"/>
      </w:pPr>
      <w:bookmarkStart w:id="6" w:name="_Toc142003599"/>
      <w:r w:rsidRPr="008247C5">
        <w:t>Đặt</w:t>
      </w:r>
      <w:r w:rsidRPr="008247C5">
        <w:rPr>
          <w:spacing w:val="-3"/>
        </w:rPr>
        <w:t xml:space="preserve"> </w:t>
      </w:r>
      <w:r w:rsidRPr="008247C5">
        <w:t>vấn</w:t>
      </w:r>
      <w:r w:rsidRPr="008247C5">
        <w:rPr>
          <w:spacing w:val="-3"/>
        </w:rPr>
        <w:t xml:space="preserve"> </w:t>
      </w:r>
      <w:r w:rsidRPr="008247C5">
        <w:t>đề</w:t>
      </w:r>
      <w:bookmarkEnd w:id="6"/>
    </w:p>
    <w:p w14:paraId="0A1845EA" w14:textId="5C98FCB4" w:rsidR="0078182C" w:rsidRDefault="004F097A" w:rsidP="00E665EF">
      <w:pPr>
        <w:pStyle w:val="BodyText"/>
        <w:spacing w:before="120" w:line="288" w:lineRule="auto"/>
        <w:ind w:firstLine="284"/>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56214366" w14:textId="3DB8D5E6" w:rsidR="002C0B85" w:rsidRPr="002C0B85" w:rsidRDefault="002C0B85" w:rsidP="002C0B85">
      <w:pPr>
        <w:pStyle w:val="Heading3"/>
      </w:pPr>
      <w:bookmarkStart w:id="7" w:name="_Toc11065140"/>
      <w:bookmarkStart w:id="8" w:name="_Toc142003600"/>
      <w:r>
        <w:t>Mục đích nghiên cứu</w:t>
      </w:r>
      <w:bookmarkEnd w:id="7"/>
      <w:bookmarkEnd w:id="8"/>
    </w:p>
    <w:p w14:paraId="73FB02F9" w14:textId="19DF0441" w:rsidR="002C0B85" w:rsidRDefault="002C0B85" w:rsidP="00A5536F">
      <w:pPr>
        <w:ind w:firstLine="284"/>
        <w:rPr>
          <w:lang w:val="de-DE"/>
        </w:rPr>
      </w:pPr>
      <w: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w:t>
      </w:r>
      <w:r>
        <w:t xml:space="preserve"> việc xây dựng và phát triển một hệ thống quản lý</w:t>
      </w:r>
      <w:r w:rsidR="00325DE2" w:rsidRPr="009F70A4">
        <w:t xml:space="preserve">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t xml:space="preserve"> cho các bệnh viện phòng khám</w:t>
      </w:r>
      <w:r>
        <w:rPr>
          <w:lang w:val="de-DE"/>
        </w:rPr>
        <w:t>, từ đó nâng cao hiệu quả làm việc cho các cán bộ y tế, y tá, bác sĩ nâng cao chất lượng khám chữa bệnh trong các bệnh viện.</w:t>
      </w:r>
    </w:p>
    <w:p w14:paraId="5BE4E0FD" w14:textId="77777777" w:rsidR="002C0B85" w:rsidRPr="00C55854" w:rsidRDefault="002C0B85" w:rsidP="002C0B85">
      <w:pPr>
        <w:rPr>
          <w:lang w:val="de-DE"/>
        </w:rPr>
      </w:pPr>
      <w:r w:rsidRPr="00C55854">
        <w:rPr>
          <w:lang w:val="de-DE"/>
        </w:rPr>
        <w:t>Sau khi thực hiện, đề tài đặt ra những chức năng sau:</w:t>
      </w:r>
    </w:p>
    <w:p w14:paraId="7698379A" w14:textId="7523B2DF" w:rsidR="002C0B85" w:rsidRDefault="002C0B85" w:rsidP="00815296">
      <w:pPr>
        <w:pStyle w:val="ListParagraph"/>
        <w:numPr>
          <w:ilvl w:val="0"/>
          <w:numId w:val="9"/>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 xml:space="preserve">giúp người dùng, cụ thể là các cán bộ y tế, bác sĩ y tá có thể sử dụng dễ dàng việc quản lý các thông tin đến bệnh nhân </w:t>
      </w:r>
      <w:r>
        <w:rPr>
          <w:color w:val="000000" w:themeColor="text1"/>
          <w:lang w:val="de-DE"/>
        </w:rPr>
        <w:lastRenderedPageBreak/>
        <w:t>trong suất quá trình điều trị, đem lại hiệu quả nhất định trong việc quản lý và vận hành các khoa thận trong bện viện, phòng khám.</w:t>
      </w:r>
    </w:p>
    <w:p w14:paraId="356DF82B" w14:textId="50E9C37F" w:rsidR="002C0B85" w:rsidRPr="002C0B85" w:rsidRDefault="002C0B85" w:rsidP="00815296">
      <w:pPr>
        <w:pStyle w:val="ListParagraph"/>
        <w:numPr>
          <w:ilvl w:val="0"/>
          <w:numId w:val="9"/>
        </w:numPr>
        <w:ind w:left="851" w:hanging="284"/>
        <w:rPr>
          <w:color w:val="000000" w:themeColor="text1"/>
          <w:lang w:val="de-DE"/>
        </w:rPr>
      </w:pPr>
      <w:r>
        <w:rPr>
          <w:color w:val="000000" w:themeColor="text1"/>
          <w:lang w:val="de-DE"/>
        </w:rPr>
        <w:t>Xây dựng cấu trúc giao diện khoa học dễ dùng và dễ mở rộng</w:t>
      </w:r>
    </w:p>
    <w:p w14:paraId="489A0C26" w14:textId="77777777" w:rsidR="002C0B85" w:rsidRPr="00EF591C" w:rsidRDefault="002C0B85" w:rsidP="00815296">
      <w:pPr>
        <w:pStyle w:val="ListParagraph"/>
        <w:numPr>
          <w:ilvl w:val="0"/>
          <w:numId w:val="9"/>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44940C21" w14:textId="7FAE0782" w:rsidR="00DC67BF" w:rsidRPr="009F70A4" w:rsidRDefault="00DC67BF" w:rsidP="002C0B85">
      <w:pPr>
        <w:pStyle w:val="BodyText"/>
        <w:spacing w:before="120" w:line="288" w:lineRule="auto"/>
        <w:rPr>
          <w:bCs/>
        </w:rPr>
      </w:pPr>
    </w:p>
    <w:p w14:paraId="37166AA5" w14:textId="4121174D" w:rsidR="004D16AA" w:rsidRPr="00DA544C" w:rsidRDefault="004F097A" w:rsidP="00DA544C">
      <w:pPr>
        <w:pStyle w:val="Heading3"/>
      </w:pPr>
      <w:bookmarkStart w:id="9" w:name="_Toc142003601"/>
      <w:r w:rsidRPr="00DA544C">
        <w:t>Phương pháp nghiên cứu</w:t>
      </w:r>
      <w:r w:rsidR="004E06F9" w:rsidRPr="00DA544C">
        <w:t xml:space="preserve"> đề tài đồ án</w:t>
      </w:r>
      <w:bookmarkEnd w:id="9"/>
    </w:p>
    <w:p w14:paraId="309275EC" w14:textId="71EC7D72" w:rsidR="002C0B85" w:rsidRPr="002C0B85" w:rsidRDefault="002C0B85" w:rsidP="00A5536F">
      <w:pPr>
        <w:ind w:firstLine="284"/>
        <w:rPr>
          <w:lang w:val="de-DE"/>
        </w:rPr>
      </w:pPr>
      <w:r w:rsidRPr="002C0B85">
        <w:rPr>
          <w:lang w:val="de-DE"/>
        </w:rPr>
        <w:t xml:space="preserve">Trong đề tài sử dụng các phương pháp nghiên cứu: </w:t>
      </w:r>
    </w:p>
    <w:p w14:paraId="2D0021A7" w14:textId="54571918" w:rsidR="00BD2FEC" w:rsidRDefault="00BD2FEC" w:rsidP="00815296">
      <w:pPr>
        <w:pStyle w:val="ListParagraph"/>
        <w:numPr>
          <w:ilvl w:val="0"/>
          <w:numId w:val="15"/>
        </w:numPr>
      </w:pPr>
      <w:r>
        <w:rPr>
          <w:iCs/>
          <w:color w:val="000000" w:themeColor="text1"/>
          <w:lang w:val="de-DE"/>
        </w:rPr>
        <w:t xml:space="preserve">Phương pháp phân tích và tổng hợp lý thuyết: </w:t>
      </w:r>
      <w:r>
        <w:t>Nghiên cứu về các</w:t>
      </w:r>
      <w:r w:rsidR="00B97568" w:rsidRPr="002C0B85">
        <w:t xml:space="preserve"> </w:t>
      </w:r>
      <w:r w:rsidR="004E06F9" w:rsidRPr="002C0B85">
        <w:t>bài toán quản lý thông tin ở các cơ sở khám chữa bệnh</w:t>
      </w:r>
      <w:r w:rsidR="009F70A4" w:rsidRPr="002C0B85">
        <w:t xml:space="preserve"> đang được sử dụng hiện nay và trước </w:t>
      </w:r>
      <w:r>
        <w:t>đây. Bên cạnh đó tìm hiểu về cơ sở dữ liệu quan hệ. Từ đó đi phân tích và thiết kế mô hình cơ sở dữ liệu.</w:t>
      </w:r>
    </w:p>
    <w:p w14:paraId="72060764" w14:textId="7EF62053" w:rsidR="004D16AA" w:rsidRPr="002C0B85" w:rsidRDefault="00BD2FEC" w:rsidP="00815296">
      <w:pPr>
        <w:pStyle w:val="ListParagraph"/>
        <w:numPr>
          <w:ilvl w:val="0"/>
          <w:numId w:val="15"/>
        </w:numPr>
      </w:pPr>
      <w:r>
        <w:t xml:space="preserve">Phương pháp thực nghiệm: </w:t>
      </w:r>
      <w:r w:rsidR="00B559C4" w:rsidRPr="002C0B85">
        <w:t xml:space="preserve">Quy trình xét nghiệm và thông số xét nghiệm tại khoa thận nhân </w:t>
      </w:r>
      <w:r>
        <w:t>tạo để tìm ra những yêu cầu cụ thể cho hệ thống của mình. Từ đó để xây dựng giao diện và cấu trúc chương trình cho phù hợp và tiện dụng nhất.</w:t>
      </w:r>
    </w:p>
    <w:p w14:paraId="3AC5B13B" w14:textId="66874366" w:rsidR="00B97568" w:rsidRPr="00DA544C" w:rsidRDefault="00B97568" w:rsidP="00DA544C">
      <w:pPr>
        <w:pStyle w:val="Heading3"/>
      </w:pPr>
      <w:bookmarkStart w:id="10" w:name="_Toc142003602"/>
      <w:r w:rsidRPr="00DA544C">
        <w:t>Quá trình thực hiện</w:t>
      </w:r>
      <w:bookmarkEnd w:id="10"/>
    </w:p>
    <w:p w14:paraId="35534D7B" w14:textId="62B6392A" w:rsidR="00BD2FEC" w:rsidRPr="00BD2FEC" w:rsidRDefault="00BD2FEC" w:rsidP="00A5536F">
      <w:pPr>
        <w:ind w:firstLine="284"/>
        <w:rPr>
          <w:lang w:val="de-DE"/>
        </w:rPr>
      </w:pPr>
      <w:r>
        <w:rPr>
          <w:lang w:val="de-DE"/>
        </w:rPr>
        <w:t xml:space="preserve"> </w:t>
      </w:r>
      <w:r w:rsidRPr="00BD2FEC">
        <w:rPr>
          <w:lang w:val="de-DE"/>
        </w:rPr>
        <w:t xml:space="preserve">Trong </w:t>
      </w:r>
      <w:r>
        <w:rPr>
          <w:lang w:val="de-DE"/>
        </w:rPr>
        <w:t xml:space="preserve">quá trình thực hiện đề tài đã thực hiện </w:t>
      </w:r>
      <w:r w:rsidR="00D80933">
        <w:rPr>
          <w:lang w:val="de-DE"/>
        </w:rPr>
        <w:t>thông qua các bước</w:t>
      </w:r>
      <w:r w:rsidRPr="00BD2FEC">
        <w:rPr>
          <w:lang w:val="de-DE"/>
        </w:rPr>
        <w:t xml:space="preserve">: </w:t>
      </w:r>
    </w:p>
    <w:p w14:paraId="4D2D05C4" w14:textId="7E111F81" w:rsidR="00B97568" w:rsidRPr="008D67FA" w:rsidRDefault="00B97568" w:rsidP="00815296">
      <w:pPr>
        <w:pStyle w:val="ListParagraph"/>
        <w:numPr>
          <w:ilvl w:val="0"/>
          <w:numId w:val="14"/>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815296">
      <w:pPr>
        <w:pStyle w:val="ListParagraph"/>
        <w:numPr>
          <w:ilvl w:val="0"/>
          <w:numId w:val="14"/>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815296">
      <w:pPr>
        <w:pStyle w:val="ListParagraph"/>
        <w:numPr>
          <w:ilvl w:val="0"/>
          <w:numId w:val="14"/>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815296">
      <w:pPr>
        <w:pStyle w:val="ListParagraph"/>
        <w:numPr>
          <w:ilvl w:val="0"/>
          <w:numId w:val="14"/>
        </w:numPr>
        <w:tabs>
          <w:tab w:val="left" w:pos="1072"/>
        </w:tabs>
      </w:pPr>
      <w:r w:rsidRPr="008D67FA">
        <w:t>Nhận sự giúp đỡ và hướng dẫn tận tình từ thầy</w:t>
      </w:r>
    </w:p>
    <w:p w14:paraId="3C44E674" w14:textId="2923FCED" w:rsidR="00B97568" w:rsidRPr="008D67FA" w:rsidRDefault="003B233F" w:rsidP="00815296">
      <w:pPr>
        <w:pStyle w:val="ListParagraph"/>
        <w:numPr>
          <w:ilvl w:val="0"/>
          <w:numId w:val="14"/>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11" w:name="_Toc142003603"/>
      <w:r w:rsidRPr="00B03A0A">
        <w:t>Các công nghệ được sử dụng</w:t>
      </w:r>
      <w:bookmarkEnd w:id="11"/>
    </w:p>
    <w:p w14:paraId="4072E966" w14:textId="0B2AC825" w:rsidR="008A1E9B" w:rsidRPr="00A4419C" w:rsidRDefault="008A1E9B" w:rsidP="00A4419C">
      <w:pPr>
        <w:pStyle w:val="Heading3"/>
      </w:pPr>
      <w:bookmarkStart w:id="12" w:name="_Toc142003604"/>
      <w:r w:rsidRPr="00A4419C">
        <w:t>Ngôn ngữ</w:t>
      </w:r>
      <w:r w:rsidR="00D80933">
        <w:t xml:space="preserve"> lập trình </w:t>
      </w:r>
      <w:r w:rsidRPr="00A4419C">
        <w:t>C#</w:t>
      </w:r>
      <w:bookmarkEnd w:id="12"/>
    </w:p>
    <w:p w14:paraId="1370BB02" w14:textId="74ED36E5" w:rsidR="008A1E9B" w:rsidRPr="000C5E6A" w:rsidRDefault="00481769" w:rsidP="00A5536F">
      <w:pPr>
        <w:ind w:firstLine="284"/>
        <w:rPr>
          <w:b/>
          <w:bCs/>
          <w:i/>
          <w:iCs/>
          <w:shd w:val="clear" w:color="auto" w:fill="FFFFFF"/>
        </w:rPr>
      </w:pPr>
      <w:r w:rsidRPr="000C5E6A">
        <w:rPr>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D80933" w:rsidRDefault="008A1E9B" w:rsidP="00DA544C">
      <w:pPr>
        <w:rPr>
          <w:b/>
          <w:bCs/>
          <w:i/>
          <w:iCs/>
        </w:rPr>
      </w:pPr>
      <w:r w:rsidRPr="00D80933">
        <w:rPr>
          <w:b/>
          <w:bCs/>
        </w:rPr>
        <w:t>Tại sao nên dùng ngôn ngữ C#</w:t>
      </w:r>
      <w:r w:rsidR="000C5E6A" w:rsidRPr="00D80933">
        <w:rPr>
          <w:b/>
          <w:bCs/>
        </w:rPr>
        <w:t>?</w:t>
      </w:r>
    </w:p>
    <w:p w14:paraId="65DC7FA7" w14:textId="402F20F8" w:rsidR="005731F3" w:rsidRPr="008D67FA" w:rsidRDefault="005731F3" w:rsidP="00815296">
      <w:pPr>
        <w:pStyle w:val="ListParagraph"/>
        <w:numPr>
          <w:ilvl w:val="0"/>
          <w:numId w:val="16"/>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815296">
      <w:pPr>
        <w:pStyle w:val="ListParagraph"/>
        <w:numPr>
          <w:ilvl w:val="0"/>
          <w:numId w:val="16"/>
        </w:numPr>
        <w:shd w:val="clear" w:color="auto" w:fill="FFFFFF"/>
        <w:rPr>
          <w:szCs w:val="26"/>
        </w:rPr>
      </w:pPr>
      <w:r w:rsidRPr="008D67FA">
        <w:rPr>
          <w:szCs w:val="26"/>
        </w:rPr>
        <w:t>Chuyên sử dụng để lập trình cho windows.</w:t>
      </w:r>
    </w:p>
    <w:p w14:paraId="20946F65" w14:textId="10F8CDB1" w:rsidR="005731F3" w:rsidRPr="008D67FA" w:rsidRDefault="005731F3" w:rsidP="00815296">
      <w:pPr>
        <w:pStyle w:val="ListParagraph"/>
        <w:numPr>
          <w:ilvl w:val="0"/>
          <w:numId w:val="16"/>
        </w:numPr>
        <w:shd w:val="clear" w:color="auto" w:fill="FFFFFF"/>
        <w:rPr>
          <w:szCs w:val="26"/>
        </w:rPr>
      </w:pPr>
      <w:r w:rsidRPr="008D67FA">
        <w:rPr>
          <w:szCs w:val="26"/>
        </w:rPr>
        <w:lastRenderedPageBreak/>
        <w:t>Thiết kế winform cực tốt, đơn giản và dễ hiểu.</w:t>
      </w:r>
    </w:p>
    <w:p w14:paraId="139A0F77" w14:textId="32E2FBB5" w:rsidR="005731F3" w:rsidRPr="008D67FA" w:rsidRDefault="005731F3" w:rsidP="00815296">
      <w:pPr>
        <w:pStyle w:val="ListParagraph"/>
        <w:numPr>
          <w:ilvl w:val="0"/>
          <w:numId w:val="16"/>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815296">
      <w:pPr>
        <w:pStyle w:val="ListParagraph"/>
        <w:numPr>
          <w:ilvl w:val="0"/>
          <w:numId w:val="16"/>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815296">
      <w:pPr>
        <w:pStyle w:val="ListParagraph"/>
        <w:numPr>
          <w:ilvl w:val="0"/>
          <w:numId w:val="16"/>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815296">
      <w:pPr>
        <w:pStyle w:val="ListParagraph"/>
        <w:numPr>
          <w:ilvl w:val="0"/>
          <w:numId w:val="16"/>
        </w:numPr>
        <w:shd w:val="clear" w:color="auto" w:fill="FFFFFF"/>
        <w:rPr>
          <w:szCs w:val="26"/>
        </w:rPr>
      </w:pPr>
      <w:r w:rsidRPr="008D67FA">
        <w:rPr>
          <w:szCs w:val="26"/>
        </w:rPr>
        <w:t>Ngôn ngữ mã nguồn mở.</w:t>
      </w:r>
    </w:p>
    <w:p w14:paraId="4400A0F5" w14:textId="1CD9A444" w:rsidR="00CB0855" w:rsidRPr="008D67FA" w:rsidRDefault="005731F3" w:rsidP="00815296">
      <w:pPr>
        <w:pStyle w:val="ListParagraph"/>
        <w:numPr>
          <w:ilvl w:val="0"/>
          <w:numId w:val="16"/>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13" w:name="_Toc142003605"/>
      <w:r w:rsidRPr="00A4419C">
        <w:t>SQL Server</w:t>
      </w:r>
      <w:bookmarkEnd w:id="13"/>
    </w:p>
    <w:p w14:paraId="42C9696C" w14:textId="258D17AD" w:rsidR="00EC4DB5" w:rsidRPr="000C5E6A" w:rsidRDefault="00EC4DB5" w:rsidP="00A5536F">
      <w:pPr>
        <w:ind w:firstLine="284"/>
      </w:pPr>
      <w:r w:rsidRPr="00D80933">
        <w:rPr>
          <w:b/>
          <w:bCs/>
        </w:rPr>
        <w:t>SQL Server</w:t>
      </w:r>
      <w:r w:rsidRPr="000C5E6A">
        <w:t xml:space="preserve"> còn có tên gọi khác là Microsoft SQL Serve</w:t>
      </w:r>
      <w:r w:rsidR="008247C5">
        <w:t xml:space="preserve">r (viết tắt là MS SQL Server) </w:t>
      </w:r>
      <w:r w:rsidRPr="000C5E6A">
        <w:t>một phần mềm được Microsoft phát triển nhằm mục đích lưu trữ các dữ liệu dựa trên chuẩn RDBMS (</w:t>
      </w:r>
      <w:hyperlink r:id="rId12" w:tgtFrame="_blank" w:history="1">
        <w:r w:rsidRPr="000C5E6A">
          <w:rPr>
            <w:rStyle w:val="Hyperlink"/>
            <w:b/>
            <w:bCs/>
            <w:i/>
            <w:iCs/>
            <w:color w:val="auto"/>
            <w:szCs w:val="26"/>
          </w:rPr>
          <w:t>Relational Database Management System</w:t>
        </w:r>
      </w:hyperlink>
      <w:r w:rsidRPr="000C5E6A">
        <w:t>).</w:t>
      </w:r>
    </w:p>
    <w:p w14:paraId="3E131B25" w14:textId="0CA4C8F4" w:rsidR="00EC4DB5" w:rsidRPr="000C5E6A" w:rsidRDefault="00EC4DB5" w:rsidP="00A5536F">
      <w:pPr>
        <w:ind w:firstLine="284"/>
      </w:pPr>
      <w:r w:rsidRPr="000C5E6A">
        <w:t>Hệ quản trị cơ sở dữ liệu quan hệ (Relational Database Management System) sẽ sử dụng câu lệnh SQL nhằm trao đổi dữ liệu giữa máy Client và các máy đã cài ứng dụng SQL Server. </w:t>
      </w:r>
      <w:r w:rsidRPr="000C5E6A">
        <w:rPr>
          <w:shd w:val="clear" w:color="auto" w:fill="FFFFFF"/>
        </w:rPr>
        <w:t> </w:t>
      </w:r>
    </w:p>
    <w:p w14:paraId="5A23A701" w14:textId="77777777" w:rsidR="000C5E6A" w:rsidRPr="000C5E6A" w:rsidRDefault="00EC4DB5" w:rsidP="00A5536F">
      <w:pPr>
        <w:ind w:firstLine="284"/>
      </w:pPr>
      <w:r w:rsidRPr="000C5E6A">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D80933" w:rsidRDefault="005731F3" w:rsidP="00A5536F">
      <w:pPr>
        <w:ind w:firstLine="284"/>
        <w:rPr>
          <w:b/>
          <w:bCs/>
        </w:rPr>
      </w:pPr>
      <w:r w:rsidRPr="00D80933">
        <w:rPr>
          <w:b/>
          <w:bCs/>
        </w:rPr>
        <w:t>Tại sao nên dùng SQL Server</w:t>
      </w:r>
      <w:r w:rsidR="000C5E6A" w:rsidRPr="00D80933">
        <w:rPr>
          <w:b/>
          <w:bCs/>
        </w:rPr>
        <w:t>?</w:t>
      </w:r>
    </w:p>
    <w:p w14:paraId="048E48FD" w14:textId="351ABCD6" w:rsidR="008247C5" w:rsidRDefault="005731F3" w:rsidP="00A5536F">
      <w:pPr>
        <w:numPr>
          <w:ilvl w:val="0"/>
          <w:numId w:val="17"/>
        </w:numPr>
        <w:shd w:val="clear" w:color="auto" w:fill="FFFFFF"/>
        <w:ind w:firstLine="284"/>
        <w:rPr>
          <w:szCs w:val="26"/>
        </w:rPr>
      </w:pPr>
      <w:r w:rsidRPr="008247C5">
        <w:rPr>
          <w:szCs w:val="26"/>
        </w:rPr>
        <w:t>Cho phép tạo nhiều cơ sở dữ liệu</w:t>
      </w:r>
      <w:r w:rsidR="008247C5">
        <w:rPr>
          <w:szCs w:val="26"/>
        </w:rPr>
        <w:t>.</w:t>
      </w:r>
    </w:p>
    <w:p w14:paraId="70787E18" w14:textId="49D80800" w:rsidR="005731F3" w:rsidRPr="008247C5" w:rsidRDefault="005731F3" w:rsidP="00A5536F">
      <w:pPr>
        <w:numPr>
          <w:ilvl w:val="0"/>
          <w:numId w:val="17"/>
        </w:numPr>
        <w:shd w:val="clear" w:color="auto" w:fill="FFFFFF"/>
        <w:ind w:firstLine="284"/>
        <w:rPr>
          <w:szCs w:val="26"/>
        </w:rPr>
      </w:pPr>
      <w:r w:rsidRPr="008247C5">
        <w:rPr>
          <w:szCs w:val="26"/>
        </w:rPr>
        <w:t>Miễn phí</w:t>
      </w:r>
      <w:r w:rsidR="008247C5" w:rsidRPr="008247C5">
        <w:rPr>
          <w:szCs w:val="26"/>
        </w:rPr>
        <w:t>.</w:t>
      </w:r>
    </w:p>
    <w:p w14:paraId="754F1350" w14:textId="3694A366" w:rsidR="005731F3" w:rsidRPr="005731F3" w:rsidRDefault="005731F3" w:rsidP="00A5536F">
      <w:pPr>
        <w:numPr>
          <w:ilvl w:val="0"/>
          <w:numId w:val="17"/>
        </w:numPr>
        <w:shd w:val="clear" w:color="auto" w:fill="FFFFFF"/>
        <w:ind w:firstLine="284"/>
        <w:rPr>
          <w:szCs w:val="26"/>
        </w:rPr>
      </w:pPr>
      <w:r w:rsidRPr="005731F3">
        <w:rPr>
          <w:szCs w:val="26"/>
        </w:rPr>
        <w:t>Duy trì lưu trữ bền vững</w:t>
      </w:r>
      <w:r w:rsidR="008247C5">
        <w:rPr>
          <w:szCs w:val="26"/>
        </w:rPr>
        <w:t>.</w:t>
      </w:r>
    </w:p>
    <w:p w14:paraId="7D2B335B" w14:textId="47A1CA90" w:rsidR="005731F3" w:rsidRPr="000C5E6A" w:rsidRDefault="005731F3" w:rsidP="00A5536F">
      <w:pPr>
        <w:numPr>
          <w:ilvl w:val="0"/>
          <w:numId w:val="17"/>
        </w:numPr>
        <w:shd w:val="clear" w:color="auto" w:fill="FFFFFF"/>
        <w:ind w:firstLine="284"/>
        <w:rPr>
          <w:szCs w:val="26"/>
        </w:rPr>
      </w:pPr>
      <w:r w:rsidRPr="005731F3">
        <w:rPr>
          <w:szCs w:val="26"/>
        </w:rPr>
        <w:t>Bảo mật cao</w:t>
      </w:r>
      <w:r w:rsidR="008247C5">
        <w:rPr>
          <w:szCs w:val="26"/>
        </w:rPr>
        <w:t>.</w:t>
      </w:r>
    </w:p>
    <w:p w14:paraId="777651B2" w14:textId="42C840CB" w:rsidR="00EC4DB5" w:rsidRPr="000C5E6A" w:rsidRDefault="00EC4DB5" w:rsidP="00A5536F">
      <w:pPr>
        <w:pStyle w:val="NormalWeb"/>
        <w:numPr>
          <w:ilvl w:val="0"/>
          <w:numId w:val="17"/>
        </w:numPr>
        <w:shd w:val="clear" w:color="auto" w:fill="FFFFFF"/>
        <w:spacing w:before="120" w:beforeAutospacing="0" w:after="120" w:afterAutospacing="0" w:line="288" w:lineRule="auto"/>
        <w:ind w:firstLine="284"/>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86CCE85" w:rsidR="008A1E9B" w:rsidRPr="00A4419C" w:rsidRDefault="008A1E9B" w:rsidP="00A4419C">
      <w:pPr>
        <w:pStyle w:val="Heading3"/>
      </w:pPr>
      <w:bookmarkStart w:id="14" w:name="_Toc142003606"/>
      <w:r w:rsidRPr="00A4419C">
        <w:t>Visustudio Code 2022</w:t>
      </w:r>
      <w:r w:rsidR="00D80933">
        <w:t xml:space="preserve"> IDE</w:t>
      </w:r>
      <w:bookmarkEnd w:id="14"/>
    </w:p>
    <w:p w14:paraId="71BBE7A7" w14:textId="24A52B10" w:rsidR="00EC4DB5" w:rsidRPr="000C5E6A" w:rsidRDefault="00EC4DB5" w:rsidP="00A5536F">
      <w:pPr>
        <w:ind w:firstLine="284"/>
        <w:rPr>
          <w:shd w:val="clear" w:color="auto" w:fill="FFFFFF"/>
        </w:rPr>
      </w:pPr>
      <w:r w:rsidRPr="000C5E6A">
        <w:rPr>
          <w:b/>
          <w:bCs/>
          <w:shd w:val="clear" w:color="auto" w:fill="FFFFFF"/>
        </w:rPr>
        <w:t>Visual</w:t>
      </w:r>
      <w:r w:rsidRPr="000C5E6A">
        <w:rPr>
          <w:shd w:val="clear" w:color="auto" w:fill="FFFFFF"/>
        </w:rPr>
        <w:t> </w:t>
      </w:r>
      <w:r w:rsidRPr="000C5E6A">
        <w:rPr>
          <w:b/>
          <w:bCs/>
          <w:shd w:val="clear" w:color="auto" w:fill="FFFFFF"/>
        </w:rPr>
        <w:t>Studio</w:t>
      </w:r>
      <w:r w:rsidRPr="000C5E6A">
        <w:rPr>
          <w:shd w:val="clear" w:color="auto" w:fill="FFFFFF"/>
        </w:rPr>
        <w:t> </w:t>
      </w:r>
      <w:r w:rsidRPr="000C5E6A">
        <w:rPr>
          <w:b/>
          <w:bCs/>
          <w:shd w:val="clear" w:color="auto" w:fill="FFFFFF"/>
        </w:rPr>
        <w:t>2022</w:t>
      </w:r>
      <w:r w:rsidRPr="000C5E6A">
        <w:rPr>
          <w:shd w:val="clear" w:color="auto" w:fill="FFFFFF"/>
        </w:rPr>
        <w:t> </w:t>
      </w:r>
      <w:r w:rsidRPr="000C5E6A">
        <w:rPr>
          <w:b/>
          <w:bCs/>
          <w:shd w:val="clear" w:color="auto" w:fill="FFFFFF"/>
        </w:rPr>
        <w:t>là</w:t>
      </w:r>
      <w:r w:rsidRPr="000C5E6A">
        <w:rPr>
          <w:shd w:val="clear" w:color="auto" w:fill="FFFFFF"/>
        </w:rPr>
        <w:t> phiên bản mới nhất củ</w:t>
      </w:r>
      <w:r w:rsidR="00D44F1D">
        <w:rPr>
          <w:shd w:val="clear" w:color="auto" w:fill="FFFFFF"/>
        </w:rPr>
        <w:t>a</w:t>
      </w:r>
      <w:r w:rsidRPr="000C5E6A">
        <w:t xml:space="preserve"> phần mềm lập trình </w:t>
      </w:r>
      <w:r w:rsidRPr="000C5E6A">
        <w:rPr>
          <w:shd w:val="clear" w:color="auto" w:fill="FFFFFF"/>
        </w:rPr>
        <w:t>được phát triển bởi Microsoft</w:t>
      </w:r>
      <w:r w:rsidR="00614504">
        <w:rPr>
          <w:shd w:val="clear" w:color="auto" w:fill="FFFFFF"/>
        </w:rPr>
        <w:t xml:space="preserve"> và có sẵn để tải xuống từ trang web chính thức của Microsoft</w:t>
      </w:r>
      <w:r w:rsidR="009A260A">
        <w:rPr>
          <w:shd w:val="clear" w:color="auto" w:fill="FFFFFF"/>
        </w:rPr>
        <w:t>. Nó cung cấp hai bản phát triển khác nhau nhưng tính năng của 2 phiên bản là hoàn toàn giống nhau và không giới hạn về việc phát triển dự án này.</w:t>
      </w:r>
    </w:p>
    <w:p w14:paraId="4ED5319F" w14:textId="70CA107F" w:rsidR="000C5E6A" w:rsidRPr="00D80933" w:rsidRDefault="00372290" w:rsidP="00A5536F">
      <w:pPr>
        <w:ind w:firstLine="284"/>
        <w:rPr>
          <w:b/>
        </w:rPr>
      </w:pPr>
      <w:r w:rsidRPr="00D80933">
        <w:rPr>
          <w:b/>
        </w:rPr>
        <w:t xml:space="preserve">Tại sao nên dùng </w:t>
      </w:r>
      <w:r w:rsidR="000C5E6A" w:rsidRPr="00D80933">
        <w:rPr>
          <w:b/>
        </w:rPr>
        <w:t>Visustudio Code 2022?</w:t>
      </w:r>
    </w:p>
    <w:p w14:paraId="5D88A164" w14:textId="4E37D437" w:rsidR="00CB5FC6" w:rsidRPr="008D67FA" w:rsidRDefault="00CB5FC6" w:rsidP="00A5536F">
      <w:pPr>
        <w:pStyle w:val="ListParagraph"/>
        <w:numPr>
          <w:ilvl w:val="0"/>
          <w:numId w:val="18"/>
        </w:numPr>
        <w:ind w:firstLine="284"/>
      </w:pPr>
      <w:r w:rsidRPr="008D67FA">
        <w:t>Dễ tiếp cân</w:t>
      </w:r>
    </w:p>
    <w:p w14:paraId="5DA46FA3" w14:textId="77777777" w:rsidR="00CB5FC6" w:rsidRPr="008D67FA" w:rsidRDefault="00CB5FC6" w:rsidP="00A5536F">
      <w:pPr>
        <w:pStyle w:val="ListParagraph"/>
        <w:numPr>
          <w:ilvl w:val="0"/>
          <w:numId w:val="18"/>
        </w:numPr>
        <w:ind w:firstLine="284"/>
      </w:pPr>
      <w:r w:rsidRPr="008D67FA">
        <w:t>Miễn phí</w:t>
      </w:r>
    </w:p>
    <w:p w14:paraId="43B85737" w14:textId="53EF35B7" w:rsidR="000C5E6A" w:rsidRPr="008D67FA" w:rsidRDefault="000C5E6A" w:rsidP="00A5536F">
      <w:pPr>
        <w:pStyle w:val="ListParagraph"/>
        <w:numPr>
          <w:ilvl w:val="0"/>
          <w:numId w:val="18"/>
        </w:numPr>
        <w:ind w:firstLine="284"/>
      </w:pPr>
      <w:r w:rsidRPr="008D67FA">
        <w:t>H</w:t>
      </w:r>
      <w:r w:rsidR="00CB5FC6" w:rsidRPr="008D67FA">
        <w:t>ỗ trợ nhiều ngôn ngữ lập trình và nền tảng</w:t>
      </w:r>
    </w:p>
    <w:p w14:paraId="56CA88B3" w14:textId="0F94BB63" w:rsidR="00CB5FC6" w:rsidRPr="008D67FA" w:rsidRDefault="00CB5FC6" w:rsidP="00A5536F">
      <w:pPr>
        <w:pStyle w:val="ListParagraph"/>
        <w:numPr>
          <w:ilvl w:val="0"/>
          <w:numId w:val="18"/>
        </w:numPr>
        <w:ind w:firstLine="284"/>
      </w:pPr>
      <w:r w:rsidRPr="008D67FA">
        <w:lastRenderedPageBreak/>
        <w:t>IDE 64 bit: Visual Studio 2022 là IDE 64 bit có thể xử lý ngay cả những dự án lớn nhất.</w:t>
      </w:r>
    </w:p>
    <w:p w14:paraId="45130D16" w14:textId="77777777" w:rsidR="009A260A" w:rsidRPr="00D80933" w:rsidRDefault="000C5E6A" w:rsidP="00A5536F">
      <w:pPr>
        <w:pStyle w:val="ListParagraph"/>
        <w:numPr>
          <w:ilvl w:val="0"/>
          <w:numId w:val="18"/>
        </w:numPr>
        <w:ind w:firstLine="284"/>
        <w:rPr>
          <w:szCs w:val="26"/>
        </w:rPr>
      </w:pPr>
      <w:r w:rsidRPr="00D80933">
        <w:rPr>
          <w:szCs w:val="26"/>
        </w:rPr>
        <w:t>T</w:t>
      </w:r>
      <w:r w:rsidR="00CB5FC6" w:rsidRPr="00D80933">
        <w:rPr>
          <w:szCs w:val="26"/>
        </w:rPr>
        <w:t xml:space="preserve">ích hợp với nhiều tính năng cao cấp, mang lại </w:t>
      </w:r>
      <w:r w:rsidR="00CB5FC6" w:rsidRPr="00D80933">
        <w:rPr>
          <w:rStyle w:val="synonym"/>
          <w:szCs w:val="26"/>
        </w:rPr>
        <w:t>tất cả</w:t>
      </w:r>
      <w:r w:rsidR="00CB5FC6" w:rsidRPr="00D80933">
        <w:rPr>
          <w:szCs w:val="26"/>
        </w:rPr>
        <w:t> những công cụ </w:t>
      </w:r>
      <w:r w:rsidR="00CB5FC6" w:rsidRPr="00D80933">
        <w:rPr>
          <w:rStyle w:val="synonym"/>
          <w:szCs w:val="26"/>
        </w:rPr>
        <w:t>rất cần thiết</w:t>
      </w:r>
      <w:r w:rsidR="00CB5FC6" w:rsidRPr="00D80933">
        <w:rPr>
          <w:szCs w:val="26"/>
        </w:rPr>
        <w:t> để tạo ứng dụng.</w:t>
      </w:r>
    </w:p>
    <w:p w14:paraId="05EC368B" w14:textId="77777777" w:rsidR="009A260A" w:rsidRDefault="009A260A" w:rsidP="00D80933">
      <w:pPr>
        <w:pStyle w:val="ListParagraph"/>
        <w:shd w:val="clear" w:color="auto" w:fill="FFFFFF"/>
        <w:ind w:left="360"/>
        <w:rPr>
          <w:szCs w:val="26"/>
        </w:rPr>
      </w:pPr>
    </w:p>
    <w:p w14:paraId="7A2C3D81" w14:textId="4DFDA324" w:rsidR="009A260A" w:rsidRDefault="009A260A" w:rsidP="009A260A">
      <w:pPr>
        <w:pStyle w:val="Heading2"/>
      </w:pPr>
      <w:bookmarkStart w:id="15" w:name="_Toc142003607"/>
      <w:r>
        <w:t>Yêu cầu</w:t>
      </w:r>
      <w:r w:rsidR="00D80933">
        <w:t xml:space="preserve"> về</w:t>
      </w:r>
      <w:r>
        <w:t xml:space="preserve"> phần cứng</w:t>
      </w:r>
      <w:bookmarkEnd w:id="15"/>
    </w:p>
    <w:p w14:paraId="48F72891" w14:textId="5E4FF4F2" w:rsidR="00087F29" w:rsidRDefault="00087F29" w:rsidP="00A5536F">
      <w:pPr>
        <w:ind w:firstLine="284"/>
      </w:pPr>
      <w:r>
        <w:t xml:space="preserve">Yêu cầu về phần cứng tối thiểu được đề xuất để phát triển hệ thống này được yêu cầu như bên dưới: </w:t>
      </w:r>
    </w:p>
    <w:p w14:paraId="23418D32" w14:textId="202D1729" w:rsidR="00022F8B" w:rsidRDefault="00022F8B" w:rsidP="00022F8B">
      <w:pPr>
        <w:pStyle w:val="Caption"/>
        <w:keepNext/>
      </w:pPr>
      <w:bookmarkStart w:id="16" w:name="_Toc141985621"/>
      <w:r>
        <w:t xml:space="preserve">Bảng </w:t>
      </w:r>
      <w:fldSimple w:instr=" STYLEREF 1 \s ">
        <w:r w:rsidR="00530154">
          <w:rPr>
            <w:noProof/>
          </w:rPr>
          <w:t>1</w:t>
        </w:r>
      </w:fldSimple>
      <w:r w:rsidR="00530154">
        <w:t>.</w:t>
      </w:r>
      <w:fldSimple w:instr=" SEQ Bảng \* ARABIC \s 1 ">
        <w:r w:rsidR="00530154">
          <w:rPr>
            <w:noProof/>
          </w:rPr>
          <w:t>1</w:t>
        </w:r>
      </w:fldSimple>
      <w:r w:rsidRPr="00022F8B">
        <w:t xml:space="preserve"> </w:t>
      </w:r>
      <w:r w:rsidR="009124EB">
        <w:t>Y</w:t>
      </w:r>
      <w:r>
        <w:t>êu cầu phần cứng</w:t>
      </w:r>
      <w:bookmarkEnd w:id="16"/>
    </w:p>
    <w:tbl>
      <w:tblPr>
        <w:tblpPr w:leftFromText="180" w:rightFromText="180" w:vertAnchor="text" w:horzAnchor="margin" w:tblpY="141"/>
        <w:tblW w:w="5000" w:type="pct"/>
        <w:tblCellMar>
          <w:top w:w="15" w:type="dxa"/>
          <w:left w:w="15" w:type="dxa"/>
          <w:bottom w:w="15" w:type="dxa"/>
          <w:right w:w="15" w:type="dxa"/>
        </w:tblCellMar>
        <w:tblLook w:val="04A0" w:firstRow="1" w:lastRow="0" w:firstColumn="1" w:lastColumn="0" w:noHBand="0" w:noVBand="1"/>
      </w:tblPr>
      <w:tblGrid>
        <w:gridCol w:w="919"/>
        <w:gridCol w:w="2606"/>
        <w:gridCol w:w="4664"/>
        <w:gridCol w:w="1557"/>
      </w:tblGrid>
      <w:tr w:rsidR="00022F8B" w:rsidRPr="00AB7611" w14:paraId="2B203647" w14:textId="77777777" w:rsidTr="00022F8B">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6823399" w14:textId="77777777" w:rsidR="00022F8B" w:rsidRPr="00AB7611" w:rsidRDefault="00022F8B" w:rsidP="00022F8B">
            <w:pPr>
              <w:spacing w:before="0" w:after="0" w:line="240" w:lineRule="auto"/>
              <w:jc w:val="center"/>
              <w:rPr>
                <w:sz w:val="24"/>
                <w:szCs w:val="24"/>
              </w:rPr>
            </w:pPr>
            <w:r>
              <w:rPr>
                <w:sz w:val="24"/>
                <w:szCs w:val="24"/>
              </w:rPr>
              <w:t>STT</w:t>
            </w:r>
          </w:p>
        </w:tc>
        <w:tc>
          <w:tcPr>
            <w:tcW w:w="13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C027767" w14:textId="77777777" w:rsidR="00022F8B" w:rsidRPr="00AB7611" w:rsidRDefault="00022F8B" w:rsidP="00022F8B">
            <w:pPr>
              <w:spacing w:before="0" w:after="0" w:line="240" w:lineRule="auto"/>
              <w:jc w:val="center"/>
              <w:rPr>
                <w:color w:val="000000"/>
                <w:szCs w:val="26"/>
              </w:rPr>
            </w:pPr>
            <w:r>
              <w:rPr>
                <w:color w:val="000000"/>
                <w:szCs w:val="26"/>
              </w:rPr>
              <w:t>Phần cứng</w:t>
            </w:r>
          </w:p>
        </w:tc>
        <w:tc>
          <w:tcPr>
            <w:tcW w:w="239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ABB052" w14:textId="77777777" w:rsidR="00022F8B" w:rsidRPr="00AB7611" w:rsidRDefault="00022F8B" w:rsidP="00022F8B">
            <w:pPr>
              <w:spacing w:before="0" w:after="0" w:line="240" w:lineRule="auto"/>
              <w:jc w:val="center"/>
              <w:rPr>
                <w:sz w:val="24"/>
                <w:szCs w:val="24"/>
              </w:rPr>
            </w:pPr>
            <w:r>
              <w:rPr>
                <w:color w:val="000000"/>
                <w:szCs w:val="26"/>
              </w:rPr>
              <w:t>Yêu cầu tối thiểu</w:t>
            </w:r>
          </w:p>
        </w:tc>
        <w:tc>
          <w:tcPr>
            <w:tcW w:w="79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697DDAE" w14:textId="77777777" w:rsidR="00022F8B" w:rsidRPr="00AB7611" w:rsidRDefault="00022F8B" w:rsidP="00022F8B">
            <w:pPr>
              <w:spacing w:before="0" w:after="0" w:line="240" w:lineRule="auto"/>
              <w:jc w:val="center"/>
              <w:rPr>
                <w:sz w:val="24"/>
                <w:szCs w:val="24"/>
              </w:rPr>
            </w:pPr>
            <w:r>
              <w:rPr>
                <w:color w:val="000000"/>
                <w:szCs w:val="26"/>
              </w:rPr>
              <w:t>Chú thích</w:t>
            </w:r>
          </w:p>
        </w:tc>
      </w:tr>
      <w:tr w:rsidR="00022F8B" w:rsidRPr="00AB7611" w14:paraId="54E853C2"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CF0203" w14:textId="77777777" w:rsidR="00022F8B" w:rsidRPr="00AB7611" w:rsidRDefault="00022F8B" w:rsidP="00022F8B">
            <w:pPr>
              <w:spacing w:before="0" w:after="0" w:line="240" w:lineRule="auto"/>
              <w:jc w:val="center"/>
              <w:rPr>
                <w:sz w:val="24"/>
                <w:szCs w:val="24"/>
              </w:rPr>
            </w:pPr>
            <w:r>
              <w:rPr>
                <w:sz w:val="24"/>
                <w:szCs w:val="24"/>
              </w:rPr>
              <w:t>1</w:t>
            </w:r>
          </w:p>
        </w:tc>
        <w:tc>
          <w:tcPr>
            <w:tcW w:w="1337" w:type="pct"/>
            <w:tcBorders>
              <w:top w:val="single" w:sz="4" w:space="0" w:color="000000"/>
              <w:left w:val="single" w:sz="4" w:space="0" w:color="000000"/>
              <w:bottom w:val="single" w:sz="4" w:space="0" w:color="000000"/>
              <w:right w:val="single" w:sz="4" w:space="0" w:color="000000"/>
            </w:tcBorders>
            <w:vAlign w:val="center"/>
          </w:tcPr>
          <w:p w14:paraId="598CD3C0" w14:textId="77777777" w:rsidR="00022F8B" w:rsidRPr="00AB7611" w:rsidRDefault="00022F8B" w:rsidP="00022F8B">
            <w:pPr>
              <w:spacing w:before="0" w:after="0" w:line="240" w:lineRule="auto"/>
              <w:jc w:val="center"/>
              <w:rPr>
                <w:color w:val="000000"/>
                <w:szCs w:val="26"/>
              </w:rPr>
            </w:pPr>
            <w:r>
              <w:rPr>
                <w:sz w:val="24"/>
              </w:rPr>
              <w:t>Processor</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46277" w14:textId="77777777" w:rsidR="00022F8B" w:rsidRPr="00AB7611" w:rsidRDefault="00022F8B" w:rsidP="00022F8B">
            <w:pPr>
              <w:spacing w:before="0" w:after="0" w:line="240" w:lineRule="auto"/>
              <w:jc w:val="center"/>
              <w:rPr>
                <w:sz w:val="24"/>
                <w:szCs w:val="24"/>
              </w:rPr>
            </w:pPr>
            <w:r w:rsidRPr="009A260A">
              <w:rPr>
                <w:sz w:val="24"/>
                <w:szCs w:val="24"/>
              </w:rPr>
              <w:t>Intel(R) Core(TM) i5-8265U CPU @ 1.60GHz   1.80 GHz</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2306B" w14:textId="77777777" w:rsidR="00022F8B" w:rsidRPr="00AB7611" w:rsidRDefault="00022F8B" w:rsidP="00022F8B">
            <w:pPr>
              <w:spacing w:before="0" w:after="0" w:line="240" w:lineRule="auto"/>
              <w:jc w:val="center"/>
              <w:rPr>
                <w:sz w:val="24"/>
                <w:szCs w:val="24"/>
              </w:rPr>
            </w:pPr>
          </w:p>
        </w:tc>
      </w:tr>
      <w:tr w:rsidR="00022F8B" w:rsidRPr="00AB7611" w14:paraId="66C04213"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21FFA" w14:textId="77777777" w:rsidR="00022F8B" w:rsidRPr="00AB7611" w:rsidRDefault="00022F8B" w:rsidP="00022F8B">
            <w:pPr>
              <w:spacing w:before="0" w:after="0" w:line="240" w:lineRule="auto"/>
              <w:jc w:val="center"/>
              <w:rPr>
                <w:sz w:val="24"/>
                <w:szCs w:val="24"/>
              </w:rPr>
            </w:pPr>
            <w:r>
              <w:rPr>
                <w:sz w:val="24"/>
                <w:szCs w:val="24"/>
              </w:rPr>
              <w:t>2</w:t>
            </w:r>
          </w:p>
        </w:tc>
        <w:tc>
          <w:tcPr>
            <w:tcW w:w="1337" w:type="pct"/>
            <w:tcBorders>
              <w:top w:val="single" w:sz="4" w:space="0" w:color="000000"/>
              <w:left w:val="single" w:sz="4" w:space="0" w:color="000000"/>
              <w:bottom w:val="single" w:sz="4" w:space="0" w:color="000000"/>
              <w:right w:val="single" w:sz="4" w:space="0" w:color="000000"/>
            </w:tcBorders>
            <w:vAlign w:val="center"/>
          </w:tcPr>
          <w:p w14:paraId="50F1A63E" w14:textId="77777777" w:rsidR="00022F8B" w:rsidRPr="00AB7611" w:rsidRDefault="00022F8B" w:rsidP="00022F8B">
            <w:pPr>
              <w:spacing w:before="0" w:after="0" w:line="240" w:lineRule="auto"/>
              <w:jc w:val="center"/>
              <w:rPr>
                <w:color w:val="000000"/>
                <w:szCs w:val="26"/>
              </w:rPr>
            </w:pPr>
            <w:r>
              <w:rPr>
                <w:sz w:val="24"/>
              </w:rPr>
              <w:t>Memory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36C11" w14:textId="77777777" w:rsidR="00022F8B" w:rsidRPr="00AB7611" w:rsidRDefault="00022F8B" w:rsidP="00022F8B">
            <w:pPr>
              <w:spacing w:before="0" w:after="0" w:line="240" w:lineRule="auto"/>
              <w:jc w:val="center"/>
              <w:rPr>
                <w:sz w:val="24"/>
                <w:szCs w:val="24"/>
              </w:rPr>
            </w:pPr>
            <w:r w:rsidRPr="00087F29">
              <w:rPr>
                <w:sz w:val="24"/>
                <w:szCs w:val="24"/>
              </w:rPr>
              <w:t xml:space="preserve">8.00 GB </w:t>
            </w:r>
            <w:r>
              <w:rPr>
                <w:sz w:val="24"/>
                <w:szCs w:val="24"/>
              </w:rPr>
              <w:t xml:space="preserve"> RAM được đề xuất sử dụng</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5B653" w14:textId="77777777" w:rsidR="00022F8B" w:rsidRPr="00AB7611" w:rsidRDefault="00022F8B" w:rsidP="00022F8B">
            <w:pPr>
              <w:spacing w:before="0" w:after="0" w:line="240" w:lineRule="auto"/>
              <w:jc w:val="center"/>
              <w:rPr>
                <w:sz w:val="24"/>
                <w:szCs w:val="24"/>
              </w:rPr>
            </w:pPr>
          </w:p>
        </w:tc>
      </w:tr>
      <w:tr w:rsidR="00022F8B" w:rsidRPr="00AB7611" w14:paraId="4AA4EE62"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3CE62" w14:textId="77777777" w:rsidR="00022F8B" w:rsidRDefault="00022F8B" w:rsidP="00022F8B">
            <w:pPr>
              <w:spacing w:before="0" w:after="0" w:line="240" w:lineRule="auto"/>
              <w:jc w:val="center"/>
              <w:rPr>
                <w:sz w:val="24"/>
                <w:szCs w:val="24"/>
              </w:rPr>
            </w:pPr>
            <w:r>
              <w:rPr>
                <w:sz w:val="24"/>
                <w:szCs w:val="24"/>
              </w:rPr>
              <w:t>3</w:t>
            </w:r>
          </w:p>
        </w:tc>
        <w:tc>
          <w:tcPr>
            <w:tcW w:w="1337" w:type="pct"/>
            <w:tcBorders>
              <w:top w:val="single" w:sz="4" w:space="0" w:color="000000"/>
              <w:left w:val="single" w:sz="4" w:space="0" w:color="000000"/>
              <w:bottom w:val="single" w:sz="4" w:space="0" w:color="000000"/>
              <w:right w:val="single" w:sz="4" w:space="0" w:color="000000"/>
            </w:tcBorders>
            <w:vAlign w:val="center"/>
          </w:tcPr>
          <w:p w14:paraId="25016CA1" w14:textId="77777777" w:rsidR="00022F8B" w:rsidRPr="00B03A0A" w:rsidRDefault="00022F8B" w:rsidP="00022F8B">
            <w:pPr>
              <w:spacing w:before="0" w:after="0" w:line="240" w:lineRule="auto"/>
              <w:jc w:val="center"/>
              <w:rPr>
                <w:color w:val="000000"/>
                <w:szCs w:val="26"/>
              </w:rPr>
            </w:pPr>
            <w:r>
              <w:rPr>
                <w:sz w:val="24"/>
              </w:rPr>
              <w:t>Hard disk space</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B12D09" w14:textId="77777777" w:rsidR="00022F8B" w:rsidRPr="00AB7611" w:rsidRDefault="00022F8B" w:rsidP="00022F8B">
            <w:pPr>
              <w:spacing w:before="0" w:after="0" w:line="240" w:lineRule="auto"/>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9963A" w14:textId="77777777" w:rsidR="00022F8B" w:rsidRPr="00AB7611" w:rsidRDefault="00022F8B" w:rsidP="00022F8B">
            <w:pPr>
              <w:spacing w:before="0" w:after="0" w:line="240" w:lineRule="auto"/>
              <w:jc w:val="center"/>
              <w:rPr>
                <w:color w:val="000000"/>
                <w:szCs w:val="26"/>
              </w:rPr>
            </w:pPr>
          </w:p>
        </w:tc>
      </w:tr>
      <w:tr w:rsidR="00022F8B" w:rsidRPr="00AB7611" w14:paraId="44AB8BA6"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A1219" w14:textId="77777777" w:rsidR="00022F8B" w:rsidRDefault="00022F8B" w:rsidP="00022F8B">
            <w:pPr>
              <w:spacing w:before="0" w:after="0" w:line="240" w:lineRule="auto"/>
              <w:jc w:val="center"/>
              <w:rPr>
                <w:sz w:val="24"/>
                <w:szCs w:val="24"/>
              </w:rPr>
            </w:pPr>
            <w:r>
              <w:rPr>
                <w:sz w:val="24"/>
                <w:szCs w:val="24"/>
              </w:rPr>
              <w:t>4</w:t>
            </w:r>
          </w:p>
        </w:tc>
        <w:tc>
          <w:tcPr>
            <w:tcW w:w="1337" w:type="pct"/>
            <w:tcBorders>
              <w:top w:val="single" w:sz="4" w:space="0" w:color="000000"/>
              <w:left w:val="single" w:sz="4" w:space="0" w:color="000000"/>
              <w:bottom w:val="single" w:sz="4" w:space="0" w:color="000000"/>
              <w:right w:val="single" w:sz="4" w:space="0" w:color="000000"/>
            </w:tcBorders>
            <w:vAlign w:val="center"/>
          </w:tcPr>
          <w:p w14:paraId="7E752384" w14:textId="77777777" w:rsidR="00022F8B" w:rsidRPr="00B03A0A" w:rsidRDefault="00022F8B" w:rsidP="00022F8B">
            <w:pPr>
              <w:spacing w:before="0" w:after="0" w:line="240" w:lineRule="auto"/>
              <w:jc w:val="center"/>
              <w:rPr>
                <w:color w:val="000000"/>
                <w:szCs w:val="26"/>
              </w:rPr>
            </w:pPr>
            <w:r>
              <w:rPr>
                <w:sz w:val="24"/>
              </w:rPr>
              <w:t>Display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0885E" w14:textId="77777777" w:rsidR="00022F8B" w:rsidRDefault="00022F8B" w:rsidP="00022F8B">
            <w:pPr>
              <w:spacing w:before="0" w:after="0" w:line="240" w:lineRule="auto"/>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C8372" w14:textId="77777777" w:rsidR="00022F8B" w:rsidRDefault="00022F8B" w:rsidP="00022F8B">
            <w:pPr>
              <w:spacing w:before="0" w:after="0" w:line="240" w:lineRule="auto"/>
              <w:jc w:val="center"/>
              <w:rPr>
                <w:color w:val="000000"/>
                <w:szCs w:val="26"/>
              </w:rPr>
            </w:pPr>
          </w:p>
        </w:tc>
      </w:tr>
    </w:tbl>
    <w:p w14:paraId="3C55F0B9" w14:textId="77777777" w:rsidR="009A260A" w:rsidRPr="009A260A" w:rsidRDefault="009A260A" w:rsidP="009A260A"/>
    <w:p w14:paraId="58E595F5" w14:textId="35793566" w:rsidR="00E95AF9" w:rsidRDefault="009A260A" w:rsidP="009A260A">
      <w:pPr>
        <w:pStyle w:val="Heading2"/>
      </w:pPr>
      <w:bookmarkStart w:id="17" w:name="_Toc142003608"/>
      <w:r>
        <w:t>Yêu cầu về phần mềm</w:t>
      </w:r>
      <w:bookmarkEnd w:id="17"/>
    </w:p>
    <w:p w14:paraId="40AD26F2" w14:textId="6AC2CA5B" w:rsidR="009A260A" w:rsidRPr="00004234" w:rsidRDefault="00087F29" w:rsidP="00004234">
      <w:pPr>
        <w:ind w:firstLine="284"/>
        <w:rPr>
          <w:rFonts w:eastAsiaTheme="majorEastAsia" w:cstheme="majorBidi"/>
          <w:b/>
          <w:bCs/>
          <w:sz w:val="28"/>
          <w:szCs w:val="26"/>
        </w:rPr>
      </w:pPr>
      <w:r>
        <w:t>Yều cầu về phần mềm tối thiểu được đề xuất để phát triển hệ thống này được liệt kê như bên dưới:</w:t>
      </w:r>
    </w:p>
    <w:p w14:paraId="03A51D93" w14:textId="16CB9034" w:rsidR="00022F8B" w:rsidRDefault="00022F8B" w:rsidP="00022F8B">
      <w:pPr>
        <w:pStyle w:val="Caption"/>
        <w:keepNext/>
      </w:pPr>
      <w:bookmarkStart w:id="18" w:name="_Toc141985622"/>
      <w:r>
        <w:t xml:space="preserve">Bảng </w:t>
      </w:r>
      <w:fldSimple w:instr=" STYLEREF 1 \s ">
        <w:r w:rsidR="00530154">
          <w:rPr>
            <w:noProof/>
          </w:rPr>
          <w:t>1</w:t>
        </w:r>
      </w:fldSimple>
      <w:r w:rsidR="00530154">
        <w:t>.</w:t>
      </w:r>
      <w:fldSimple w:instr=" SEQ Bảng \* ARABIC \s 1 ">
        <w:r w:rsidR="00530154">
          <w:rPr>
            <w:noProof/>
          </w:rPr>
          <w:t>2</w:t>
        </w:r>
      </w:fldSimple>
      <w:r w:rsidRPr="00022F8B">
        <w:t xml:space="preserve"> </w:t>
      </w:r>
      <w:r w:rsidR="009124EB">
        <w:t>Y</w:t>
      </w:r>
      <w:r>
        <w:t>êu cầu phần mềm</w:t>
      </w:r>
      <w:bookmarkEnd w:id="18"/>
    </w:p>
    <w:tbl>
      <w:tblPr>
        <w:tblpPr w:leftFromText="180" w:rightFromText="180" w:vertAnchor="text" w:horzAnchor="margin" w:tblpXSpec="center" w:tblpY="175"/>
        <w:tblW w:w="5000" w:type="pct"/>
        <w:tblCellMar>
          <w:top w:w="15" w:type="dxa"/>
          <w:left w:w="15" w:type="dxa"/>
          <w:bottom w:w="15" w:type="dxa"/>
          <w:right w:w="15" w:type="dxa"/>
        </w:tblCellMar>
        <w:tblLook w:val="04A0" w:firstRow="1" w:lastRow="0" w:firstColumn="1" w:lastColumn="0" w:noHBand="0" w:noVBand="1"/>
      </w:tblPr>
      <w:tblGrid>
        <w:gridCol w:w="919"/>
        <w:gridCol w:w="2592"/>
        <w:gridCol w:w="4674"/>
        <w:gridCol w:w="1561"/>
      </w:tblGrid>
      <w:tr w:rsidR="009E7A56" w:rsidRPr="00AB7611" w14:paraId="6C840C47" w14:textId="77777777" w:rsidTr="00694209">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8AF283" w14:textId="77777777" w:rsidR="009E7A56" w:rsidRPr="00AB7611" w:rsidRDefault="009E7A56" w:rsidP="00694209">
            <w:pPr>
              <w:spacing w:before="0" w:after="0" w:line="240" w:lineRule="auto"/>
              <w:jc w:val="center"/>
              <w:rPr>
                <w:sz w:val="24"/>
                <w:szCs w:val="24"/>
              </w:rPr>
            </w:pPr>
            <w:r>
              <w:rPr>
                <w:sz w:val="24"/>
                <w:szCs w:val="24"/>
              </w:rPr>
              <w:t>STT</w:t>
            </w:r>
          </w:p>
        </w:tc>
        <w:tc>
          <w:tcPr>
            <w:tcW w:w="133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F86619B" w14:textId="77777777" w:rsidR="009E7A56" w:rsidRPr="00AB7611" w:rsidRDefault="009E7A56" w:rsidP="00694209">
            <w:pPr>
              <w:spacing w:before="0" w:after="0" w:line="240" w:lineRule="auto"/>
              <w:jc w:val="center"/>
              <w:rPr>
                <w:color w:val="000000"/>
                <w:szCs w:val="26"/>
              </w:rPr>
            </w:pPr>
            <w:r>
              <w:rPr>
                <w:color w:val="000000"/>
                <w:szCs w:val="26"/>
              </w:rPr>
              <w:t>Phần Mềm</w:t>
            </w:r>
          </w:p>
        </w:tc>
        <w:tc>
          <w:tcPr>
            <w:tcW w:w="239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15B653A" w14:textId="77777777" w:rsidR="009E7A56" w:rsidRPr="00AB7611" w:rsidRDefault="009E7A56" w:rsidP="00694209">
            <w:pPr>
              <w:spacing w:before="0" w:after="0" w:line="240" w:lineRule="auto"/>
              <w:jc w:val="center"/>
              <w:rPr>
                <w:sz w:val="24"/>
                <w:szCs w:val="24"/>
              </w:rPr>
            </w:pPr>
            <w:r>
              <w:rPr>
                <w:color w:val="000000"/>
                <w:szCs w:val="26"/>
              </w:rPr>
              <w:t>Yêu cầu tối thiểu</w:t>
            </w:r>
          </w:p>
        </w:tc>
        <w:tc>
          <w:tcPr>
            <w:tcW w:w="80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474DE5" w14:textId="77777777" w:rsidR="009E7A56" w:rsidRPr="00AB7611" w:rsidRDefault="009E7A56" w:rsidP="00694209">
            <w:pPr>
              <w:spacing w:before="0" w:after="0" w:line="240" w:lineRule="auto"/>
              <w:jc w:val="center"/>
              <w:rPr>
                <w:sz w:val="24"/>
                <w:szCs w:val="24"/>
              </w:rPr>
            </w:pPr>
            <w:r>
              <w:rPr>
                <w:color w:val="000000"/>
                <w:szCs w:val="26"/>
              </w:rPr>
              <w:t>Chú thích</w:t>
            </w:r>
          </w:p>
        </w:tc>
      </w:tr>
      <w:tr w:rsidR="009E7A56" w:rsidRPr="00AB7611" w14:paraId="4042A746" w14:textId="77777777" w:rsidTr="00694209">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7E194" w14:textId="77777777" w:rsidR="009E7A56" w:rsidRPr="00AB7611" w:rsidRDefault="009E7A56" w:rsidP="00694209">
            <w:pPr>
              <w:spacing w:before="0" w:after="0" w:line="240" w:lineRule="auto"/>
              <w:jc w:val="center"/>
              <w:rPr>
                <w:sz w:val="24"/>
                <w:szCs w:val="24"/>
              </w:rPr>
            </w:pPr>
            <w:r>
              <w:rPr>
                <w:sz w:val="24"/>
                <w:szCs w:val="24"/>
              </w:rPr>
              <w:t>1</w:t>
            </w:r>
          </w:p>
        </w:tc>
        <w:tc>
          <w:tcPr>
            <w:tcW w:w="1330" w:type="pct"/>
            <w:tcBorders>
              <w:top w:val="single" w:sz="4" w:space="0" w:color="000000"/>
              <w:left w:val="single" w:sz="4" w:space="0" w:color="000000"/>
              <w:bottom w:val="single" w:sz="4" w:space="0" w:color="000000"/>
              <w:right w:val="single" w:sz="4" w:space="0" w:color="000000"/>
            </w:tcBorders>
            <w:vAlign w:val="center"/>
          </w:tcPr>
          <w:p w14:paraId="14F59FE5" w14:textId="77777777" w:rsidR="009E7A56" w:rsidRPr="00AB7611" w:rsidRDefault="009E7A56" w:rsidP="00694209">
            <w:pPr>
              <w:spacing w:before="0" w:after="0" w:line="240" w:lineRule="auto"/>
              <w:jc w:val="center"/>
              <w:rPr>
                <w:color w:val="000000"/>
                <w:szCs w:val="26"/>
              </w:rPr>
            </w:pPr>
            <w:r>
              <w:rPr>
                <w:color w:val="000000"/>
              </w:rPr>
              <w:t>Operating System (OS)</w:t>
            </w:r>
          </w:p>
        </w:tc>
        <w:tc>
          <w:tcPr>
            <w:tcW w:w="239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3BF5A" w14:textId="77777777" w:rsidR="009E7A56" w:rsidRPr="00AB7611" w:rsidRDefault="009E7A56" w:rsidP="00694209">
            <w:pPr>
              <w:spacing w:before="0" w:after="0" w:line="240" w:lineRule="auto"/>
              <w:jc w:val="center"/>
              <w:rPr>
                <w:sz w:val="24"/>
                <w:szCs w:val="24"/>
              </w:rPr>
            </w:pPr>
            <w:r>
              <w:rPr>
                <w:sz w:val="24"/>
                <w:szCs w:val="24"/>
              </w:rPr>
              <w:t>Hầu hết các hệ điều hành Windows 64 bit.(7/8/10/11)</w:t>
            </w:r>
          </w:p>
        </w:tc>
        <w:tc>
          <w:tcPr>
            <w:tcW w:w="80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0AB25" w14:textId="77777777" w:rsidR="009E7A56" w:rsidRPr="00AB7611" w:rsidRDefault="009E7A56" w:rsidP="00694209">
            <w:pPr>
              <w:spacing w:before="0" w:after="0" w:line="240" w:lineRule="auto"/>
              <w:jc w:val="center"/>
              <w:rPr>
                <w:sz w:val="24"/>
                <w:szCs w:val="24"/>
              </w:rPr>
            </w:pPr>
          </w:p>
        </w:tc>
      </w:tr>
    </w:tbl>
    <w:p w14:paraId="0770E0D1" w14:textId="3BE46C14" w:rsidR="008D67FA" w:rsidRPr="009A260A" w:rsidRDefault="00D45AE6" w:rsidP="00815296">
      <w:pPr>
        <w:pStyle w:val="ListParagraph"/>
        <w:numPr>
          <w:ilvl w:val="0"/>
          <w:numId w:val="3"/>
        </w:numPr>
        <w:shd w:val="clear" w:color="auto" w:fill="FFFFFF"/>
        <w:rPr>
          <w:szCs w:val="26"/>
        </w:rPr>
      </w:pPr>
      <w:r w:rsidRPr="009A260A">
        <w:rPr>
          <w:b/>
          <w:bCs/>
          <w:sz w:val="32"/>
          <w:szCs w:val="32"/>
        </w:rPr>
        <w:br w:type="page"/>
      </w:r>
    </w:p>
    <w:p w14:paraId="5D998CBC" w14:textId="77777777" w:rsidR="006A68EC" w:rsidRDefault="008A1E9B" w:rsidP="006A68EC">
      <w:pPr>
        <w:pStyle w:val="Heading1"/>
      </w:pPr>
      <w:bookmarkStart w:id="19" w:name="_Toc142003609"/>
      <w:r w:rsidRPr="00A4419C">
        <w:lastRenderedPageBreak/>
        <w:t>PHÂN TÍCH VÀ</w:t>
      </w:r>
      <w:r w:rsidR="00FF1556" w:rsidRPr="00A4419C">
        <w:t xml:space="preserve"> THIẾT KẾ</w:t>
      </w:r>
      <w:r w:rsidRPr="00A4419C">
        <w:t xml:space="preserve"> </w:t>
      </w:r>
      <w:bookmarkStart w:id="20" w:name="_Toc45469440"/>
      <w:bookmarkStart w:id="21" w:name="_Toc45482887"/>
      <w:bookmarkStart w:id="22" w:name="_Toc45988622"/>
      <w:bookmarkStart w:id="23" w:name="_Toc131955659"/>
      <w:r w:rsidR="006A68EC" w:rsidRPr="00BD0253">
        <w:t>CƠ SỞ DỮ LIỆU</w:t>
      </w:r>
      <w:bookmarkEnd w:id="19"/>
    </w:p>
    <w:p w14:paraId="146FF64A" w14:textId="06DC7140" w:rsidR="00FF1556" w:rsidRPr="006A68EC" w:rsidRDefault="00FF1556" w:rsidP="00A5536F">
      <w:pPr>
        <w:ind w:firstLine="284"/>
        <w:rPr>
          <w:rFonts w:eastAsiaTheme="majorEastAsia" w:cstheme="majorBidi"/>
          <w:sz w:val="32"/>
          <w:szCs w:val="28"/>
        </w:rPr>
      </w:pPr>
      <w:r w:rsidRPr="006A68EC">
        <w:rPr>
          <w:lang w:val="de-DE"/>
        </w:rPr>
        <w:t>Qua quá trình tìm hiểu cơ sở lý thuyết,</w:t>
      </w:r>
      <w:r w:rsidR="006019D8">
        <w:rPr>
          <w:lang w:val="de-DE"/>
        </w:rPr>
        <w:t xml:space="preserve"> ở chương 2</w:t>
      </w:r>
      <w:r w:rsidRPr="006A68EC">
        <w:rPr>
          <w:lang w:val="de-DE"/>
        </w:rPr>
        <w:t xml:space="preserve">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bookmarkStart w:id="24" w:name="_Toc142003610"/>
      <w:r w:rsidRPr="008B0991">
        <w:t xml:space="preserve">Khảo </w:t>
      </w:r>
      <w:bookmarkEnd w:id="20"/>
      <w:bookmarkEnd w:id="21"/>
      <w:r w:rsidRPr="008B0991">
        <w:t xml:space="preserve">sát </w:t>
      </w:r>
      <w:r w:rsidR="00DC5609">
        <w:t xml:space="preserve">quy trình </w:t>
      </w:r>
      <w:r w:rsidRPr="008B0991">
        <w:t>nghiệp vụ</w:t>
      </w:r>
      <w:bookmarkEnd w:id="22"/>
      <w:bookmarkEnd w:id="23"/>
      <w:bookmarkEnd w:id="24"/>
      <w:r w:rsidR="00DC5609">
        <w:t xml:space="preserve">  </w:t>
      </w:r>
    </w:p>
    <w:p w14:paraId="78039073" w14:textId="78004A14" w:rsidR="00DC5609" w:rsidRDefault="00DC5609" w:rsidP="00A5536F">
      <w:pPr>
        <w:ind w:firstLine="284"/>
      </w:pPr>
      <w:bookmarkStart w:id="25" w:name="_Toc45469442"/>
      <w:bookmarkStart w:id="26" w:name="_Toc45482889"/>
      <w:bookmarkStart w:id="27" w:name="_Toc45988624"/>
      <w:bookmarkStart w:id="28"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lần thăm khám của bệnh nhân đi điều trị</w:t>
      </w:r>
      <w:r w:rsidR="00DA544C">
        <w:t xml:space="preserve"> thận</w:t>
      </w:r>
      <w:r>
        <w:t>:</w:t>
      </w:r>
    </w:p>
    <w:p w14:paraId="7917400A" w14:textId="77777777" w:rsidR="00C04F41" w:rsidRDefault="00AD78CD" w:rsidP="00C04F41">
      <w:pPr>
        <w:keepNext/>
        <w:jc w:val="center"/>
      </w:pPr>
      <w:r>
        <w:rPr>
          <w:noProof/>
        </w:rPr>
        <w:drawing>
          <wp:inline distT="0" distB="0" distL="0" distR="0" wp14:anchorId="5014A5E2" wp14:editId="028ACA1B">
            <wp:extent cx="6050915" cy="6096000"/>
            <wp:effectExtent l="0" t="0" r="0" b="0"/>
            <wp:docPr id="90799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736" cy="6100857"/>
                    </a:xfrm>
                    <a:prstGeom prst="rect">
                      <a:avLst/>
                    </a:prstGeom>
                    <a:noFill/>
                    <a:ln>
                      <a:noFill/>
                    </a:ln>
                  </pic:spPr>
                </pic:pic>
              </a:graphicData>
            </a:graphic>
          </wp:inline>
        </w:drawing>
      </w:r>
    </w:p>
    <w:p w14:paraId="151DAB90" w14:textId="2B0D8804" w:rsidR="009E7A56" w:rsidRDefault="00C04F41" w:rsidP="00C04F41">
      <w:pPr>
        <w:pStyle w:val="Caption"/>
      </w:pPr>
      <w:bookmarkStart w:id="29" w:name="_Toc142003852"/>
      <w:r>
        <w:t xml:space="preserve">Hình </w:t>
      </w:r>
      <w:fldSimple w:instr=" STYLEREF 1 \s ">
        <w:r w:rsidR="006F338F">
          <w:rPr>
            <w:noProof/>
          </w:rPr>
          <w:t>2</w:t>
        </w:r>
      </w:fldSimple>
      <w:r w:rsidR="006F338F">
        <w:t>.</w:t>
      </w:r>
      <w:fldSimple w:instr=" SEQ Hình \* ARABIC \s 1 ">
        <w:r w:rsidR="006F338F">
          <w:rPr>
            <w:noProof/>
          </w:rPr>
          <w:t>1</w:t>
        </w:r>
      </w:fldSimple>
      <w:r w:rsidRPr="00C04F41">
        <w:t xml:space="preserve"> </w:t>
      </w:r>
      <w:r>
        <w:t>Hình khảo sát yêu cầu nghiệp vụ</w:t>
      </w:r>
      <w:bookmarkEnd w:id="29"/>
    </w:p>
    <w:p w14:paraId="018B91C7" w14:textId="77777777" w:rsidR="00DC5609" w:rsidRDefault="00DC5609" w:rsidP="00DC5609">
      <w:pPr>
        <w:jc w:val="center"/>
      </w:pPr>
    </w:p>
    <w:p w14:paraId="750220F7" w14:textId="77777777" w:rsidR="00DC5609" w:rsidRDefault="00DC5609" w:rsidP="00A5536F">
      <w:pPr>
        <w:ind w:firstLine="284"/>
      </w:pPr>
      <w:r>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5A7CC37F" w:rsidR="00DC5609" w:rsidRPr="00D403A6" w:rsidRDefault="00DC5609" w:rsidP="00A5536F">
      <w:pPr>
        <w:ind w:firstLine="284"/>
        <w:rPr>
          <w:b/>
        </w:rPr>
      </w:pPr>
      <w:r w:rsidRPr="00C12813">
        <w:rPr>
          <w:lang w:val="vi"/>
        </w:rPr>
        <w:t xml:space="preserve">Trong quy trình này, người dùng (nhân viên tiếp nhận) sẽ truy cập vào màn hình nhập thông tin bệnh nhân đến thăm khám. Ở đây, </w:t>
      </w:r>
      <w:r w:rsidRPr="00D672BD">
        <w:rPr>
          <w:bCs/>
        </w:rPr>
        <w:t xml:space="preserve">họ sẽ search theo số điện thoại và số </w:t>
      </w:r>
      <w:r w:rsidR="001124B4">
        <w:rPr>
          <w:bCs/>
        </w:rPr>
        <w:t>CCCD(Căn cước công dân)</w:t>
      </w:r>
      <w:r w:rsidRPr="00D672BD">
        <w:rPr>
          <w:bCs/>
        </w:rPr>
        <w:t xml:space="preserve"> để xác định bệnh nhân đã có thông tin trong hệ thống hay chưa.</w:t>
      </w:r>
      <w:r>
        <w:rPr>
          <w:b/>
        </w:rPr>
        <w:t xml:space="preserve"> </w:t>
      </w:r>
    </w:p>
    <w:p w14:paraId="78FAD2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A5536F">
      <w:pPr>
        <w:ind w:firstLine="284"/>
      </w:pPr>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A5536F">
      <w:pPr>
        <w:ind w:firstLine="284"/>
      </w:pPr>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A5536F">
      <w:pPr>
        <w:ind w:firstLine="284"/>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A5536F">
      <w:pPr>
        <w:ind w:firstLine="284"/>
      </w:pPr>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A5536F">
      <w:pPr>
        <w:ind w:firstLine="284"/>
      </w:pPr>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815296">
      <w:pPr>
        <w:pStyle w:val="L12"/>
        <w:numPr>
          <w:ilvl w:val="0"/>
          <w:numId w:val="4"/>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A5536F">
      <w:pPr>
        <w:ind w:firstLine="284"/>
        <w:rPr>
          <w:b/>
        </w:rPr>
      </w:pPr>
      <w:r w:rsidRPr="00D672BD">
        <w:rPr>
          <w:lang w:val="vi"/>
        </w:rPr>
        <w:lastRenderedPageBreak/>
        <w:t>Sau khi có đủ thông tin xét nghiệm từ các phòng xét nghiệm, bác sĩ sẽ truy cập vào màn hình kết quả xét nghiệm</w:t>
      </w:r>
      <w:r w:rsidRPr="00D672BD">
        <w:t xml:space="preserve"> và các màn hình thống kê lịch sử thăm khám của bệnh nhân để 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550718A5" w:rsidR="00DC5609" w:rsidRDefault="00DC5609" w:rsidP="00815296">
      <w:pPr>
        <w:pStyle w:val="L12"/>
        <w:numPr>
          <w:ilvl w:val="0"/>
          <w:numId w:val="4"/>
        </w:numPr>
        <w:spacing w:before="120" w:after="120" w:line="288" w:lineRule="auto"/>
        <w:outlineLvl w:val="9"/>
        <w:rPr>
          <w:b w:val="0"/>
          <w:bCs/>
          <w:szCs w:val="26"/>
        </w:rPr>
      </w:pPr>
      <w:r w:rsidRPr="0050636D">
        <w:rPr>
          <w:b w:val="0"/>
          <w:bCs/>
          <w:szCs w:val="26"/>
        </w:rPr>
        <w:t>Đây là quy trình được thực hiện tại phòng Làm thủ tục ra viện</w:t>
      </w:r>
    </w:p>
    <w:p w14:paraId="2C6A40A0" w14:textId="77777777" w:rsidR="00DC5609" w:rsidRDefault="00DC5609" w:rsidP="00A5536F">
      <w:pPr>
        <w:ind w:firstLine="284"/>
      </w:pPr>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30" w:name="_Toc142003611"/>
      <w:r w:rsidRPr="00A4419C">
        <w:t xml:space="preserve">Mô </w:t>
      </w:r>
      <w:bookmarkEnd w:id="25"/>
      <w:bookmarkEnd w:id="26"/>
      <w:r w:rsidRPr="00A4419C">
        <w:t>tả hệ thống</w:t>
      </w:r>
      <w:bookmarkEnd w:id="27"/>
      <w:bookmarkEnd w:id="28"/>
      <w:r w:rsidR="00DC5609">
        <w:t xml:space="preserve"> phần mềm</w:t>
      </w:r>
      <w:bookmarkEnd w:id="30"/>
    </w:p>
    <w:p w14:paraId="2B46D74B" w14:textId="583B307A" w:rsidR="00AE4B8D" w:rsidRDefault="00DC5609" w:rsidP="00A5536F">
      <w:pPr>
        <w:ind w:firstLine="284"/>
      </w:pPr>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2ACA9169" w14:textId="77777777" w:rsidR="00C04F41" w:rsidRDefault="00DC5609" w:rsidP="00C04F41">
      <w:pPr>
        <w:keepNext/>
      </w:pPr>
      <w:r>
        <w:rPr>
          <w:noProof/>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4A0A6FC6" w14:textId="504D8FC6" w:rsidR="00986C62" w:rsidRPr="00C04F41" w:rsidRDefault="00C04F41" w:rsidP="00C04F41">
      <w:pPr>
        <w:pStyle w:val="Caption"/>
        <w:rPr>
          <w:szCs w:val="26"/>
        </w:rPr>
      </w:pPr>
      <w:bookmarkStart w:id="31" w:name="_Toc142003853"/>
      <w:r>
        <w:t xml:space="preserve">Hình </w:t>
      </w:r>
      <w:fldSimple w:instr=" STYLEREF 1 \s ">
        <w:r w:rsidR="006F338F">
          <w:rPr>
            <w:noProof/>
          </w:rPr>
          <w:t>2</w:t>
        </w:r>
      </w:fldSimple>
      <w:r w:rsidR="006F338F">
        <w:t>.</w:t>
      </w:r>
      <w:fldSimple w:instr=" SEQ Hình \* ARABIC \s 1 ">
        <w:r w:rsidR="006F338F">
          <w:rPr>
            <w:noProof/>
          </w:rPr>
          <w:t>2</w:t>
        </w:r>
      </w:fldSimple>
      <w:r w:rsidRPr="00C04F41">
        <w:t xml:space="preserve"> </w:t>
      </w:r>
      <w:r>
        <w:t>Mô tả hệ thống phần mềm</w:t>
      </w:r>
      <w:bookmarkEnd w:id="31"/>
    </w:p>
    <w:p w14:paraId="75440248" w14:textId="46008F0A" w:rsidR="00986C62" w:rsidRDefault="00986C62" w:rsidP="00986C62"/>
    <w:p w14:paraId="30DC2505" w14:textId="77777777" w:rsidR="00986C62" w:rsidRPr="00986C62" w:rsidRDefault="00986C62" w:rsidP="00986C62"/>
    <w:p w14:paraId="5E933257" w14:textId="4FB67DC3" w:rsidR="0031758C" w:rsidRDefault="0031758C" w:rsidP="00A5536F">
      <w:pPr>
        <w:ind w:firstLine="284"/>
        <w:rPr>
          <w:szCs w:val="26"/>
        </w:rPr>
      </w:pPr>
      <w:r>
        <w:rPr>
          <w:szCs w:val="26"/>
        </w:rPr>
        <w:lastRenderedPageBreak/>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E5E0B6C" w:rsidR="004D602C" w:rsidRDefault="004D602C" w:rsidP="00A5536F">
      <w:pPr>
        <w:pStyle w:val="ListParagraph"/>
        <w:numPr>
          <w:ilvl w:val="0"/>
          <w:numId w:val="19"/>
        </w:numPr>
        <w:ind w:firstLine="284"/>
        <w:rPr>
          <w:szCs w:val="26"/>
        </w:rPr>
      </w:pPr>
      <w:r>
        <w:rPr>
          <w:szCs w:val="26"/>
        </w:rPr>
        <w:t>Tính tập trung thông tin: Vì toàn bộ thông tin về bệnh nhân đều tập trung vào một cơ sở duy nhất nên những thông tin quan trọng về lịch sử bện án, đơn thuốc,</w:t>
      </w:r>
      <w:r w:rsidR="009E7A56">
        <w:rPr>
          <w:szCs w:val="26"/>
        </w:rPr>
        <w:t xml:space="preserve"> .</w:t>
      </w:r>
      <w:r>
        <w:rPr>
          <w:szCs w:val="26"/>
        </w:rPr>
        <w:t>.. đảm bảo được tính toàn vẹn và nhất quán.</w:t>
      </w:r>
    </w:p>
    <w:p w14:paraId="7C2C424C" w14:textId="2B75B5FE" w:rsidR="004D602C" w:rsidRDefault="004D602C" w:rsidP="00A5536F">
      <w:pPr>
        <w:pStyle w:val="ListParagraph"/>
        <w:numPr>
          <w:ilvl w:val="0"/>
          <w:numId w:val="19"/>
        </w:numPr>
        <w:ind w:firstLine="284"/>
        <w:rPr>
          <w:szCs w:val="26"/>
        </w:rPr>
      </w:pPr>
      <w:r>
        <w:rPr>
          <w:szCs w:val="26"/>
        </w:rPr>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A5536F">
      <w:pPr>
        <w:pStyle w:val="ListParagraph"/>
        <w:numPr>
          <w:ilvl w:val="0"/>
          <w:numId w:val="19"/>
        </w:numPr>
        <w:ind w:firstLine="284"/>
        <w:rPr>
          <w:szCs w:val="26"/>
        </w:rPr>
      </w:pPr>
      <w:r>
        <w:rPr>
          <w:szCs w:val="26"/>
        </w:rPr>
        <w:t>Khả năng mở rộng và sao lưu dữ liệu: Với mô hình Client-Server cũng cho phép thực hiện một cách dễ dàng.</w:t>
      </w:r>
    </w:p>
    <w:p w14:paraId="71F41369" w14:textId="731ACA6E" w:rsidR="00AE4B8D" w:rsidRDefault="00FF280E" w:rsidP="00A5536F">
      <w:pPr>
        <w:ind w:firstLine="284"/>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5C5F52BD" w14:textId="77777777" w:rsidR="00004234" w:rsidRPr="008B0991" w:rsidRDefault="00004234" w:rsidP="00A5536F">
      <w:pPr>
        <w:ind w:firstLine="284"/>
        <w:rPr>
          <w:szCs w:val="26"/>
        </w:rPr>
      </w:pPr>
    </w:p>
    <w:p w14:paraId="56DAF71B" w14:textId="47CB76CC" w:rsidR="00141382" w:rsidRPr="00946B12" w:rsidRDefault="008A1E9B" w:rsidP="00946B12">
      <w:pPr>
        <w:pStyle w:val="Heading2"/>
      </w:pPr>
      <w:bookmarkStart w:id="32" w:name="_Toc131955662"/>
      <w:bookmarkStart w:id="33" w:name="_Toc142003612"/>
      <w:r w:rsidRPr="00946B12">
        <w:t>Yêu cầu chức năng của hệ thống</w:t>
      </w:r>
      <w:bookmarkEnd w:id="32"/>
      <w:bookmarkEnd w:id="33"/>
    </w:p>
    <w:p w14:paraId="1BA2D0B6" w14:textId="61577289" w:rsidR="00AE4B8D" w:rsidRPr="00946B12" w:rsidRDefault="00AE4B8D" w:rsidP="00946B12">
      <w:pPr>
        <w:pStyle w:val="Heading3"/>
      </w:pPr>
      <w:bookmarkStart w:id="34" w:name="_Toc142003613"/>
      <w:r w:rsidRPr="00946B12">
        <w:t xml:space="preserve">Các </w:t>
      </w:r>
      <w:r w:rsidR="00A4419C" w:rsidRPr="00946B12">
        <w:t xml:space="preserve">yêu cầu </w:t>
      </w:r>
      <w:r w:rsidRPr="00946B12">
        <w:t>chức năng của hệ thống</w:t>
      </w:r>
      <w:bookmarkEnd w:id="34"/>
    </w:p>
    <w:p w14:paraId="0EB75166" w14:textId="57AB82C3" w:rsidR="00204610" w:rsidRDefault="00B752F7" w:rsidP="00815296">
      <w:pPr>
        <w:pStyle w:val="ListParagraph"/>
        <w:numPr>
          <w:ilvl w:val="0"/>
          <w:numId w:val="20"/>
        </w:numPr>
      </w:pPr>
      <w:r>
        <w:t>Hệ thống</w:t>
      </w:r>
      <w:r w:rsidR="00D80933">
        <w:t xml:space="preserve"> hiện tại</w:t>
      </w:r>
      <w:r>
        <w:t xml:space="preserve"> sẽ phân cấp với 3 Role:</w:t>
      </w:r>
      <w:r w:rsidR="00946B12">
        <w:t xml:space="preserve"> </w:t>
      </w:r>
      <w:r w:rsidR="00946B12" w:rsidRPr="00946B12">
        <w:t>Admin</w:t>
      </w:r>
      <w:r w:rsidR="00946B12">
        <w:t>, Bác Sĩ, Y Tá.</w:t>
      </w:r>
    </w:p>
    <w:p w14:paraId="2949BECD" w14:textId="496A730A" w:rsidR="00B752F7" w:rsidRPr="00355EC3" w:rsidRDefault="00FF280E" w:rsidP="00815296">
      <w:pPr>
        <w:pStyle w:val="ListParagraph"/>
        <w:numPr>
          <w:ilvl w:val="0"/>
          <w:numId w:val="20"/>
        </w:numPr>
      </w:pPr>
      <w:r>
        <w:t>Quản lý tài khoản người dùng</w:t>
      </w:r>
      <w:r w:rsidR="00946B12">
        <w:t>:</w:t>
      </w:r>
      <w:r w:rsidR="009E7A56">
        <w:t xml:space="preserve"> </w:t>
      </w:r>
      <w:r w:rsidR="00355EC3">
        <w:t xml:space="preserve">Admin có quyền cấp tài khoản để đăng nhập vào hệ thống với </w:t>
      </w:r>
      <w:r w:rsidR="00B752F7">
        <w:t>các chức năng được sử dụng dựa theo Role của người dùng đó.</w:t>
      </w:r>
      <w:r w:rsidR="00946B12">
        <w:t xml:space="preserve"> </w:t>
      </w:r>
      <w:r w:rsidR="00B752F7">
        <w:t>Role: Admin.</w:t>
      </w:r>
    </w:p>
    <w:p w14:paraId="1EC13D31" w14:textId="55BE9E03" w:rsidR="00B752F7" w:rsidRPr="00B752F7" w:rsidRDefault="00FF280E" w:rsidP="00815296">
      <w:pPr>
        <w:pStyle w:val="ListParagraph"/>
        <w:numPr>
          <w:ilvl w:val="0"/>
          <w:numId w:val="20"/>
        </w:numPr>
      </w:pPr>
      <w:r>
        <w:t>Quản lý thông tin Người Bệnh</w:t>
      </w:r>
      <w:r w:rsidR="00946B12">
        <w:t xml:space="preserve">: </w:t>
      </w:r>
      <w:r w:rsidR="00B752F7">
        <w:t>Cho phép CRUD (</w:t>
      </w:r>
      <w:r w:rsidR="00B752F7" w:rsidRPr="000C5E6A">
        <w:t>Create,</w:t>
      </w:r>
      <w:r w:rsidR="00B752F7" w:rsidRPr="00946B12">
        <w:rPr>
          <w:spacing w:val="-3"/>
        </w:rPr>
        <w:t xml:space="preserve"> </w:t>
      </w:r>
      <w:r w:rsidR="00B752F7" w:rsidRPr="000C5E6A">
        <w:t>Read,</w:t>
      </w:r>
      <w:r w:rsidR="00B752F7" w:rsidRPr="00946B12">
        <w:rPr>
          <w:spacing w:val="-2"/>
        </w:rPr>
        <w:t xml:space="preserve"> </w:t>
      </w:r>
      <w:r w:rsidR="00B752F7" w:rsidRPr="000C5E6A">
        <w:t>Update,</w:t>
      </w:r>
      <w:r w:rsidR="00B752F7" w:rsidRPr="00946B12">
        <w:rPr>
          <w:spacing w:val="1"/>
        </w:rPr>
        <w:t xml:space="preserve"> </w:t>
      </w:r>
      <w:r w:rsidR="00B752F7" w:rsidRPr="000C5E6A">
        <w:t>và</w:t>
      </w:r>
      <w:r w:rsidR="00B752F7" w:rsidRPr="00946B12">
        <w:rPr>
          <w:spacing w:val="-2"/>
        </w:rPr>
        <w:t xml:space="preserve"> </w:t>
      </w:r>
      <w:r w:rsidR="00B752F7" w:rsidRPr="000C5E6A">
        <w:t>Delete</w:t>
      </w:r>
      <w:r w:rsidR="00B752F7">
        <w:t>) với các thông tin của bệnh nhân đến thăm khám. Thông tin người bệnh có tính duy nhất dựa vào số điện thoại và số CCCD.</w:t>
      </w:r>
      <w:r w:rsidR="00946B12">
        <w:t xml:space="preserve"> </w:t>
      </w:r>
      <w:r w:rsidR="00B752F7">
        <w:t>Role: Bác Sĩ, Y Tá.</w:t>
      </w:r>
    </w:p>
    <w:p w14:paraId="6D122A2C" w14:textId="2234C884" w:rsidR="00B752F7" w:rsidRPr="00B752F7" w:rsidRDefault="00FF280E" w:rsidP="00815296">
      <w:pPr>
        <w:pStyle w:val="ListParagraph"/>
        <w:numPr>
          <w:ilvl w:val="0"/>
          <w:numId w:val="20"/>
        </w:numPr>
      </w:pPr>
      <w:r>
        <w:t>Quản lý thông tin Bác Sĩ, Y Tá</w:t>
      </w:r>
      <w:r w:rsidR="00946B12">
        <w:t xml:space="preserve">: </w:t>
      </w:r>
      <w:r w:rsidR="00B752F7">
        <w:t>Cho phép CRUD các thông tin của Bác Sĩ và Y Tá.</w:t>
      </w:r>
      <w:r w:rsidR="00946B12">
        <w:t xml:space="preserve"> </w:t>
      </w:r>
      <w:r w:rsidR="00B752F7">
        <w:t>Role: Admin.</w:t>
      </w:r>
    </w:p>
    <w:p w14:paraId="7E2E2165" w14:textId="6B9B24FF" w:rsidR="00B752F7" w:rsidRPr="00B752F7" w:rsidRDefault="00FF280E" w:rsidP="00815296">
      <w:pPr>
        <w:pStyle w:val="ListParagraph"/>
        <w:numPr>
          <w:ilvl w:val="0"/>
          <w:numId w:val="20"/>
        </w:numPr>
      </w:pPr>
      <w:r>
        <w:t>Quản lý thông tin Thuốc</w:t>
      </w:r>
      <w:r w:rsidR="00946B12">
        <w:t xml:space="preserve">: </w:t>
      </w:r>
      <w:r w:rsidR="00B752F7">
        <w:t>Cho phép CRUD các thông tin về các thuốc đang được sử dụng bao gồm tên và loại thuốc</w:t>
      </w:r>
      <w:r w:rsidR="00874FBD">
        <w:t xml:space="preserve">. </w:t>
      </w:r>
      <w:r w:rsidR="00B752F7">
        <w:t>Role: Admin.</w:t>
      </w:r>
    </w:p>
    <w:p w14:paraId="61A39EF4" w14:textId="242DE184" w:rsidR="00B752F7" w:rsidRPr="00B752F7" w:rsidRDefault="00FF280E" w:rsidP="00815296">
      <w:pPr>
        <w:pStyle w:val="ListParagraph"/>
        <w:numPr>
          <w:ilvl w:val="0"/>
          <w:numId w:val="20"/>
        </w:numPr>
      </w:pPr>
      <w:r>
        <w:t>Quản lý thông tin về các triệu chứng thường gặp</w:t>
      </w:r>
      <w:r w:rsidR="00874FBD">
        <w:t xml:space="preserve">: </w:t>
      </w:r>
      <w:r w:rsidR="00B752F7">
        <w:t>Cho phép CRUD các thông tin về các triệu chứng thường gặp của bệnh nhân.</w:t>
      </w:r>
      <w:r w:rsidR="00874FBD">
        <w:t xml:space="preserve"> </w:t>
      </w:r>
      <w:r w:rsidR="00B752F7">
        <w:t>Role: Admin, Bác Sĩ.</w:t>
      </w:r>
    </w:p>
    <w:p w14:paraId="7CD3FB9E" w14:textId="26691F94" w:rsidR="00204610" w:rsidRPr="00B752F7" w:rsidRDefault="00FF280E" w:rsidP="00815296">
      <w:pPr>
        <w:pStyle w:val="ListParagraph"/>
        <w:numPr>
          <w:ilvl w:val="0"/>
          <w:numId w:val="20"/>
        </w:numPr>
      </w:pPr>
      <w:r>
        <w:t xml:space="preserve">Quản lý thông tin xét nghiệm </w:t>
      </w:r>
      <w:r w:rsidR="00355EC3">
        <w:t>Hóa Sinh</w:t>
      </w:r>
      <w:r w:rsidR="00874FBD">
        <w:t xml:space="preserve">: </w:t>
      </w:r>
      <w:r w:rsidR="00B752F7">
        <w:t xml:space="preserve">Cho phép CRUD các thông tin về các thông số xét nghiệm </w:t>
      </w:r>
      <w:r w:rsidR="00204610">
        <w:t>H</w:t>
      </w:r>
      <w:r w:rsidR="00B752F7">
        <w:t xml:space="preserve">óa </w:t>
      </w:r>
      <w:r w:rsidR="00204610">
        <w:t>S</w:t>
      </w:r>
      <w:r w:rsidR="00B752F7">
        <w:t>inh của bệnh nhân</w:t>
      </w:r>
      <w:r w:rsidR="00204610">
        <w:t>.</w:t>
      </w:r>
      <w:r w:rsidR="00874FBD">
        <w:t xml:space="preserve"> </w:t>
      </w:r>
      <w:r w:rsidR="00204610">
        <w:t>Role: Admin, Bác Sĩ, Y tá.</w:t>
      </w:r>
    </w:p>
    <w:p w14:paraId="5AC9974B" w14:textId="18F1354A" w:rsidR="00204610" w:rsidRPr="00204610" w:rsidRDefault="00355EC3" w:rsidP="00815296">
      <w:pPr>
        <w:pStyle w:val="ListParagraph"/>
        <w:numPr>
          <w:ilvl w:val="0"/>
          <w:numId w:val="20"/>
        </w:numPr>
      </w:pPr>
      <w:r>
        <w:t xml:space="preserve">Quản lý </w:t>
      </w:r>
      <w:r w:rsidRPr="00946B12">
        <w:t>thông tin xét nghiệm Nước Tiểu</w:t>
      </w:r>
      <w:r w:rsidR="00874FBD">
        <w:t xml:space="preserve">: </w:t>
      </w:r>
      <w:r w:rsidR="00204610">
        <w:t>Cho phép CRUD các thông tin về các thông số xét nghiệm Nước Tiểu của bệnh nhân.</w:t>
      </w:r>
      <w:r w:rsidR="00874FBD">
        <w:t xml:space="preserve"> </w:t>
      </w:r>
      <w:r w:rsidR="00204610">
        <w:t>Role: Admin, Bác Sĩ, Y tá.</w:t>
      </w:r>
    </w:p>
    <w:p w14:paraId="17A1A7C5" w14:textId="237C16A5" w:rsidR="00204610" w:rsidRPr="00204610" w:rsidRDefault="00355EC3" w:rsidP="00815296">
      <w:pPr>
        <w:pStyle w:val="ListParagraph"/>
        <w:numPr>
          <w:ilvl w:val="0"/>
          <w:numId w:val="20"/>
        </w:numPr>
      </w:pPr>
      <w:r>
        <w:t>Quản lý thông tin xét nghiệm Máu</w:t>
      </w:r>
      <w:r w:rsidR="00874FBD">
        <w:t xml:space="preserve">: </w:t>
      </w:r>
      <w:r w:rsidR="00204610">
        <w:t>Cho phép CRUD các thông tin về các thông số xét nghiệm Máu của bệnh nhân.</w:t>
      </w:r>
      <w:r w:rsidR="00874FBD">
        <w:t xml:space="preserve"> </w:t>
      </w:r>
      <w:r w:rsidR="00204610">
        <w:t>Role: Admin, Bác Sĩ, Y tá.</w:t>
      </w:r>
    </w:p>
    <w:p w14:paraId="56BF80D3" w14:textId="20990C1A" w:rsidR="00204610" w:rsidRPr="00204610" w:rsidRDefault="00355EC3" w:rsidP="00815296">
      <w:pPr>
        <w:pStyle w:val="ListParagraph"/>
        <w:numPr>
          <w:ilvl w:val="0"/>
          <w:numId w:val="20"/>
        </w:numPr>
      </w:pPr>
      <w:r>
        <w:lastRenderedPageBreak/>
        <w:t xml:space="preserve">Quản lý kết quả đánh giá bệnh và </w:t>
      </w:r>
      <w:r w:rsidR="00204610">
        <w:t>kê đơn thuốc</w:t>
      </w:r>
      <w:r w:rsidR="00874FBD">
        <w:t xml:space="preserve">: </w:t>
      </w:r>
      <w:r w:rsidR="00204610">
        <w:t>Cho phép đưa ra đánh giá bệnh án, lựa chọn đơn thuốc, liều lượng, thời gian uống cho từng loại thuốc.</w:t>
      </w:r>
      <w:r w:rsidR="00874FBD">
        <w:t xml:space="preserve"> </w:t>
      </w:r>
      <w:r w:rsidR="00204610">
        <w:t>Role: Admin, Bác Sĩ.</w:t>
      </w:r>
    </w:p>
    <w:p w14:paraId="4785E216" w14:textId="5287CF27" w:rsidR="00204610" w:rsidRPr="00204610" w:rsidRDefault="00874FBD" w:rsidP="00204610">
      <w:pPr>
        <w:pStyle w:val="ListParagraph"/>
        <w:numPr>
          <w:ilvl w:val="0"/>
          <w:numId w:val="20"/>
        </w:numPr>
      </w:pPr>
      <w:r>
        <w:t>B</w:t>
      </w:r>
      <w:r w:rsidR="00355EC3">
        <w:t>iểu đồ thể hiện quá trình điều trị của mỗi bệnh nhân</w:t>
      </w:r>
      <w:r>
        <w:t xml:space="preserve">: </w:t>
      </w:r>
      <w:r w:rsidR="00204610">
        <w:t>Từ lịch sử khám bệnh của mỗi bệnh nhân, hệ thống vẽ biểu đồ thể hiện một cách trực quan sự thay đổi các thông số theo mỗi lần để hỗ trợ cho các bác sĩ và y tế trong việc điều trị.</w:t>
      </w:r>
      <w:r>
        <w:t xml:space="preserve"> </w:t>
      </w:r>
      <w:r w:rsidR="00204610">
        <w:t>Role: Admin, Bác Sĩ, Y Tá có thể xem.</w:t>
      </w:r>
    </w:p>
    <w:p w14:paraId="7A0B2338" w14:textId="77777777" w:rsidR="00A4419C" w:rsidRPr="00874FBD" w:rsidRDefault="00A4419C" w:rsidP="00874FBD">
      <w:pPr>
        <w:pStyle w:val="Heading3"/>
      </w:pPr>
      <w:bookmarkStart w:id="35" w:name="_Toc11065158"/>
      <w:bookmarkStart w:id="36" w:name="_Toc142003614"/>
      <w:r w:rsidRPr="00874FBD">
        <w:t>Các yêu cầu phi chức năng</w:t>
      </w:r>
      <w:bookmarkEnd w:id="35"/>
      <w:bookmarkEnd w:id="36"/>
    </w:p>
    <w:p w14:paraId="51E9A6BF" w14:textId="7801FC1D" w:rsidR="00A4419C" w:rsidRPr="00874FBD" w:rsidRDefault="00A4419C" w:rsidP="00874FBD">
      <w:pPr>
        <w:pStyle w:val="Heading4"/>
      </w:pPr>
      <w:bookmarkStart w:id="37" w:name="_Toc142003615"/>
      <w:r w:rsidRPr="00874FBD">
        <w:t>Về hiệu năng</w:t>
      </w:r>
      <w:bookmarkEnd w:id="37"/>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240E6283" w:rsidR="00A4419C" w:rsidRPr="00A4419C" w:rsidRDefault="00A4419C" w:rsidP="00A4419C">
      <w:pPr>
        <w:pStyle w:val="Heading4"/>
      </w:pPr>
      <w:bookmarkStart w:id="38" w:name="_Toc142003616"/>
      <w:r w:rsidRPr="00A4419C">
        <w:t>Về tính bảo mật,</w:t>
      </w:r>
      <w:r w:rsidR="003566ED">
        <w:t xml:space="preserve"> </w:t>
      </w:r>
      <w:r w:rsidRPr="00A4419C">
        <w:t>an toàn và khả năng phục hồi</w:t>
      </w:r>
      <w:bookmarkEnd w:id="38"/>
    </w:p>
    <w:p w14:paraId="75221372" w14:textId="77777777" w:rsidR="00A4419C" w:rsidRPr="00A4419C" w:rsidRDefault="00A4419C" w:rsidP="00CB3FFC">
      <w:r w:rsidRPr="00A4419C">
        <w:t>Hệ thống cần phải đảm bảo yếu tố bảo mật tuyệt đối mọi thông tin của người sử dụng.</w:t>
      </w:r>
    </w:p>
    <w:p w14:paraId="3750F9EB" w14:textId="3D16A3E7" w:rsidR="00A4419C" w:rsidRPr="00A4419C" w:rsidRDefault="00A4419C" w:rsidP="00CB3FFC">
      <w:r w:rsidRPr="00A4419C">
        <w:t>Có cách thức truy nhập an toàn bằng mật khẩu. Kiểm soát người dùng và phân quyền chặt chẽ, chính xác. Cơ sở dữ liệu được sao lưu nhằm phòng tránh các trường hợp bị sai hoặc mất dữ liệu.</w:t>
      </w:r>
    </w:p>
    <w:p w14:paraId="38908FCD" w14:textId="77777777" w:rsidR="00A4419C" w:rsidRPr="00A4419C" w:rsidRDefault="00A4419C" w:rsidP="00CB3FFC">
      <w:r w:rsidRPr="00A4419C">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CB3FFC">
      <w:r w:rsidRPr="00A4419C">
        <w:t>Về khả năng phục hồi, hệ thống cần đảm bảo việc dễ phục hồi và sửa chữa dữ liệu nếu có sự cố xảy ra.</w:t>
      </w:r>
    </w:p>
    <w:p w14:paraId="45E2BD47" w14:textId="77777777" w:rsidR="00A4419C" w:rsidRPr="00A4419C" w:rsidRDefault="00A4419C" w:rsidP="00CB3FFC">
      <w:r w:rsidRPr="00A4419C">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bookmarkStart w:id="39" w:name="_Toc142003617"/>
      <w:r w:rsidRPr="00A4419C">
        <w:t>Về tính bảo trì và giao diện</w:t>
      </w:r>
      <w:bookmarkEnd w:id="39"/>
    </w:p>
    <w:p w14:paraId="367D4A04" w14:textId="77777777" w:rsidR="00A4419C" w:rsidRPr="00A4419C" w:rsidRDefault="00A4419C" w:rsidP="00CB3FFC">
      <w:r w:rsidRPr="00A4419C">
        <w:t>Các chức năng, giao diện đòi hỏi cần phải dễ bảo trì, sửa đổi, bổ sung.</w:t>
      </w:r>
    </w:p>
    <w:p w14:paraId="3B8D285E" w14:textId="6963DF0C" w:rsidR="00A4419C" w:rsidRPr="00DE202B" w:rsidRDefault="00A4419C" w:rsidP="00CB3FFC">
      <w:r w:rsidRPr="00A4419C">
        <w:t>Đối với người dùng, hệ thống cần có giao diện trực quan, thân thiện, dễ sử dụng, dễ thao tác, dễ sử dụng và quản lý</w:t>
      </w:r>
      <w:r w:rsidR="00CB3FFC">
        <w:t xml:space="preserve"> k</w:t>
      </w:r>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CB3FFC">
      <w:r w:rsidRPr="00DE202B">
        <w:lastRenderedPageBreak/>
        <w:t>Về mặt độ trễ, yêu cầu hệ thống cần có độ trễ</w:t>
      </w:r>
      <w:r w:rsidRPr="00DE202B">
        <w:rPr>
          <w:spacing w:val="-2"/>
        </w:rPr>
        <w:t xml:space="preserve"> </w:t>
      </w:r>
      <w:r w:rsidRPr="00DE202B">
        <w:t>thấp.</w:t>
      </w:r>
    </w:p>
    <w:p w14:paraId="171C2835" w14:textId="730F5779" w:rsidR="00204610" w:rsidRPr="00B352E0" w:rsidRDefault="00A4419C" w:rsidP="00B352E0">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213E02F4" w14:textId="2B33C87E" w:rsidR="00BD0253" w:rsidRPr="000C5E6A" w:rsidRDefault="00204610" w:rsidP="00204610">
      <w:pPr>
        <w:pStyle w:val="Heading2"/>
      </w:pPr>
      <w:bookmarkStart w:id="40" w:name="_Toc142003618"/>
      <w:r>
        <w:t>Xây dựng cơ sở dữ liệu</w:t>
      </w:r>
      <w:bookmarkEnd w:id="40"/>
    </w:p>
    <w:p w14:paraId="29A528E4" w14:textId="57646A64" w:rsidR="004D16AA" w:rsidRDefault="004F097A" w:rsidP="00A5536F">
      <w:pPr>
        <w:pStyle w:val="BodyText"/>
        <w:spacing w:before="120" w:line="288" w:lineRule="auto"/>
        <w:ind w:firstLine="284"/>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1932E0B8" w:rsidR="00CE1E6C" w:rsidRPr="00BD0253" w:rsidRDefault="00CE1E6C" w:rsidP="00204610">
      <w:pPr>
        <w:pStyle w:val="Heading3"/>
      </w:pPr>
      <w:bookmarkStart w:id="41" w:name="_Toc142003619"/>
      <w:r w:rsidRPr="00BD0253">
        <w:t>Các thực thể</w:t>
      </w:r>
      <w:bookmarkEnd w:id="41"/>
    </w:p>
    <w:p w14:paraId="1E6A08A2" w14:textId="77F19873" w:rsidR="006200AB" w:rsidRDefault="006200AB" w:rsidP="00695A39">
      <w:pPr>
        <w:pStyle w:val="ListParagraph"/>
        <w:numPr>
          <w:ilvl w:val="0"/>
          <w:numId w:val="77"/>
        </w:numPr>
      </w:pPr>
      <w:bookmarkStart w:id="42" w:name="_Toc141915275"/>
      <w:r w:rsidRPr="00CB0855">
        <w:t xml:space="preserve">Thực thể </w:t>
      </w:r>
      <w:r w:rsidR="00A2351E" w:rsidRPr="00CB0855">
        <w:t>Role</w:t>
      </w:r>
      <w:r w:rsidR="006F347E">
        <w:t xml:space="preserve"> (</w:t>
      </w:r>
      <w:r w:rsidR="00D27CAE">
        <w:t>Quyền hạn</w:t>
      </w:r>
      <w:r w:rsidR="00C1013C">
        <w:t>)</w:t>
      </w:r>
      <w:bookmarkEnd w:id="42"/>
    </w:p>
    <w:p w14:paraId="5E7CB666" w14:textId="0AC99376" w:rsidR="00C1013C" w:rsidRDefault="006F347E" w:rsidP="00A5536F">
      <w:pPr>
        <w:ind w:firstLine="284"/>
      </w:pPr>
      <w:r>
        <w:t>L</w:t>
      </w:r>
      <w:r w:rsidR="00C1013C" w:rsidRPr="00C1013C">
        <w:t xml:space="preserve">à một bảng lưu trữ thông tin về </w:t>
      </w:r>
      <w:r w:rsidR="003C6040">
        <w:t>quyền hạn</w:t>
      </w:r>
      <w:r w:rsidR="00C1013C" w:rsidRPr="00C1013C">
        <w:t xml:space="preserve"> của User</w:t>
      </w:r>
      <w:r>
        <w:t xml:space="preserve"> </w:t>
      </w:r>
      <w:r w:rsidR="00C1013C" w:rsidRPr="00C1013C">
        <w:t xml:space="preserve">- Người dùng của hệ thống. Khi một người dùng được gán một </w:t>
      </w:r>
      <w:r w:rsidR="003C6040">
        <w:t>quyền hạn</w:t>
      </w:r>
      <w:r w:rsidR="00C1013C" w:rsidRPr="00C1013C">
        <w:t xml:space="preserve">, người dùng đó sẽ có quyền truy cập vào các đối tượng hệ thống </w:t>
      </w:r>
      <w:r w:rsidR="003C6040">
        <w:t>có</w:t>
      </w:r>
      <w:r w:rsidR="00C1013C" w:rsidRPr="00C1013C">
        <w:t xml:space="preserve"> quyền truy cập.</w:t>
      </w:r>
    </w:p>
    <w:p w14:paraId="72554785" w14:textId="77777777" w:rsidR="00695A39" w:rsidRPr="00C1013C" w:rsidRDefault="00695A39" w:rsidP="00695A39">
      <w:pPr>
        <w:pStyle w:val="ListParagraph"/>
        <w:ind w:left="360"/>
      </w:pPr>
    </w:p>
    <w:p w14:paraId="0EE0DABF" w14:textId="12A3AF3C" w:rsidR="006E41D4" w:rsidRDefault="006E41D4" w:rsidP="00695A39">
      <w:pPr>
        <w:pStyle w:val="ListParagraph"/>
        <w:numPr>
          <w:ilvl w:val="0"/>
          <w:numId w:val="77"/>
        </w:numPr>
      </w:pPr>
      <w:bookmarkStart w:id="43" w:name="_Toc141915276"/>
      <w:r w:rsidRPr="00CB0855">
        <w:t>Thực thể User</w:t>
      </w:r>
      <w:r w:rsidR="006F347E">
        <w:t xml:space="preserve"> (</w:t>
      </w:r>
      <w:r w:rsidR="00884AC7">
        <w:t xml:space="preserve">Tài khoản </w:t>
      </w:r>
      <w:r w:rsidR="006F347E">
        <w:t>Người dùng)</w:t>
      </w:r>
      <w:bookmarkEnd w:id="43"/>
    </w:p>
    <w:p w14:paraId="513A8C8A" w14:textId="3B61B4AF" w:rsidR="001F6B7E" w:rsidRPr="00840B3A" w:rsidRDefault="006F347E" w:rsidP="00A5536F">
      <w:pPr>
        <w:ind w:firstLine="284"/>
      </w:pPr>
      <w:r w:rsidRPr="006F347E">
        <w:t xml:space="preserve">Là một bảng lưu trữ thông tin về người dùng của hệ thống. </w:t>
      </w:r>
      <w:r w:rsidR="00634779" w:rsidRPr="00C1013C">
        <w:t xml:space="preserve">Khi một người dùng được gán một </w:t>
      </w:r>
      <w:r w:rsidR="00634779">
        <w:t>quyền hạn</w:t>
      </w:r>
      <w:r w:rsidR="00634779" w:rsidRPr="00C1013C">
        <w:t xml:space="preserve">, người dùng đó sẽ có quyền truy cập vào các đối tượng hệ thống </w:t>
      </w:r>
      <w:r w:rsidR="00634779">
        <w:t>có</w:t>
      </w:r>
      <w:r w:rsidR="00634779" w:rsidRPr="00C1013C">
        <w:t xml:space="preserve"> quyền truy cập.</w:t>
      </w:r>
      <w:r w:rsidR="003273CB" w:rsidRPr="00840B3A">
        <w:tab/>
      </w:r>
      <w:r w:rsidR="003273CB" w:rsidRPr="00840B3A">
        <w:tab/>
      </w:r>
      <w:r w:rsidR="003273CB" w:rsidRPr="00840B3A">
        <w:tab/>
      </w:r>
      <w:r w:rsidR="003273CB" w:rsidRPr="00840B3A">
        <w:tab/>
      </w:r>
      <w:r w:rsidR="003273CB" w:rsidRPr="00840B3A">
        <w:tab/>
      </w:r>
      <w:r w:rsidR="003273CB" w:rsidRPr="00840B3A">
        <w:tab/>
      </w:r>
    </w:p>
    <w:p w14:paraId="198DEE55" w14:textId="319E853C" w:rsidR="00CE1E6C" w:rsidRDefault="00CE1E6C" w:rsidP="00695A39">
      <w:pPr>
        <w:pStyle w:val="ListParagraph"/>
        <w:numPr>
          <w:ilvl w:val="0"/>
          <w:numId w:val="77"/>
        </w:numPr>
      </w:pPr>
      <w:bookmarkStart w:id="44" w:name="_Toc141915277"/>
      <w:r w:rsidRPr="00CB0855">
        <w:t>Thực thể Doctor</w:t>
      </w:r>
      <w:r w:rsidR="006F347E">
        <w:t xml:space="preserve"> (Bác sĩ)</w:t>
      </w:r>
      <w:bookmarkEnd w:id="44"/>
    </w:p>
    <w:p w14:paraId="5874B738" w14:textId="1303EA50" w:rsidR="008D67FA" w:rsidRPr="00840B3A" w:rsidRDefault="006F347E" w:rsidP="00A5536F">
      <w:pPr>
        <w:ind w:firstLine="284"/>
      </w:pPr>
      <w:r>
        <w:t>L</w:t>
      </w:r>
      <w:r w:rsidRPr="006F347E">
        <w:t>à một bảng lưu trữ thông tin về bác sĩ của hệ thống. Mỗi bác sĩ có thể được gán cho nhiều bệnh nhân. Khi một bác sĩ được gán cho một bệnh nhân, bệnh nhân đó sẽ được bác sĩ đó điều trị.</w:t>
      </w:r>
      <w:r w:rsidR="003273CB" w:rsidRPr="00840B3A">
        <w:tab/>
      </w:r>
      <w:r w:rsidR="003273CB" w:rsidRPr="00840B3A">
        <w:tab/>
      </w:r>
      <w:r w:rsidR="003273CB" w:rsidRPr="00840B3A">
        <w:tab/>
      </w:r>
      <w:r w:rsidR="003273CB" w:rsidRPr="00840B3A">
        <w:tab/>
      </w:r>
      <w:r w:rsidR="003273CB" w:rsidRPr="00840B3A">
        <w:tab/>
      </w:r>
      <w:r w:rsidR="003273CB" w:rsidRPr="00840B3A">
        <w:tab/>
      </w:r>
    </w:p>
    <w:p w14:paraId="55BC8351" w14:textId="04ED1952" w:rsidR="00B768EB" w:rsidRDefault="00B768EB" w:rsidP="00695A39">
      <w:pPr>
        <w:pStyle w:val="ListParagraph"/>
        <w:numPr>
          <w:ilvl w:val="0"/>
          <w:numId w:val="77"/>
        </w:numPr>
      </w:pPr>
      <w:bookmarkStart w:id="45" w:name="_Toc141915278"/>
      <w:r w:rsidRPr="00CB0855">
        <w:t>Thực thể Nurse</w:t>
      </w:r>
      <w:r w:rsidR="00BC10A3">
        <w:t xml:space="preserve"> (Y tá)</w:t>
      </w:r>
      <w:bookmarkEnd w:id="45"/>
    </w:p>
    <w:p w14:paraId="778B1576" w14:textId="16D94D77" w:rsidR="007F0334" w:rsidRPr="00840B3A" w:rsidRDefault="009A0402" w:rsidP="00A5536F">
      <w:pPr>
        <w:ind w:firstLine="284"/>
      </w:pPr>
      <w:r>
        <w:t>L</w:t>
      </w:r>
      <w:r w:rsidRPr="009A0402">
        <w:t>à một bảng lưu trữ thông tin về y tá của hệ thống. Mỗi y tá có thể được gán cho nhiều bệnh nhân. Khi một y tá được gán cho một bệnh nhân, bệnh nhân đó sẽ được y tá đó chăm sóc.</w:t>
      </w:r>
    </w:p>
    <w:p w14:paraId="723F9B37" w14:textId="3F673C01" w:rsidR="00B768EB" w:rsidRDefault="00B768EB" w:rsidP="00695A39">
      <w:pPr>
        <w:pStyle w:val="ListParagraph"/>
        <w:numPr>
          <w:ilvl w:val="0"/>
          <w:numId w:val="77"/>
        </w:numPr>
      </w:pPr>
      <w:bookmarkStart w:id="46" w:name="_Toc141915279"/>
      <w:r w:rsidRPr="00CB0855">
        <w:t>Thực thể Patient</w:t>
      </w:r>
      <w:r w:rsidR="003142C7">
        <w:t xml:space="preserve"> (Bệnh nhân)</w:t>
      </w:r>
      <w:bookmarkEnd w:id="46"/>
    </w:p>
    <w:p w14:paraId="64A98C4B" w14:textId="19D5BEF7" w:rsidR="00D1693C" w:rsidRPr="00D1693C" w:rsidRDefault="00D1693C" w:rsidP="00A5536F">
      <w:pPr>
        <w:ind w:firstLine="284"/>
      </w:pPr>
      <w:r>
        <w:t>L</w:t>
      </w:r>
      <w:r w:rsidRPr="00D1693C">
        <w:t>à một bảng lưu trữ thông tin về bệnh nhân của hệ thống. Bệnh nhân là người sử dụng dịch vụ chăm sóc sức khỏe của hệ thống. Được điều trị bởi các bác sĩ, y tá</w:t>
      </w:r>
      <w:r w:rsidR="007F0334">
        <w:t>.</w:t>
      </w:r>
      <w:r w:rsidR="007F0334" w:rsidRPr="007F0334">
        <w:rPr>
          <w:rFonts w:ascii="Arial" w:hAnsi="Arial" w:cs="Arial"/>
          <w:color w:val="1F1F1F"/>
          <w:shd w:val="clear" w:color="auto" w:fill="FFFFFF"/>
        </w:rPr>
        <w:t xml:space="preserve"> </w:t>
      </w:r>
      <w:r w:rsidR="007F0334"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1BF04B15" w14:textId="330E6D4D" w:rsidR="007F0334" w:rsidRDefault="007F0334" w:rsidP="00695A39">
      <w:pPr>
        <w:pStyle w:val="ListParagraph"/>
        <w:numPr>
          <w:ilvl w:val="0"/>
          <w:numId w:val="77"/>
        </w:numPr>
      </w:pPr>
      <w:bookmarkStart w:id="47" w:name="_Toc141915280"/>
      <w:r w:rsidRPr="00CB0855">
        <w:t xml:space="preserve">Thực thể </w:t>
      </w:r>
      <w:r w:rsidRPr="007F0334">
        <w:t>PatientAppointment</w:t>
      </w:r>
      <w:r>
        <w:t xml:space="preserve"> (</w:t>
      </w:r>
      <w:r w:rsidR="00840B3A">
        <w:t xml:space="preserve">đăng kí </w:t>
      </w:r>
      <w:r w:rsidR="00104B26">
        <w:t>khám bệnh</w:t>
      </w:r>
      <w:r w:rsidRPr="007F0334">
        <w:t xml:space="preserve"> của bệnh nhân</w:t>
      </w:r>
      <w:r>
        <w:t>)</w:t>
      </w:r>
      <w:bookmarkEnd w:id="47"/>
    </w:p>
    <w:p w14:paraId="3D7F3D8E" w14:textId="6F961FD0" w:rsidR="007F0334" w:rsidRPr="00D1693C" w:rsidRDefault="007F0334" w:rsidP="00A5536F">
      <w:pPr>
        <w:ind w:firstLine="284"/>
      </w:pPr>
      <w:r>
        <w:t>L</w:t>
      </w:r>
      <w:r w:rsidRPr="00D1693C">
        <w:t>à một bảng lưu trữ</w:t>
      </w:r>
      <w:r w:rsidR="00A740F3">
        <w:t xml:space="preserve"> thông tin các cuộc hẹn giữa </w:t>
      </w:r>
      <w:r w:rsidRPr="00D1693C">
        <w:t xml:space="preserve">bệnh nhân </w:t>
      </w:r>
      <w:r w:rsidR="00A740F3">
        <w:t>và bác sĩ</w:t>
      </w:r>
      <w:r w:rsidRPr="00D1693C">
        <w:t>. Bệnh nhân là người sử dụng dịch vụ chăm sóc sức khỏe của hệ thống. Được điều trị bởi các bác sĩ, y tá</w:t>
      </w:r>
      <w:r>
        <w:t>.</w:t>
      </w:r>
      <w:r w:rsidRPr="007F0334">
        <w:rPr>
          <w:rFonts w:ascii="Arial" w:hAnsi="Arial" w:cs="Arial"/>
          <w:color w:val="1F1F1F"/>
          <w:shd w:val="clear" w:color="auto" w:fill="FFFFFF"/>
        </w:rPr>
        <w:t xml:space="preserve"> </w:t>
      </w:r>
      <w:r w:rsidRPr="007F0334">
        <w:rPr>
          <w:rFonts w:cs="Times New Roman"/>
          <w:color w:val="1F1F1F"/>
          <w:shd w:val="clear" w:color="auto" w:fill="FFFFFF"/>
        </w:rPr>
        <w:lastRenderedPageBreak/>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5ACE6401" w14:textId="364569BA" w:rsidR="007F0334" w:rsidRDefault="007F0334" w:rsidP="00695A39">
      <w:pPr>
        <w:pStyle w:val="ListParagraph"/>
        <w:numPr>
          <w:ilvl w:val="0"/>
          <w:numId w:val="77"/>
        </w:numPr>
      </w:pPr>
      <w:bookmarkStart w:id="48" w:name="_Toc141915281"/>
      <w:r w:rsidRPr="00CB0855">
        <w:t xml:space="preserve">Thực thể </w:t>
      </w:r>
      <w:r w:rsidR="00A740F3">
        <w:t>Province (</w:t>
      </w:r>
      <w:r w:rsidR="00860E94">
        <w:t>T</w:t>
      </w:r>
      <w:r w:rsidR="00A740F3">
        <w:t>ỉnh</w:t>
      </w:r>
      <w:r w:rsidR="00E231CE">
        <w:t xml:space="preserve"> thành</w:t>
      </w:r>
      <w:r w:rsidR="00A740F3">
        <w:t>)</w:t>
      </w:r>
      <w:bookmarkEnd w:id="48"/>
    </w:p>
    <w:p w14:paraId="123F4D8A" w14:textId="31F36200" w:rsidR="00A740F3" w:rsidRPr="00D1693C" w:rsidRDefault="00A740F3" w:rsidP="00A5536F">
      <w:pPr>
        <w:ind w:firstLine="284"/>
      </w:pPr>
      <w:r>
        <w:t>Là một bảng lưu trữ thông tin về 1 tỉnh.</w:t>
      </w:r>
    </w:p>
    <w:p w14:paraId="56799401" w14:textId="539D2B89" w:rsidR="007F0334" w:rsidRDefault="007F0334" w:rsidP="00695A39">
      <w:pPr>
        <w:pStyle w:val="ListParagraph"/>
        <w:numPr>
          <w:ilvl w:val="0"/>
          <w:numId w:val="77"/>
        </w:numPr>
      </w:pPr>
      <w:bookmarkStart w:id="49" w:name="_Toc141915282"/>
      <w:r w:rsidRPr="00CB0855">
        <w:t xml:space="preserve">Thực thể </w:t>
      </w:r>
      <w:r w:rsidR="00860E94">
        <w:t>District (Quận)</w:t>
      </w:r>
      <w:bookmarkEnd w:id="49"/>
    </w:p>
    <w:p w14:paraId="7009E44E" w14:textId="657175C1" w:rsidR="00860E94" w:rsidRPr="00D1693C" w:rsidRDefault="00860E94" w:rsidP="00A5536F">
      <w:pPr>
        <w:ind w:firstLine="284"/>
      </w:pPr>
      <w:r>
        <w:t xml:space="preserve">Là một bảng lưu trữ thông tin về 1 </w:t>
      </w:r>
      <w:r w:rsidRPr="00860E94">
        <w:t>quận.</w:t>
      </w:r>
      <w:r>
        <w:t xml:space="preserve"> </w:t>
      </w:r>
      <w:r w:rsidRPr="00860E94">
        <w:t>Quận là một đơn vị hành chính cấp dưới của tỉnh</w:t>
      </w:r>
      <w:r w:rsidR="00E231CE">
        <w:t>. Trong 1 tỉnh có thể có nhiều quận.</w:t>
      </w:r>
    </w:p>
    <w:p w14:paraId="289F24EE" w14:textId="12B7873A" w:rsidR="007F0334" w:rsidRDefault="007F0334" w:rsidP="00695A39">
      <w:pPr>
        <w:pStyle w:val="ListParagraph"/>
        <w:numPr>
          <w:ilvl w:val="0"/>
          <w:numId w:val="77"/>
        </w:numPr>
      </w:pPr>
      <w:bookmarkStart w:id="50" w:name="_Toc141915283"/>
      <w:r w:rsidRPr="00CB0855">
        <w:t xml:space="preserve">Thực thể </w:t>
      </w:r>
      <w:r w:rsidR="00E231CE">
        <w:t>Ward (Phường)</w:t>
      </w:r>
      <w:bookmarkEnd w:id="50"/>
    </w:p>
    <w:p w14:paraId="593183E9" w14:textId="31361D67" w:rsidR="00E231CE" w:rsidRPr="00D1693C" w:rsidRDefault="00E231CE" w:rsidP="00A5536F">
      <w:pPr>
        <w:ind w:firstLine="284"/>
      </w:pPr>
      <w:r>
        <w:t>Là một bảng lưu trữ thông tin về 1 phường</w:t>
      </w:r>
      <w:r w:rsidRPr="00860E94">
        <w:t>.</w:t>
      </w:r>
      <w:r>
        <w:t xml:space="preserve"> Phường</w:t>
      </w:r>
      <w:r w:rsidRPr="00860E94">
        <w:t xml:space="preserve"> là một đơn vị hành chính cấp dưới của </w:t>
      </w:r>
      <w:r>
        <w:t>quận. Là đơn vị hành chính</w:t>
      </w:r>
      <w:r w:rsidR="0034758B">
        <w:t xml:space="preserve"> nhỏ nhất ở Việt Nam. </w:t>
      </w:r>
      <w:r>
        <w:t>Trong 1 tỉnh có thể có nhiều quận.</w:t>
      </w:r>
    </w:p>
    <w:p w14:paraId="007EAA39" w14:textId="5F6745FC" w:rsidR="007F0334" w:rsidRDefault="00695A39" w:rsidP="00695A39">
      <w:pPr>
        <w:pStyle w:val="ListParagraph"/>
        <w:numPr>
          <w:ilvl w:val="0"/>
          <w:numId w:val="77"/>
        </w:numPr>
      </w:pPr>
      <w:bookmarkStart w:id="51" w:name="_Toc141915284"/>
      <w:r>
        <w:t xml:space="preserve"> </w:t>
      </w:r>
      <w:r w:rsidR="007F0334" w:rsidRPr="00CB0855">
        <w:t xml:space="preserve">Thực thể </w:t>
      </w:r>
      <w:r w:rsidR="0034758B" w:rsidRPr="0034758B">
        <w:t>PatientSymptoms</w:t>
      </w:r>
      <w:r w:rsidR="0034758B">
        <w:t xml:space="preserve"> (Triệu chứng của bệnh nhân)</w:t>
      </w:r>
      <w:bookmarkEnd w:id="51"/>
    </w:p>
    <w:p w14:paraId="168E7DD9" w14:textId="77777777" w:rsidR="0034758B" w:rsidRDefault="0034758B" w:rsidP="00A5536F">
      <w:pPr>
        <w:ind w:firstLine="284"/>
        <w:rPr>
          <w:b/>
        </w:rPr>
      </w:pPr>
      <w:r>
        <w:t>L</w:t>
      </w:r>
      <w:r w:rsidRPr="0034758B">
        <w:t>à một bảng lưu trữ thông tin về triệu chứng của bệnh nhân.</w:t>
      </w:r>
      <w:r>
        <w:t xml:space="preserve"> </w:t>
      </w:r>
      <w:r w:rsidRPr="0034758B">
        <w:t>Bác sĩ có thể sử dụng thông tin về triệu chứng của bệnh nhân để đưa ra chẩ</w:t>
      </w:r>
      <w:r>
        <w:t xml:space="preserve">n đoán, </w:t>
      </w:r>
      <w:r w:rsidRPr="0034758B">
        <w:t>phương pháp điều trị</w:t>
      </w:r>
      <w:r>
        <w:t xml:space="preserve"> và sử dụng thuốc</w:t>
      </w:r>
      <w:r w:rsidRPr="0034758B">
        <w:t xml:space="preserve">. Triệu chứng là một phần quan trọng trong chẩn đoán bệnh. </w:t>
      </w:r>
    </w:p>
    <w:p w14:paraId="00AD465C" w14:textId="05064632" w:rsidR="007F0334" w:rsidRPr="0034758B" w:rsidRDefault="007F0334" w:rsidP="00695A39">
      <w:pPr>
        <w:pStyle w:val="ListParagraph"/>
        <w:numPr>
          <w:ilvl w:val="0"/>
          <w:numId w:val="77"/>
        </w:numPr>
      </w:pPr>
      <w:bookmarkStart w:id="52" w:name="_Toc141915285"/>
      <w:r w:rsidRPr="00CB0855">
        <w:t xml:space="preserve">Thực thể </w:t>
      </w:r>
      <w:r w:rsidR="0034758B" w:rsidRPr="0034758B">
        <w:t>Medicine</w:t>
      </w:r>
      <w:r w:rsidR="0034758B">
        <w:t xml:space="preserve"> (Thuốc)</w:t>
      </w:r>
      <w:bookmarkEnd w:id="52"/>
    </w:p>
    <w:p w14:paraId="7A8FA655" w14:textId="608B1853" w:rsidR="00A905D4" w:rsidRDefault="00A905D4" w:rsidP="00A5536F">
      <w:pPr>
        <w:ind w:firstLine="284"/>
        <w:rPr>
          <w:b/>
        </w:rPr>
      </w:pPr>
      <w:r>
        <w:t>L</w:t>
      </w:r>
      <w:r w:rsidRPr="00A905D4">
        <w:t>à một bảng lưu trữ thông tin về các loại thuốc. Bác sĩ có thể sử dụng thông tin về thuốc để kê đơn cho bệnh nhân.</w:t>
      </w:r>
      <w:r>
        <w:t xml:space="preserve"> </w:t>
      </w:r>
      <w:r w:rsidRPr="00A905D4">
        <w:t xml:space="preserve">Thuốc là một phần quan trọng trong nghiệp vụ khám </w:t>
      </w:r>
      <w:r>
        <w:t xml:space="preserve">chữa </w:t>
      </w:r>
      <w:r w:rsidRPr="0034758B">
        <w:t xml:space="preserve">bệnh. </w:t>
      </w:r>
    </w:p>
    <w:p w14:paraId="55EA2132" w14:textId="1AF1CF51" w:rsidR="00B768EB" w:rsidRDefault="00695A39" w:rsidP="00695A39">
      <w:pPr>
        <w:pStyle w:val="ListParagraph"/>
        <w:numPr>
          <w:ilvl w:val="0"/>
          <w:numId w:val="77"/>
        </w:numPr>
      </w:pPr>
      <w:bookmarkStart w:id="53" w:name="_Toc141915286"/>
      <w:r>
        <w:t xml:space="preserve"> </w:t>
      </w:r>
      <w:r w:rsidR="00B768EB" w:rsidRPr="00CB0855">
        <w:t xml:space="preserve">Thực thể </w:t>
      </w:r>
      <w:r w:rsidR="00A905D4">
        <w:t>Disease (Bệnh)</w:t>
      </w:r>
      <w:bookmarkEnd w:id="53"/>
    </w:p>
    <w:p w14:paraId="6D302C9B" w14:textId="670529F4" w:rsidR="00840B3A" w:rsidRPr="00840B3A" w:rsidRDefault="00840B3A" w:rsidP="00A5536F">
      <w:pPr>
        <w:ind w:firstLine="284"/>
      </w:pPr>
      <w:r>
        <w:t>Chứa thông tin về các chuẩn đoán bệnh cụ thể cho các bệnh nhân.</w:t>
      </w:r>
    </w:p>
    <w:p w14:paraId="46726B72" w14:textId="3AD1BAA3" w:rsidR="002D5632" w:rsidRDefault="00695A39" w:rsidP="00695A39">
      <w:pPr>
        <w:pStyle w:val="ListParagraph"/>
        <w:numPr>
          <w:ilvl w:val="0"/>
          <w:numId w:val="77"/>
        </w:numPr>
      </w:pPr>
      <w:bookmarkStart w:id="54" w:name="_Toc141915287"/>
      <w:r>
        <w:t xml:space="preserve"> </w:t>
      </w:r>
      <w:r w:rsidR="002D5632" w:rsidRPr="00CB0855">
        <w:t xml:space="preserve">Thực thể </w:t>
      </w:r>
      <w:r w:rsidR="00104B26" w:rsidRPr="00104B26">
        <w:t>PatientRescription</w:t>
      </w:r>
      <w:r w:rsidR="00104B26">
        <w:t xml:space="preserve"> (Đơn thuốc của bệnh nhân)</w:t>
      </w:r>
      <w:bookmarkEnd w:id="54"/>
    </w:p>
    <w:p w14:paraId="15622103" w14:textId="4DA16D24" w:rsidR="005C5256" w:rsidRPr="005C5256" w:rsidRDefault="005C5256" w:rsidP="00A5536F">
      <w:pPr>
        <w:ind w:firstLine="284"/>
        <w:rPr>
          <w:rFonts w:cs="Times New Roman"/>
        </w:rPr>
      </w:pPr>
      <w:r>
        <w:rPr>
          <w:rFonts w:cs="Times New Roman"/>
          <w:color w:val="1F1F1F"/>
          <w:shd w:val="clear" w:color="auto" w:fill="FFFFFF"/>
        </w:rPr>
        <w:t>L</w:t>
      </w:r>
      <w:r w:rsidRPr="005C5256">
        <w:rPr>
          <w:rFonts w:cs="Times New Roman"/>
          <w:color w:val="1F1F1F"/>
          <w:shd w:val="clear" w:color="auto" w:fill="FFFFFF"/>
        </w:rPr>
        <w:t xml:space="preserve">à một </w:t>
      </w:r>
      <w:r>
        <w:rPr>
          <w:rFonts w:cs="Times New Roman"/>
          <w:color w:val="1F1F1F"/>
          <w:shd w:val="clear" w:color="auto" w:fill="FFFFFF"/>
        </w:rPr>
        <w:t xml:space="preserve">bảng lưu trữ </w:t>
      </w:r>
      <w:r w:rsidRPr="005C5256">
        <w:rPr>
          <w:rFonts w:cs="Times New Roman"/>
          <w:color w:val="1F1F1F"/>
          <w:shd w:val="clear" w:color="auto" w:fill="FFFFFF"/>
        </w:rPr>
        <w:t>trong cơ sở dữ liệu lưu trữ thông tin về đơn thuốc đã được cấp cho bệnh nhân</w:t>
      </w:r>
      <w:r>
        <w:rPr>
          <w:rFonts w:ascii="Arial" w:hAnsi="Arial" w:cs="Arial"/>
          <w:color w:val="1F1F1F"/>
          <w:shd w:val="clear" w:color="auto" w:fill="FFFFFF"/>
        </w:rPr>
        <w:t xml:space="preserve">, </w:t>
      </w:r>
      <w:r w:rsidRPr="005C5256">
        <w:rPr>
          <w:rFonts w:cs="Times New Roman"/>
          <w:color w:val="1F1F1F"/>
          <w:shd w:val="clear" w:color="auto" w:fill="FFFFFF"/>
        </w:rPr>
        <w:t>cung cấp thông tin về các loại thuốc mà bệnh nhân đang dùng và giúp đảm bảo rằng họ đang dùng chúng đúng cách.</w:t>
      </w:r>
    </w:p>
    <w:p w14:paraId="30F148EA" w14:textId="1EF3F437" w:rsidR="006200AB" w:rsidRDefault="00695A39" w:rsidP="00695A39">
      <w:pPr>
        <w:pStyle w:val="ListParagraph"/>
        <w:numPr>
          <w:ilvl w:val="0"/>
          <w:numId w:val="77"/>
        </w:numPr>
      </w:pPr>
      <w:bookmarkStart w:id="55" w:name="_Toc141915288"/>
      <w:r>
        <w:t xml:space="preserve"> </w:t>
      </w:r>
      <w:r w:rsidR="006200AB" w:rsidRPr="00CB0855">
        <w:t xml:space="preserve">Thực thể </w:t>
      </w:r>
      <w:r w:rsidR="00104B26" w:rsidRPr="00104B26">
        <w:t>PatientDisease</w:t>
      </w:r>
      <w:r w:rsidR="00104B26">
        <w:t xml:space="preserve"> (</w:t>
      </w:r>
      <w:r w:rsidR="000E1C9E">
        <w:t xml:space="preserve">Bản kết quả </w:t>
      </w:r>
      <w:r w:rsidR="00840B3A">
        <w:t>các loại</w:t>
      </w:r>
      <w:r w:rsidR="000E1C9E">
        <w:t xml:space="preserve"> b</w:t>
      </w:r>
      <w:r w:rsidR="00104B26">
        <w:t>ệnh của bệnh nhân)</w:t>
      </w:r>
      <w:bookmarkEnd w:id="55"/>
    </w:p>
    <w:p w14:paraId="62FB2195" w14:textId="4A125FB2" w:rsidR="005C5256" w:rsidRPr="005C5256" w:rsidRDefault="005C5256" w:rsidP="00A5536F">
      <w:pPr>
        <w:ind w:firstLine="284"/>
        <w:rPr>
          <w:rFonts w:cs="Times New Roman"/>
        </w:rPr>
      </w:pPr>
      <w:r>
        <w:rPr>
          <w:rFonts w:cs="Times New Roman"/>
          <w:color w:val="1F1F1F"/>
          <w:shd w:val="clear" w:color="auto" w:fill="FFFFFF"/>
        </w:rPr>
        <w:t>L</w:t>
      </w:r>
      <w:r w:rsidRPr="005C5256">
        <w:rPr>
          <w:rFonts w:cs="Times New Roman"/>
          <w:color w:val="1F1F1F"/>
          <w:shd w:val="clear" w:color="auto" w:fill="FFFFFF"/>
        </w:rPr>
        <w:t>à một thực thể trong cơ sở dữ liệu lưu trữ thông tin về các bệnh mà bệnh nhân mắc phải, cung cấp thông tin về các bệnh mà bệnh nhân mắc phải và giúp đảm bảo rằng họ đang được điều trị đúng cách.</w:t>
      </w:r>
    </w:p>
    <w:p w14:paraId="7B45F6FB" w14:textId="178686F4" w:rsidR="006200AB" w:rsidRDefault="00695A39" w:rsidP="00695A39">
      <w:pPr>
        <w:pStyle w:val="ListParagraph"/>
        <w:numPr>
          <w:ilvl w:val="0"/>
          <w:numId w:val="77"/>
        </w:numPr>
      </w:pPr>
      <w:bookmarkStart w:id="56" w:name="_Toc141915289"/>
      <w:r>
        <w:t xml:space="preserve"> </w:t>
      </w:r>
      <w:r w:rsidR="006200AB" w:rsidRPr="00CB0855">
        <w:t xml:space="preserve">Thực thể </w:t>
      </w:r>
      <w:r w:rsidR="00104B26">
        <w:t xml:space="preserve">UrineTest (Kết quả </w:t>
      </w:r>
      <w:r w:rsidR="00C85DCC">
        <w:t>xét nghiệm</w:t>
      </w:r>
      <w:r w:rsidR="00104B26">
        <w:t xml:space="preserve"> </w:t>
      </w:r>
      <w:r w:rsidR="00C85DCC">
        <w:t>nước tiểu</w:t>
      </w:r>
      <w:r w:rsidR="00104B26">
        <w:t>)</w:t>
      </w:r>
      <w:bookmarkEnd w:id="56"/>
    </w:p>
    <w:p w14:paraId="5600E1A7" w14:textId="230E7DF5" w:rsidR="005C5256" w:rsidRPr="008969D9" w:rsidRDefault="008969D9" w:rsidP="00A5536F">
      <w:pPr>
        <w:ind w:firstLine="284"/>
        <w:rPr>
          <w:rFonts w:cs="Times New Roman"/>
        </w:rPr>
      </w:pPr>
      <w:r>
        <w:rPr>
          <w:rFonts w:cs="Times New Roman"/>
          <w:color w:val="1F1F1F"/>
          <w:shd w:val="clear" w:color="auto" w:fill="FFFFFF"/>
        </w:rPr>
        <w:t>L</w:t>
      </w:r>
      <w:r w:rsidR="005C5256" w:rsidRPr="008969D9">
        <w:rPr>
          <w:rFonts w:cs="Times New Roman"/>
          <w:color w:val="1F1F1F"/>
          <w:shd w:val="clear" w:color="auto" w:fill="FFFFFF"/>
        </w:rPr>
        <w:t>à một thực thể trong cơ sở dữ liệu lưu trữ thông tin về các xét nghiệm nước tiểu. cung cấp thông tin về các xét nghiệm nước tiểu của bệnh nhân và giúp đảm bảo rằng họ đang được điều trị đúng cách.</w:t>
      </w:r>
    </w:p>
    <w:p w14:paraId="665C90E2" w14:textId="3EF12C19" w:rsidR="00104B26" w:rsidRDefault="00695A39" w:rsidP="00695A39">
      <w:pPr>
        <w:pStyle w:val="ListParagraph"/>
        <w:numPr>
          <w:ilvl w:val="0"/>
          <w:numId w:val="77"/>
        </w:numPr>
      </w:pPr>
      <w:bookmarkStart w:id="57" w:name="_Toc141915290"/>
      <w:r>
        <w:t xml:space="preserve"> T</w:t>
      </w:r>
      <w:r w:rsidR="00104B26" w:rsidRPr="00CB0855">
        <w:t xml:space="preserve">hực thể </w:t>
      </w:r>
      <w:r w:rsidR="00104B26" w:rsidRPr="00104B26">
        <w:t xml:space="preserve">BloodTest </w:t>
      </w:r>
      <w:r w:rsidR="00104B26">
        <w:t xml:space="preserve">(Kết quả </w:t>
      </w:r>
      <w:r w:rsidR="00C85DCC">
        <w:t xml:space="preserve">xét nghiệm </w:t>
      </w:r>
      <w:r w:rsidR="00104B26">
        <w:t>máu)</w:t>
      </w:r>
      <w:bookmarkEnd w:id="57"/>
    </w:p>
    <w:p w14:paraId="535B74CD" w14:textId="0C786BC4" w:rsidR="007A6220" w:rsidRPr="00840B3A" w:rsidRDefault="00A5536F" w:rsidP="00A5536F">
      <w:pPr>
        <w:ind w:firstLine="284"/>
        <w:rPr>
          <w:rFonts w:cs="Times New Roman"/>
        </w:rPr>
      </w:pPr>
      <w:r>
        <w:rPr>
          <w:rFonts w:cs="Times New Roman"/>
          <w:color w:val="1F1F1F"/>
          <w:shd w:val="clear" w:color="auto" w:fill="FFFFFF"/>
        </w:rPr>
        <w:lastRenderedPageBreak/>
        <w:t>L</w:t>
      </w:r>
      <w:r w:rsidR="007A6220" w:rsidRPr="007A6220">
        <w:rPr>
          <w:rFonts w:cs="Times New Roman"/>
          <w:color w:val="1F1F1F"/>
          <w:shd w:val="clear" w:color="auto" w:fill="FFFFFF"/>
        </w:rPr>
        <w:t>à một thực thể trong cơ sở dữ liệu lưu trữ thông tin về các xét nghiệm máu</w:t>
      </w:r>
      <w:r w:rsidR="007A6220">
        <w:rPr>
          <w:rFonts w:cs="Times New Roman"/>
          <w:color w:val="1F1F1F"/>
          <w:shd w:val="clear" w:color="auto" w:fill="FFFFFF"/>
        </w:rPr>
        <w:t xml:space="preserve">, </w:t>
      </w:r>
      <w:r w:rsidR="007A6220" w:rsidRPr="007A6220">
        <w:rPr>
          <w:rFonts w:cs="Times New Roman"/>
          <w:color w:val="1F1F1F"/>
          <w:shd w:val="clear" w:color="auto" w:fill="FFFFFF"/>
        </w:rPr>
        <w:t>cung cấp thông tin về các xét nghiệm máu của bệnh nhân và giúp đảm bảo rằng họ đang được điều trị đúng cách.</w:t>
      </w:r>
    </w:p>
    <w:p w14:paraId="4D741619" w14:textId="1A38D22A" w:rsidR="00840B3A" w:rsidRDefault="00695A39" w:rsidP="00695A39">
      <w:pPr>
        <w:pStyle w:val="ListParagraph"/>
        <w:numPr>
          <w:ilvl w:val="0"/>
          <w:numId w:val="77"/>
        </w:numPr>
      </w:pPr>
      <w:bookmarkStart w:id="58" w:name="_Toc141915291"/>
      <w:r>
        <w:t xml:space="preserve"> </w:t>
      </w:r>
      <w:r w:rsidR="00840B3A" w:rsidRPr="00CB0855">
        <w:t xml:space="preserve">Thực thể </w:t>
      </w:r>
      <w:r w:rsidR="00840B3A" w:rsidRPr="00104B26">
        <w:t xml:space="preserve">BloodTest </w:t>
      </w:r>
      <w:r w:rsidR="00840B3A">
        <w:t xml:space="preserve">(Kết quả </w:t>
      </w:r>
      <w:r w:rsidR="00C85DCC">
        <w:t>xét nghiệm</w:t>
      </w:r>
      <w:r w:rsidR="00840B3A">
        <w:t xml:space="preserve"> </w:t>
      </w:r>
      <w:r w:rsidR="00C85DCC">
        <w:t>hóa sinh</w:t>
      </w:r>
      <w:r w:rsidR="00840B3A">
        <w:t>)</w:t>
      </w:r>
      <w:bookmarkEnd w:id="58"/>
    </w:p>
    <w:p w14:paraId="3DAAAFAE" w14:textId="3F58A9DD" w:rsidR="00C85DCC" w:rsidRPr="00C85DCC" w:rsidRDefault="00A5536F" w:rsidP="00A5536F">
      <w:pPr>
        <w:ind w:firstLine="284"/>
        <w:rPr>
          <w:rFonts w:cs="Times New Roman"/>
        </w:rPr>
      </w:pPr>
      <w:r>
        <w:rPr>
          <w:rFonts w:cs="Times New Roman"/>
          <w:color w:val="1F1F1F"/>
          <w:shd w:val="clear" w:color="auto" w:fill="FFFFFF"/>
        </w:rPr>
        <w:t>L</w:t>
      </w:r>
      <w:r w:rsidR="00C85DCC" w:rsidRPr="007A6220">
        <w:rPr>
          <w:rFonts w:cs="Times New Roman"/>
          <w:color w:val="1F1F1F"/>
          <w:shd w:val="clear" w:color="auto" w:fill="FFFFFF"/>
        </w:rPr>
        <w:t xml:space="preserve">à một thực thể trong cơ sở dữ liệu lưu trữ thông tin về các xét nghiệm </w:t>
      </w:r>
      <w:r w:rsidR="00C85DCC">
        <w:rPr>
          <w:rFonts w:cs="Times New Roman"/>
          <w:color w:val="1F1F1F"/>
          <w:shd w:val="clear" w:color="auto" w:fill="FFFFFF"/>
        </w:rPr>
        <w:t xml:space="preserve">hóa sinh, </w:t>
      </w:r>
      <w:r w:rsidR="00C85DCC" w:rsidRPr="007A6220">
        <w:rPr>
          <w:rFonts w:cs="Times New Roman"/>
          <w:color w:val="1F1F1F"/>
          <w:shd w:val="clear" w:color="auto" w:fill="FFFFFF"/>
        </w:rPr>
        <w:t xml:space="preserve">cung cấp thông tin về các xét nghiệm </w:t>
      </w:r>
      <w:r w:rsidR="00C85DCC">
        <w:rPr>
          <w:rFonts w:cs="Times New Roman"/>
          <w:color w:val="1F1F1F"/>
          <w:shd w:val="clear" w:color="auto" w:fill="FFFFFF"/>
        </w:rPr>
        <w:t>hóa sinh</w:t>
      </w:r>
      <w:r w:rsidR="00C85DCC" w:rsidRPr="007A6220">
        <w:rPr>
          <w:rFonts w:cs="Times New Roman"/>
          <w:color w:val="1F1F1F"/>
          <w:shd w:val="clear" w:color="auto" w:fill="FFFFFF"/>
        </w:rPr>
        <w:t xml:space="preserve"> của bệnh nhân và giúp đảm bảo rằng họ đang được điều trị đúng cách.</w:t>
      </w:r>
    </w:p>
    <w:p w14:paraId="42351077" w14:textId="5552AA97" w:rsidR="00C85DCC" w:rsidRDefault="00695A39" w:rsidP="00695A39">
      <w:pPr>
        <w:pStyle w:val="ListParagraph"/>
        <w:numPr>
          <w:ilvl w:val="0"/>
          <w:numId w:val="77"/>
        </w:numPr>
      </w:pPr>
      <w:bookmarkStart w:id="59" w:name="_Toc141915292"/>
      <w:r>
        <w:t xml:space="preserve"> </w:t>
      </w:r>
      <w:r w:rsidR="00C85DCC" w:rsidRPr="00CB0855">
        <w:t xml:space="preserve">Thực thể </w:t>
      </w:r>
      <w:r w:rsidR="00C85DCC">
        <w:t>HealthCheckup</w:t>
      </w:r>
      <w:bookmarkEnd w:id="59"/>
    </w:p>
    <w:p w14:paraId="0C7FAAEE" w14:textId="4502D67A" w:rsidR="00840B3A" w:rsidRDefault="00C85DCC" w:rsidP="00A5536F">
      <w:pPr>
        <w:ind w:firstLine="284"/>
      </w:pPr>
      <w:r>
        <w:t>Là một thực thể chứa các thông tin đánh giá của bác sĩ và thông tin về chi phí mà bệnh nhân phải thanh toán trước khi làm thủ tục xuất viện</w:t>
      </w:r>
    </w:p>
    <w:p w14:paraId="1D0E2176" w14:textId="77777777" w:rsidR="002B78F5" w:rsidRPr="00986C62" w:rsidRDefault="002B78F5" w:rsidP="00695A39"/>
    <w:p w14:paraId="4AF653F1" w14:textId="51957C90" w:rsidR="00B8395C" w:rsidRPr="00B8395C" w:rsidRDefault="006A4646" w:rsidP="00FE728F">
      <w:pPr>
        <w:pStyle w:val="Heading3"/>
      </w:pPr>
      <w:bookmarkStart w:id="60" w:name="_Toc142003620"/>
      <w:r>
        <w:t>Mối kết hợp của các thực thể</w:t>
      </w:r>
      <w:bookmarkEnd w:id="60"/>
    </w:p>
    <w:p w14:paraId="1A22C9C7" w14:textId="1F7D5D96" w:rsidR="006A4646" w:rsidRPr="003561FF" w:rsidRDefault="007A0839" w:rsidP="003561FF">
      <w:pPr>
        <w:pStyle w:val="Heading4"/>
      </w:pPr>
      <w:bookmarkStart w:id="61" w:name="_Toc141915294"/>
      <w:r w:rsidRPr="003561FF">
        <w:t xml:space="preserve"> </w:t>
      </w:r>
      <w:bookmarkStart w:id="62" w:name="_Toc142003621"/>
      <w:r w:rsidR="00DD7090" w:rsidRPr="003561FF">
        <w:t>Mối</w:t>
      </w:r>
      <w:r w:rsidR="007239B4" w:rsidRPr="003561FF">
        <w:t xml:space="preserve"> quan hệ giữa Province </w:t>
      </w:r>
      <w:r w:rsidR="00AA79C7" w:rsidRPr="003561FF">
        <w:t>-</w:t>
      </w:r>
      <w:r w:rsidR="007239B4" w:rsidRPr="003561FF">
        <w:t xml:space="preserve"> District -Ward</w:t>
      </w:r>
      <w:bookmarkEnd w:id="61"/>
      <w:bookmarkEnd w:id="62"/>
    </w:p>
    <w:p w14:paraId="26FA9F88" w14:textId="77777777" w:rsidR="00C04F41" w:rsidRDefault="007239B4" w:rsidP="00C04F41">
      <w:pPr>
        <w:pStyle w:val="L11"/>
        <w:keepNext/>
        <w:spacing w:before="120" w:after="120" w:line="288" w:lineRule="auto"/>
        <w:ind w:left="14" w:hanging="14"/>
        <w:outlineLvl w:val="9"/>
      </w:pPr>
      <w:r>
        <w:rPr>
          <w:noProof/>
        </w:rPr>
        <w:drawing>
          <wp:inline distT="0" distB="0" distL="0" distR="0" wp14:anchorId="31C976D0" wp14:editId="700E90E3">
            <wp:extent cx="6051550" cy="2325370"/>
            <wp:effectExtent l="0" t="0" r="0" b="0"/>
            <wp:docPr id="21401194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9444" name="Picture 2"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1550" cy="2325370"/>
                    </a:xfrm>
                    <a:prstGeom prst="rect">
                      <a:avLst/>
                    </a:prstGeom>
                    <a:noFill/>
                    <a:ln>
                      <a:noFill/>
                    </a:ln>
                  </pic:spPr>
                </pic:pic>
              </a:graphicData>
            </a:graphic>
          </wp:inline>
        </w:drawing>
      </w:r>
    </w:p>
    <w:p w14:paraId="2BD2B6A5" w14:textId="2E2A16B9" w:rsidR="00321C22" w:rsidRDefault="00C04F41" w:rsidP="00C04F41">
      <w:pPr>
        <w:pStyle w:val="Caption"/>
      </w:pPr>
      <w:bookmarkStart w:id="63" w:name="_Toc142003854"/>
      <w:r>
        <w:t xml:space="preserve">Hình </w:t>
      </w:r>
      <w:fldSimple w:instr=" STYLEREF 1 \s ">
        <w:r w:rsidR="006F338F">
          <w:rPr>
            <w:noProof/>
          </w:rPr>
          <w:t>2</w:t>
        </w:r>
      </w:fldSimple>
      <w:r w:rsidR="006F338F">
        <w:t>.</w:t>
      </w:r>
      <w:fldSimple w:instr=" SEQ Hình \* ARABIC \s 1 ">
        <w:r w:rsidR="006F338F">
          <w:rPr>
            <w:noProof/>
          </w:rPr>
          <w:t>3</w:t>
        </w:r>
      </w:fldSimple>
      <w:r w:rsidRPr="00C04F41">
        <w:t xml:space="preserve"> </w:t>
      </w:r>
      <w:r>
        <w:t>Mối quan hệ giữa Provine – Distrct – Ward</w:t>
      </w:r>
      <w:bookmarkEnd w:id="63"/>
    </w:p>
    <w:p w14:paraId="0AB188EF" w14:textId="77777777" w:rsidR="00C04F41" w:rsidRPr="00C04F41" w:rsidRDefault="00C04F41" w:rsidP="00C04F41"/>
    <w:p w14:paraId="4E357EC9" w14:textId="77777777" w:rsidR="007239B4" w:rsidRPr="007239B4" w:rsidRDefault="007239B4" w:rsidP="00A5536F">
      <w:pPr>
        <w:ind w:firstLine="284"/>
      </w:pPr>
      <w:r w:rsidRPr="007239B4">
        <w:t>Mối quan hệ giữa Province và District:</w:t>
      </w:r>
    </w:p>
    <w:p w14:paraId="754DD39D" w14:textId="77777777" w:rsidR="007239B4" w:rsidRPr="007239B4" w:rsidRDefault="007239B4" w:rsidP="00A5536F">
      <w:pPr>
        <w:pStyle w:val="ListParagraph"/>
        <w:numPr>
          <w:ilvl w:val="0"/>
          <w:numId w:val="27"/>
        </w:numPr>
        <w:ind w:firstLine="284"/>
      </w:pPr>
      <w:r w:rsidRPr="007239B4">
        <w:t>Một Province (tỉnh/thành phố) có thể có nhiều District (huyện/quận).</w:t>
      </w:r>
    </w:p>
    <w:p w14:paraId="45BC1A28" w14:textId="77777777" w:rsidR="007239B4" w:rsidRPr="007239B4" w:rsidRDefault="007239B4" w:rsidP="00A5536F">
      <w:pPr>
        <w:pStyle w:val="ListParagraph"/>
        <w:numPr>
          <w:ilvl w:val="0"/>
          <w:numId w:val="27"/>
        </w:numPr>
        <w:ind w:firstLine="284"/>
      </w:pPr>
      <w:r w:rsidRPr="007239B4">
        <w:t>Mỗi District thuộc về một và chỉ một Province.</w:t>
      </w:r>
    </w:p>
    <w:p w14:paraId="5C444E91" w14:textId="5BF811E1" w:rsidR="007239B4" w:rsidRPr="007239B4" w:rsidRDefault="007239B4" w:rsidP="00A5536F">
      <w:pPr>
        <w:pStyle w:val="ListParagraph"/>
        <w:numPr>
          <w:ilvl w:val="0"/>
          <w:numId w:val="27"/>
        </w:numPr>
        <w:ind w:firstLine="284"/>
      </w:pPr>
      <w:r w:rsidRPr="007239B4">
        <w:t>Biểu thị: Province (1) ---- (N) District</w:t>
      </w:r>
    </w:p>
    <w:p w14:paraId="4386E8F1" w14:textId="77777777" w:rsidR="007239B4" w:rsidRPr="007239B4" w:rsidRDefault="007239B4" w:rsidP="00A5536F">
      <w:pPr>
        <w:ind w:firstLine="284"/>
      </w:pPr>
      <w:r w:rsidRPr="007239B4">
        <w:t>Mối quan hệ giữa District và Ward:</w:t>
      </w:r>
    </w:p>
    <w:p w14:paraId="29A33E58" w14:textId="77777777" w:rsidR="007239B4" w:rsidRPr="007239B4" w:rsidRDefault="007239B4" w:rsidP="00A5536F">
      <w:pPr>
        <w:pStyle w:val="ListParagraph"/>
        <w:numPr>
          <w:ilvl w:val="0"/>
          <w:numId w:val="28"/>
        </w:numPr>
        <w:ind w:firstLine="284"/>
      </w:pPr>
      <w:r w:rsidRPr="007239B4">
        <w:t>Một District (huyện/quận) có thể có nhiều Ward (phường/xã).</w:t>
      </w:r>
    </w:p>
    <w:p w14:paraId="769B72CF" w14:textId="77777777" w:rsidR="007239B4" w:rsidRPr="007239B4" w:rsidRDefault="007239B4" w:rsidP="00A5536F">
      <w:pPr>
        <w:pStyle w:val="ListParagraph"/>
        <w:numPr>
          <w:ilvl w:val="0"/>
          <w:numId w:val="28"/>
        </w:numPr>
        <w:ind w:firstLine="284"/>
      </w:pPr>
      <w:r w:rsidRPr="007239B4">
        <w:t>Mỗi Ward thuộc về một và chỉ một District.</w:t>
      </w:r>
    </w:p>
    <w:p w14:paraId="44905BEC" w14:textId="77777777" w:rsidR="007239B4" w:rsidRPr="007239B4" w:rsidRDefault="007239B4" w:rsidP="00A5536F">
      <w:pPr>
        <w:pStyle w:val="ListParagraph"/>
        <w:numPr>
          <w:ilvl w:val="0"/>
          <w:numId w:val="28"/>
        </w:numPr>
        <w:ind w:firstLine="284"/>
      </w:pPr>
      <w:r w:rsidRPr="007239B4">
        <w:t>Biểu thị: District (1) ----&gt; (N) Ward</w:t>
      </w: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0AF3DF47" w:rsidR="006A4646" w:rsidRDefault="007239B4" w:rsidP="00A5536F">
      <w:pPr>
        <w:pStyle w:val="L11"/>
        <w:spacing w:before="120" w:after="120" w:line="288" w:lineRule="auto"/>
        <w:ind w:left="14" w:firstLine="270"/>
        <w:outlineLvl w:val="9"/>
        <w:rPr>
          <w:b w:val="0"/>
          <w:color w:val="auto"/>
        </w:rPr>
      </w:pPr>
      <w:r>
        <w:rPr>
          <w:b w:val="0"/>
          <w:color w:val="auto"/>
        </w:rPr>
        <w:t xml:space="preserve">Dữ liệu về thông tin </w:t>
      </w:r>
      <w:r w:rsidR="00840B3A">
        <w:rPr>
          <w:b w:val="0"/>
          <w:color w:val="auto"/>
        </w:rPr>
        <w:t>các</w:t>
      </w:r>
      <w:r>
        <w:rPr>
          <w:b w:val="0"/>
          <w:color w:val="auto"/>
        </w:rPr>
        <w:t xml:space="preserve"> </w:t>
      </w:r>
      <w:r w:rsidR="00840B3A">
        <w:rPr>
          <w:b w:val="0"/>
          <w:color w:val="auto"/>
        </w:rPr>
        <w:t>t</w:t>
      </w:r>
      <w:r>
        <w:rPr>
          <w:b w:val="0"/>
          <w:color w:val="auto"/>
        </w:rPr>
        <w:t>ỉnh/thành phố</w:t>
      </w:r>
      <w:r w:rsidR="00840B3A">
        <w:rPr>
          <w:b w:val="0"/>
          <w:color w:val="auto"/>
        </w:rPr>
        <w:t>, quận/huyện và phường/xã của Việt Nam sẽ được thêm vào database phục vụ cho việc lưu trữ thông tin về quê quán cho các thực thể khác.</w:t>
      </w:r>
    </w:p>
    <w:p w14:paraId="58F3453F" w14:textId="67E68A34" w:rsidR="00F03387" w:rsidRPr="003561FF" w:rsidRDefault="00960286" w:rsidP="003561FF">
      <w:pPr>
        <w:pStyle w:val="Heading4"/>
      </w:pPr>
      <w:bookmarkStart w:id="64" w:name="_Toc141915295"/>
      <w:r w:rsidRPr="003561FF">
        <w:t xml:space="preserve"> </w:t>
      </w:r>
      <w:bookmarkStart w:id="65" w:name="_Toc142003622"/>
      <w:r w:rsidR="00F03387" w:rsidRPr="003561FF">
        <w:t xml:space="preserve">Mối </w:t>
      </w:r>
      <w:r w:rsidR="00B8395C" w:rsidRPr="003561FF">
        <w:t>quan hệ giữa</w:t>
      </w:r>
      <w:r w:rsidR="00F03387" w:rsidRPr="003561FF">
        <w:t xml:space="preserve"> </w:t>
      </w:r>
      <w:r w:rsidR="00B8395C" w:rsidRPr="003561FF">
        <w:t>User</w:t>
      </w:r>
      <w:r w:rsidR="00F03387" w:rsidRPr="003561FF">
        <w:t xml:space="preserve"> </w:t>
      </w:r>
      <w:r w:rsidR="00AA79C7" w:rsidRPr="003561FF">
        <w:t xml:space="preserve">- </w:t>
      </w:r>
      <w:r w:rsidR="00F03387" w:rsidRPr="003561FF">
        <w:t xml:space="preserve"> </w:t>
      </w:r>
      <w:r w:rsidR="00B8395C" w:rsidRPr="003561FF">
        <w:t>Role</w:t>
      </w:r>
      <w:r w:rsidR="00AA79C7" w:rsidRPr="003561FF">
        <w:t>, Province, District, Ward</w:t>
      </w:r>
      <w:bookmarkEnd w:id="64"/>
      <w:bookmarkEnd w:id="65"/>
      <w:r w:rsidR="00AA79C7" w:rsidRPr="003561FF">
        <w:t xml:space="preserve"> </w:t>
      </w:r>
      <w:r w:rsidR="00B8395C" w:rsidRPr="003561FF">
        <w:tab/>
      </w:r>
    </w:p>
    <w:p w14:paraId="07B45A4E" w14:textId="48C96C54" w:rsidR="00F03387" w:rsidRDefault="00F03387" w:rsidP="00F03387">
      <w:pPr>
        <w:pStyle w:val="L11"/>
        <w:outlineLvl w:val="9"/>
        <w:rPr>
          <w:b w:val="0"/>
          <w:color w:val="auto"/>
        </w:rPr>
      </w:pPr>
    </w:p>
    <w:p w14:paraId="3C2F9C65" w14:textId="77777777" w:rsidR="00C04F41" w:rsidRDefault="00AA79C7" w:rsidP="00C04F41">
      <w:pPr>
        <w:pStyle w:val="L11"/>
        <w:keepNext/>
        <w:outlineLvl w:val="9"/>
      </w:pPr>
      <w:r>
        <w:rPr>
          <w:noProof/>
        </w:rPr>
        <w:drawing>
          <wp:inline distT="0" distB="0" distL="0" distR="0" wp14:anchorId="35CA33F3" wp14:editId="07A4F522">
            <wp:extent cx="6051550" cy="3361690"/>
            <wp:effectExtent l="0" t="0" r="0" b="0"/>
            <wp:docPr id="10727349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4920" name="Picture 4"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3361690"/>
                    </a:xfrm>
                    <a:prstGeom prst="rect">
                      <a:avLst/>
                    </a:prstGeom>
                    <a:noFill/>
                    <a:ln>
                      <a:noFill/>
                    </a:ln>
                  </pic:spPr>
                </pic:pic>
              </a:graphicData>
            </a:graphic>
          </wp:inline>
        </w:drawing>
      </w:r>
    </w:p>
    <w:p w14:paraId="06CD25E1" w14:textId="7676D192" w:rsidR="00694209" w:rsidRPr="00C04F41" w:rsidRDefault="00C04F41" w:rsidP="00C04F41">
      <w:pPr>
        <w:pStyle w:val="Caption"/>
        <w:rPr>
          <w:b w:val="0"/>
        </w:rPr>
      </w:pPr>
      <w:bookmarkStart w:id="66" w:name="_Toc142003855"/>
      <w:r>
        <w:t xml:space="preserve">Hình </w:t>
      </w:r>
      <w:fldSimple w:instr=" STYLEREF 1 \s ">
        <w:r w:rsidR="006F338F">
          <w:rPr>
            <w:noProof/>
          </w:rPr>
          <w:t>2</w:t>
        </w:r>
      </w:fldSimple>
      <w:r w:rsidR="006F338F">
        <w:t>.</w:t>
      </w:r>
      <w:fldSimple w:instr=" SEQ Hình \* ARABIC \s 1 ">
        <w:r w:rsidR="006F338F">
          <w:rPr>
            <w:noProof/>
          </w:rPr>
          <w:t>4</w:t>
        </w:r>
      </w:fldSimple>
      <w:r w:rsidRPr="00C04F41">
        <w:t xml:space="preserve"> </w:t>
      </w:r>
      <w:r>
        <w:t>Mối quan hệ giữa User – Role, Provine, Distrct, Ward</w:t>
      </w:r>
      <w:bookmarkEnd w:id="66"/>
    </w:p>
    <w:p w14:paraId="6CB507FD" w14:textId="77777777" w:rsidR="00F03387" w:rsidRDefault="00F03387" w:rsidP="00F03387">
      <w:pPr>
        <w:pStyle w:val="L11"/>
        <w:outlineLvl w:val="9"/>
        <w:rPr>
          <w:b w:val="0"/>
          <w:color w:val="auto"/>
        </w:rPr>
      </w:pPr>
    </w:p>
    <w:p w14:paraId="53DA7BBD" w14:textId="21214647" w:rsidR="00F03387" w:rsidRDefault="00AA79C7" w:rsidP="00A5536F">
      <w:pPr>
        <w:pStyle w:val="L11"/>
        <w:ind w:firstLine="273"/>
        <w:outlineLvl w:val="9"/>
        <w:rPr>
          <w:b w:val="0"/>
          <w:color w:val="auto"/>
        </w:rPr>
      </w:pPr>
      <w:r>
        <w:rPr>
          <w:b w:val="0"/>
          <w:color w:val="auto"/>
        </w:rPr>
        <w:t xml:space="preserve">Mối quan hệ giữa: User </w:t>
      </w:r>
      <w:r w:rsidR="008A4B14">
        <w:rPr>
          <w:b w:val="0"/>
          <w:color w:val="auto"/>
        </w:rPr>
        <w:t>với</w:t>
      </w:r>
      <w:r>
        <w:rPr>
          <w:b w:val="0"/>
          <w:color w:val="auto"/>
        </w:rPr>
        <w:t xml:space="preserve"> Role:</w:t>
      </w:r>
    </w:p>
    <w:p w14:paraId="60839042" w14:textId="29E340C8" w:rsidR="00AA79C7" w:rsidRDefault="00AA79C7" w:rsidP="00A5536F">
      <w:pPr>
        <w:pStyle w:val="L11"/>
        <w:numPr>
          <w:ilvl w:val="0"/>
          <w:numId w:val="28"/>
        </w:numPr>
        <w:ind w:firstLine="273"/>
        <w:outlineLvl w:val="9"/>
        <w:rPr>
          <w:b w:val="0"/>
          <w:color w:val="auto"/>
        </w:rPr>
      </w:pPr>
      <w:r>
        <w:rPr>
          <w:b w:val="0"/>
          <w:color w:val="auto"/>
        </w:rPr>
        <w:t xml:space="preserve">Một User </w:t>
      </w:r>
      <w:r w:rsidR="008A4B14">
        <w:rPr>
          <w:b w:val="0"/>
          <w:color w:val="auto"/>
        </w:rPr>
        <w:t>chỉ thuộc về một Role</w:t>
      </w:r>
    </w:p>
    <w:p w14:paraId="3C317EB5" w14:textId="1F44884D" w:rsidR="008A4B14" w:rsidRDefault="008A4B14" w:rsidP="00A5536F">
      <w:pPr>
        <w:pStyle w:val="L11"/>
        <w:numPr>
          <w:ilvl w:val="0"/>
          <w:numId w:val="28"/>
        </w:numPr>
        <w:ind w:firstLine="273"/>
        <w:outlineLvl w:val="9"/>
        <w:rPr>
          <w:b w:val="0"/>
          <w:color w:val="auto"/>
        </w:rPr>
      </w:pPr>
      <w:r>
        <w:rPr>
          <w:b w:val="0"/>
          <w:color w:val="auto"/>
        </w:rPr>
        <w:t>Một Role có thể có ở nhiều User</w:t>
      </w:r>
    </w:p>
    <w:p w14:paraId="28C3C35E" w14:textId="24435860" w:rsidR="008A4B14" w:rsidRDefault="008A4B14" w:rsidP="00A5536F">
      <w:pPr>
        <w:pStyle w:val="L11"/>
        <w:numPr>
          <w:ilvl w:val="0"/>
          <w:numId w:val="28"/>
        </w:numPr>
        <w:ind w:firstLine="273"/>
        <w:outlineLvl w:val="9"/>
        <w:rPr>
          <w:b w:val="0"/>
          <w:color w:val="auto"/>
        </w:rPr>
      </w:pPr>
      <w:r>
        <w:rPr>
          <w:b w:val="0"/>
          <w:color w:val="auto"/>
        </w:rPr>
        <w:t>Biểu thị: Role</w:t>
      </w:r>
      <w:r w:rsidR="00694209">
        <w:rPr>
          <w:b w:val="0"/>
          <w:color w:val="auto"/>
        </w:rPr>
        <w:t xml:space="preserve"> </w:t>
      </w:r>
      <w:r>
        <w:rPr>
          <w:b w:val="0"/>
          <w:color w:val="auto"/>
        </w:rPr>
        <w:t>(1) ---- (N) User</w:t>
      </w:r>
    </w:p>
    <w:p w14:paraId="218FB111" w14:textId="2BFC977C" w:rsidR="008A4B14" w:rsidRDefault="008A4B14" w:rsidP="00A5536F">
      <w:pPr>
        <w:pStyle w:val="L11"/>
        <w:ind w:firstLine="273"/>
        <w:outlineLvl w:val="9"/>
        <w:rPr>
          <w:b w:val="0"/>
          <w:color w:val="auto"/>
        </w:rPr>
      </w:pPr>
      <w:r>
        <w:rPr>
          <w:b w:val="0"/>
          <w:color w:val="auto"/>
        </w:rPr>
        <w:t>Tương tự như vậy mối quan hệ giữa: User với Province, District, Ward là tương tự như với mối quan hệ giữa như bên trên giữa User và Role.</w:t>
      </w:r>
    </w:p>
    <w:p w14:paraId="144C331C" w14:textId="77777777" w:rsidR="00DC0DD7" w:rsidRDefault="00DC0DD7" w:rsidP="008A4B14">
      <w:pPr>
        <w:pStyle w:val="L11"/>
        <w:outlineLvl w:val="9"/>
        <w:rPr>
          <w:b w:val="0"/>
          <w:color w:val="auto"/>
        </w:rPr>
      </w:pPr>
    </w:p>
    <w:p w14:paraId="3FAB2B27" w14:textId="3D833D1E" w:rsidR="00F03387" w:rsidRPr="003561FF" w:rsidRDefault="00960286" w:rsidP="003561FF">
      <w:pPr>
        <w:pStyle w:val="Heading4"/>
      </w:pPr>
      <w:bookmarkStart w:id="67" w:name="_Toc141915296"/>
      <w:bookmarkStart w:id="68" w:name="_Hlk141907372"/>
      <w:r w:rsidRPr="003561FF">
        <w:lastRenderedPageBreak/>
        <w:t xml:space="preserve"> </w:t>
      </w:r>
      <w:bookmarkStart w:id="69" w:name="_Toc142003623"/>
      <w:r w:rsidR="00F03387" w:rsidRPr="003561FF">
        <w:t xml:space="preserve">Mối </w:t>
      </w:r>
      <w:r w:rsidR="008A4B14" w:rsidRPr="003561FF">
        <w:t xml:space="preserve">liên hệ giữa </w:t>
      </w:r>
      <w:bookmarkStart w:id="70" w:name="_Hlk141907248"/>
      <w:r w:rsidR="008A4B14" w:rsidRPr="003561FF">
        <w:t>PatientDisease với Disease</w:t>
      </w:r>
      <w:bookmarkEnd w:id="67"/>
      <w:bookmarkEnd w:id="69"/>
      <w:bookmarkEnd w:id="70"/>
    </w:p>
    <w:bookmarkEnd w:id="68"/>
    <w:p w14:paraId="30564C3C" w14:textId="77777777" w:rsidR="00C04F41" w:rsidRDefault="00963A9A" w:rsidP="00C04F41">
      <w:pPr>
        <w:keepNext/>
      </w:pPr>
      <w:r>
        <w:rPr>
          <w:noProof/>
        </w:rPr>
        <w:drawing>
          <wp:inline distT="0" distB="0" distL="0" distR="0" wp14:anchorId="083346E7" wp14:editId="32CFB9D6">
            <wp:extent cx="4387215" cy="1403985"/>
            <wp:effectExtent l="0" t="0" r="0" b="0"/>
            <wp:docPr id="1518044784" name="Picture 6"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4784" name="Picture 6" descr="A black background with green rectang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7215" cy="1403985"/>
                    </a:xfrm>
                    <a:prstGeom prst="rect">
                      <a:avLst/>
                    </a:prstGeom>
                    <a:noFill/>
                    <a:ln>
                      <a:noFill/>
                    </a:ln>
                  </pic:spPr>
                </pic:pic>
              </a:graphicData>
            </a:graphic>
          </wp:inline>
        </w:drawing>
      </w:r>
    </w:p>
    <w:p w14:paraId="1328C8B6" w14:textId="0E3724C2" w:rsidR="008A4B14" w:rsidRDefault="00C04F41" w:rsidP="00C04F41">
      <w:pPr>
        <w:pStyle w:val="Caption"/>
      </w:pPr>
      <w:bookmarkStart w:id="71" w:name="_Toc142003856"/>
      <w:r>
        <w:t xml:space="preserve">Hình </w:t>
      </w:r>
      <w:fldSimple w:instr=" STYLEREF 1 \s ">
        <w:r w:rsidR="006F338F">
          <w:rPr>
            <w:noProof/>
          </w:rPr>
          <w:t>2</w:t>
        </w:r>
      </w:fldSimple>
      <w:r w:rsidR="006F338F">
        <w:t>.</w:t>
      </w:r>
      <w:fldSimple w:instr=" SEQ Hình \* ARABIC \s 1 ">
        <w:r w:rsidR="006F338F">
          <w:rPr>
            <w:noProof/>
          </w:rPr>
          <w:t>5</w:t>
        </w:r>
      </w:fldSimple>
      <w:r w:rsidRPr="00C04F41">
        <w:t xml:space="preserve"> </w:t>
      </w:r>
      <w:r>
        <w:t>Mối quan hệ giữa PatientDisease với Disease</w:t>
      </w:r>
      <w:bookmarkEnd w:id="71"/>
    </w:p>
    <w:p w14:paraId="2E3A0969" w14:textId="77777777" w:rsidR="00321C22" w:rsidRPr="00321C22" w:rsidRDefault="00321C22" w:rsidP="00321C22"/>
    <w:p w14:paraId="6F231E4F" w14:textId="528FB9FA" w:rsidR="00963A9A" w:rsidRDefault="00963A9A" w:rsidP="00A5536F">
      <w:pPr>
        <w:pStyle w:val="L11"/>
        <w:ind w:firstLine="273"/>
        <w:outlineLvl w:val="9"/>
        <w:rPr>
          <w:b w:val="0"/>
          <w:color w:val="auto"/>
        </w:rPr>
      </w:pPr>
      <w:r>
        <w:rPr>
          <w:b w:val="0"/>
          <w:color w:val="auto"/>
        </w:rPr>
        <w:t>Mối quan hệ giữa</w:t>
      </w:r>
      <w:r w:rsidRPr="00963A9A">
        <w:t xml:space="preserve"> </w:t>
      </w:r>
      <w:r w:rsidRPr="00963A9A">
        <w:rPr>
          <w:b w:val="0"/>
          <w:color w:val="auto"/>
        </w:rPr>
        <w:t>PatientDisease với Disease</w:t>
      </w:r>
      <w:r>
        <w:rPr>
          <w:b w:val="0"/>
          <w:color w:val="auto"/>
        </w:rPr>
        <w:t>:</w:t>
      </w:r>
    </w:p>
    <w:p w14:paraId="314EC273" w14:textId="77777777" w:rsidR="00963A9A" w:rsidRDefault="00963A9A" w:rsidP="00A5536F">
      <w:pPr>
        <w:pStyle w:val="L11"/>
        <w:numPr>
          <w:ilvl w:val="0"/>
          <w:numId w:val="28"/>
        </w:numPr>
        <w:ind w:firstLine="273"/>
        <w:outlineLvl w:val="9"/>
        <w:rPr>
          <w:b w:val="0"/>
          <w:color w:val="auto"/>
        </w:rPr>
      </w:pPr>
      <w:r>
        <w:rPr>
          <w:b w:val="0"/>
          <w:color w:val="auto"/>
        </w:rPr>
        <w:t>Một User chỉ thuộc về một Role</w:t>
      </w:r>
    </w:p>
    <w:p w14:paraId="35867218" w14:textId="77777777" w:rsidR="00963A9A" w:rsidRDefault="00963A9A" w:rsidP="00A5536F">
      <w:pPr>
        <w:pStyle w:val="L11"/>
        <w:numPr>
          <w:ilvl w:val="0"/>
          <w:numId w:val="28"/>
        </w:numPr>
        <w:ind w:firstLine="273"/>
        <w:outlineLvl w:val="9"/>
        <w:rPr>
          <w:b w:val="0"/>
          <w:color w:val="auto"/>
        </w:rPr>
      </w:pPr>
      <w:r>
        <w:rPr>
          <w:b w:val="0"/>
          <w:color w:val="auto"/>
        </w:rPr>
        <w:t>Một Role có thể có ở nhiều User</w:t>
      </w:r>
    </w:p>
    <w:p w14:paraId="54BB17DD" w14:textId="16EB1DAC" w:rsidR="00963A9A" w:rsidRDefault="00963A9A" w:rsidP="00A5536F">
      <w:pPr>
        <w:pStyle w:val="L11"/>
        <w:numPr>
          <w:ilvl w:val="0"/>
          <w:numId w:val="28"/>
        </w:numPr>
        <w:ind w:firstLine="273"/>
        <w:outlineLvl w:val="9"/>
        <w:rPr>
          <w:b w:val="0"/>
          <w:color w:val="auto"/>
        </w:rPr>
      </w:pPr>
      <w:r>
        <w:rPr>
          <w:b w:val="0"/>
          <w:color w:val="auto"/>
        </w:rPr>
        <w:t>Biểu thị</w:t>
      </w:r>
      <w:r w:rsidR="00B87A28">
        <w:rPr>
          <w:b w:val="0"/>
          <w:color w:val="auto"/>
        </w:rPr>
        <w:t>: Role</w:t>
      </w:r>
      <w:r w:rsidR="00645909">
        <w:rPr>
          <w:b w:val="0"/>
          <w:color w:val="auto"/>
        </w:rPr>
        <w:t xml:space="preserve"> </w:t>
      </w:r>
      <w:r>
        <w:rPr>
          <w:b w:val="0"/>
          <w:color w:val="auto"/>
        </w:rPr>
        <w:t>(1) ---- (N) User</w:t>
      </w:r>
    </w:p>
    <w:p w14:paraId="19C41255" w14:textId="77777777" w:rsidR="00A5536F" w:rsidRPr="00645909" w:rsidRDefault="00A5536F" w:rsidP="00A5536F">
      <w:pPr>
        <w:pStyle w:val="L11"/>
        <w:ind w:left="993" w:firstLine="0"/>
        <w:outlineLvl w:val="9"/>
        <w:rPr>
          <w:b w:val="0"/>
          <w:color w:val="auto"/>
        </w:rPr>
      </w:pPr>
    </w:p>
    <w:p w14:paraId="0C6929F2" w14:textId="7AAFE1F9" w:rsidR="00963A9A" w:rsidRPr="003561FF" w:rsidRDefault="00963A9A" w:rsidP="003561FF">
      <w:pPr>
        <w:pStyle w:val="Heading4"/>
      </w:pPr>
      <w:bookmarkStart w:id="72" w:name="_Toc142003624"/>
      <w:r w:rsidRPr="003561FF">
        <w:t>Mối liên hệ giữa PatientSymptom với Symptom</w:t>
      </w:r>
      <w:bookmarkEnd w:id="72"/>
    </w:p>
    <w:p w14:paraId="5BB10ADF" w14:textId="77777777" w:rsidR="00C04F41" w:rsidRDefault="00963A9A" w:rsidP="00C04F41">
      <w:pPr>
        <w:keepNext/>
        <w:jc w:val="center"/>
      </w:pPr>
      <w:r>
        <w:rPr>
          <w:noProof/>
        </w:rPr>
        <w:drawing>
          <wp:inline distT="0" distB="0" distL="0" distR="0" wp14:anchorId="5FFA9F4E" wp14:editId="38B57AF7">
            <wp:extent cx="4485005" cy="1339215"/>
            <wp:effectExtent l="0" t="0" r="0" b="0"/>
            <wp:docPr id="823852944" name="Picture 8"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2944" name="Picture 8" descr="A black background with green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005" cy="1339215"/>
                    </a:xfrm>
                    <a:prstGeom prst="rect">
                      <a:avLst/>
                    </a:prstGeom>
                    <a:noFill/>
                    <a:ln>
                      <a:noFill/>
                    </a:ln>
                  </pic:spPr>
                </pic:pic>
              </a:graphicData>
            </a:graphic>
          </wp:inline>
        </w:drawing>
      </w:r>
    </w:p>
    <w:p w14:paraId="52AD98B1" w14:textId="29D46131" w:rsidR="00321C22" w:rsidRDefault="00C04F41" w:rsidP="00C04F41">
      <w:pPr>
        <w:pStyle w:val="Caption"/>
      </w:pPr>
      <w:bookmarkStart w:id="73" w:name="_Toc142003857"/>
      <w:r>
        <w:t xml:space="preserve">Hình </w:t>
      </w:r>
      <w:fldSimple w:instr=" STYLEREF 1 \s ">
        <w:r w:rsidR="006F338F">
          <w:rPr>
            <w:noProof/>
          </w:rPr>
          <w:t>2</w:t>
        </w:r>
      </w:fldSimple>
      <w:r w:rsidR="006F338F">
        <w:t>.</w:t>
      </w:r>
      <w:fldSimple w:instr=" SEQ Hình \* ARABIC \s 1 ">
        <w:r w:rsidR="006F338F">
          <w:rPr>
            <w:noProof/>
          </w:rPr>
          <w:t>6</w:t>
        </w:r>
      </w:fldSimple>
      <w:r w:rsidRPr="00C04F41">
        <w:t xml:space="preserve"> </w:t>
      </w:r>
      <w:r>
        <w:t>Mối quan hệ giữa PatientSymptom với Symtom</w:t>
      </w:r>
      <w:bookmarkEnd w:id="73"/>
    </w:p>
    <w:p w14:paraId="183FE4B8" w14:textId="77777777" w:rsidR="00C04F41" w:rsidRPr="00C04F41" w:rsidRDefault="00C04F41" w:rsidP="00C04F41"/>
    <w:p w14:paraId="21E782EB" w14:textId="50B4E56C" w:rsidR="00963A9A" w:rsidRDefault="00963A9A" w:rsidP="00A5536F">
      <w:pPr>
        <w:pStyle w:val="L11"/>
        <w:ind w:firstLine="273"/>
        <w:outlineLvl w:val="9"/>
        <w:rPr>
          <w:b w:val="0"/>
          <w:color w:val="auto"/>
        </w:rPr>
      </w:pPr>
      <w:r>
        <w:rPr>
          <w:b w:val="0"/>
          <w:color w:val="auto"/>
        </w:rPr>
        <w:t>Mối quan hệ giữa</w:t>
      </w:r>
      <w:r w:rsidRPr="00963A9A">
        <w:t xml:space="preserve"> </w:t>
      </w:r>
      <w:r w:rsidR="00C42D9F" w:rsidRPr="00C42D9F">
        <w:rPr>
          <w:b w:val="0"/>
          <w:color w:val="auto"/>
        </w:rPr>
        <w:t xml:space="preserve">PatientSymptom </w:t>
      </w:r>
      <w:r w:rsidRPr="00963A9A">
        <w:rPr>
          <w:b w:val="0"/>
          <w:color w:val="auto"/>
        </w:rPr>
        <w:t xml:space="preserve">với </w:t>
      </w:r>
      <w:r w:rsidR="00C42D9F" w:rsidRPr="00C42D9F">
        <w:rPr>
          <w:b w:val="0"/>
          <w:color w:val="auto"/>
        </w:rPr>
        <w:t>Symptom</w:t>
      </w:r>
      <w:r>
        <w:rPr>
          <w:b w:val="0"/>
          <w:color w:val="auto"/>
        </w:rPr>
        <w:t>:</w:t>
      </w:r>
    </w:p>
    <w:p w14:paraId="49962EBD" w14:textId="77777777" w:rsidR="00963A9A" w:rsidRDefault="00963A9A" w:rsidP="00A5536F">
      <w:pPr>
        <w:pStyle w:val="L11"/>
        <w:numPr>
          <w:ilvl w:val="0"/>
          <w:numId w:val="28"/>
        </w:numPr>
        <w:ind w:firstLine="273"/>
        <w:outlineLvl w:val="9"/>
        <w:rPr>
          <w:b w:val="0"/>
          <w:color w:val="auto"/>
        </w:rPr>
      </w:pPr>
      <w:r>
        <w:rPr>
          <w:b w:val="0"/>
          <w:color w:val="auto"/>
        </w:rPr>
        <w:t>Một User chỉ thuộc về một Role</w:t>
      </w:r>
    </w:p>
    <w:p w14:paraId="218BD96F" w14:textId="77777777" w:rsidR="00963A9A" w:rsidRDefault="00963A9A" w:rsidP="00A5536F">
      <w:pPr>
        <w:pStyle w:val="L11"/>
        <w:numPr>
          <w:ilvl w:val="0"/>
          <w:numId w:val="28"/>
        </w:numPr>
        <w:ind w:firstLine="273"/>
        <w:outlineLvl w:val="9"/>
        <w:rPr>
          <w:b w:val="0"/>
          <w:color w:val="auto"/>
        </w:rPr>
      </w:pPr>
      <w:r>
        <w:rPr>
          <w:b w:val="0"/>
          <w:color w:val="auto"/>
        </w:rPr>
        <w:t>Một Role có thể có ở nhiều User</w:t>
      </w:r>
    </w:p>
    <w:p w14:paraId="0D2149D3" w14:textId="4A590B9E" w:rsidR="00963A9A" w:rsidRDefault="00963A9A" w:rsidP="00A5536F">
      <w:pPr>
        <w:pStyle w:val="L11"/>
        <w:numPr>
          <w:ilvl w:val="0"/>
          <w:numId w:val="28"/>
        </w:numPr>
        <w:ind w:firstLine="273"/>
        <w:outlineLvl w:val="9"/>
        <w:rPr>
          <w:b w:val="0"/>
          <w:color w:val="auto"/>
        </w:rPr>
      </w:pPr>
      <w:r>
        <w:rPr>
          <w:b w:val="0"/>
          <w:color w:val="auto"/>
        </w:rPr>
        <w:t>Biểu thị: Role</w:t>
      </w:r>
      <w:r w:rsidR="00645909">
        <w:rPr>
          <w:b w:val="0"/>
          <w:color w:val="auto"/>
        </w:rPr>
        <w:t xml:space="preserve"> </w:t>
      </w:r>
      <w:r>
        <w:rPr>
          <w:b w:val="0"/>
          <w:color w:val="auto"/>
        </w:rPr>
        <w:t>(1) ---- (N) User</w:t>
      </w:r>
    </w:p>
    <w:p w14:paraId="551F96A5" w14:textId="77777777" w:rsidR="00321C22" w:rsidRDefault="00321C22" w:rsidP="00321C22">
      <w:pPr>
        <w:pStyle w:val="L11"/>
        <w:outlineLvl w:val="9"/>
        <w:rPr>
          <w:b w:val="0"/>
          <w:color w:val="auto"/>
        </w:rPr>
      </w:pPr>
    </w:p>
    <w:p w14:paraId="2D60403C" w14:textId="1AB8EEF1" w:rsidR="00963A9A" w:rsidRPr="003561FF" w:rsidRDefault="00963A9A" w:rsidP="003561FF">
      <w:pPr>
        <w:pStyle w:val="Heading4"/>
      </w:pPr>
      <w:bookmarkStart w:id="74" w:name="_Toc142003625"/>
      <w:r w:rsidRPr="003561FF">
        <w:lastRenderedPageBreak/>
        <w:t xml:space="preserve">Mối quan hệ giữa </w:t>
      </w:r>
      <w:bookmarkStart w:id="75" w:name="_Hlk141907707"/>
      <w:r w:rsidRPr="003561FF">
        <w:t xml:space="preserve">PatientDescription </w:t>
      </w:r>
      <w:bookmarkEnd w:id="75"/>
      <w:r w:rsidRPr="003561FF">
        <w:t>với Medicine</w:t>
      </w:r>
      <w:bookmarkEnd w:id="74"/>
    </w:p>
    <w:p w14:paraId="1D6CBB39" w14:textId="77777777" w:rsidR="00C04F41" w:rsidRDefault="00C42D9F" w:rsidP="00C04F41">
      <w:pPr>
        <w:keepNext/>
        <w:ind w:left="284"/>
        <w:jc w:val="center"/>
      </w:pPr>
      <w:r>
        <w:rPr>
          <w:noProof/>
        </w:rPr>
        <w:drawing>
          <wp:inline distT="0" distB="0" distL="0" distR="0" wp14:anchorId="14E3BC1B" wp14:editId="64A8C6B0">
            <wp:extent cx="4485005" cy="1926590"/>
            <wp:effectExtent l="0" t="0" r="0" b="0"/>
            <wp:docPr id="210945251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2515" name="Picture 10"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3573B579" w14:textId="06DA1BBB" w:rsidR="00C42D9F" w:rsidRDefault="00C04F41" w:rsidP="00C04F41">
      <w:pPr>
        <w:pStyle w:val="Caption"/>
      </w:pPr>
      <w:bookmarkStart w:id="76" w:name="_Toc142003858"/>
      <w:r>
        <w:t xml:space="preserve">Hình </w:t>
      </w:r>
      <w:fldSimple w:instr=" STYLEREF 1 \s ">
        <w:r w:rsidR="006F338F">
          <w:rPr>
            <w:noProof/>
          </w:rPr>
          <w:t>2</w:t>
        </w:r>
      </w:fldSimple>
      <w:r w:rsidR="006F338F">
        <w:t>.</w:t>
      </w:r>
      <w:fldSimple w:instr=" SEQ Hình \* ARABIC \s 1 ">
        <w:r w:rsidR="006F338F">
          <w:rPr>
            <w:noProof/>
          </w:rPr>
          <w:t>7</w:t>
        </w:r>
      </w:fldSimple>
      <w:r w:rsidRPr="00C04F41">
        <w:t xml:space="preserve"> </w:t>
      </w:r>
      <w:r>
        <w:t>Mối quan hệ giữa PatientDescriptionvới Medicine</w:t>
      </w:r>
      <w:bookmarkEnd w:id="76"/>
    </w:p>
    <w:p w14:paraId="67C9CE55" w14:textId="77777777" w:rsidR="00321C22" w:rsidRPr="00321C22" w:rsidRDefault="00321C22" w:rsidP="00321C22"/>
    <w:p w14:paraId="72C4B5AC" w14:textId="28066A76" w:rsidR="00963A9A" w:rsidRDefault="00963A9A" w:rsidP="001837EE">
      <w:pPr>
        <w:pStyle w:val="L11"/>
        <w:ind w:firstLine="273"/>
        <w:outlineLvl w:val="9"/>
        <w:rPr>
          <w:b w:val="0"/>
          <w:color w:val="auto"/>
        </w:rPr>
      </w:pPr>
      <w:r>
        <w:rPr>
          <w:b w:val="0"/>
          <w:color w:val="auto"/>
        </w:rPr>
        <w:t>Mối quan hệ giữa</w:t>
      </w:r>
      <w:r w:rsidRPr="00963A9A">
        <w:t xml:space="preserve"> </w:t>
      </w:r>
      <w:r w:rsidR="00C42D9F" w:rsidRPr="00C42D9F">
        <w:rPr>
          <w:b w:val="0"/>
          <w:color w:val="auto"/>
        </w:rPr>
        <w:t xml:space="preserve">PatientDescription </w:t>
      </w:r>
      <w:r w:rsidRPr="00963A9A">
        <w:rPr>
          <w:b w:val="0"/>
          <w:color w:val="auto"/>
        </w:rPr>
        <w:t xml:space="preserve">với </w:t>
      </w:r>
      <w:r w:rsidR="00C42D9F" w:rsidRPr="00C42D9F">
        <w:rPr>
          <w:b w:val="0"/>
          <w:color w:val="auto"/>
        </w:rPr>
        <w:t>Medicine</w:t>
      </w:r>
      <w:r>
        <w:rPr>
          <w:b w:val="0"/>
          <w:color w:val="auto"/>
        </w:rPr>
        <w:t>:</w:t>
      </w:r>
    </w:p>
    <w:p w14:paraId="7F7A73FA" w14:textId="60CF3586" w:rsidR="00963A9A" w:rsidRDefault="00963A9A" w:rsidP="001837EE">
      <w:pPr>
        <w:pStyle w:val="L11"/>
        <w:numPr>
          <w:ilvl w:val="0"/>
          <w:numId w:val="28"/>
        </w:numPr>
        <w:ind w:firstLine="273"/>
        <w:outlineLvl w:val="9"/>
        <w:rPr>
          <w:b w:val="0"/>
          <w:color w:val="auto"/>
        </w:rPr>
      </w:pPr>
      <w:r>
        <w:rPr>
          <w:b w:val="0"/>
          <w:color w:val="auto"/>
        </w:rPr>
        <w:t xml:space="preserve">Một </w:t>
      </w:r>
      <w:r w:rsidR="00C42D9F" w:rsidRPr="00C42D9F">
        <w:rPr>
          <w:b w:val="0"/>
          <w:color w:val="auto"/>
        </w:rPr>
        <w:t xml:space="preserve">PatientDescription </w:t>
      </w:r>
      <w:r>
        <w:rPr>
          <w:b w:val="0"/>
          <w:color w:val="auto"/>
        </w:rPr>
        <w:t xml:space="preserve">chỉ </w:t>
      </w:r>
      <w:r w:rsidR="00C42D9F">
        <w:rPr>
          <w:b w:val="0"/>
          <w:color w:val="auto"/>
        </w:rPr>
        <w:t>chứa một Medicine</w:t>
      </w:r>
    </w:p>
    <w:p w14:paraId="17C03EA0" w14:textId="5B0C1E9F" w:rsidR="00963A9A" w:rsidRDefault="00963A9A" w:rsidP="001837EE">
      <w:pPr>
        <w:pStyle w:val="L11"/>
        <w:numPr>
          <w:ilvl w:val="0"/>
          <w:numId w:val="28"/>
        </w:numPr>
        <w:ind w:firstLine="273"/>
        <w:outlineLvl w:val="9"/>
        <w:rPr>
          <w:b w:val="0"/>
          <w:color w:val="auto"/>
        </w:rPr>
      </w:pPr>
      <w:r>
        <w:rPr>
          <w:b w:val="0"/>
          <w:color w:val="auto"/>
        </w:rPr>
        <w:t xml:space="preserve">Một </w:t>
      </w:r>
      <w:r w:rsidR="00C42D9F">
        <w:rPr>
          <w:b w:val="0"/>
          <w:color w:val="auto"/>
        </w:rPr>
        <w:t>Medicine</w:t>
      </w:r>
      <w:r>
        <w:rPr>
          <w:b w:val="0"/>
          <w:color w:val="auto"/>
        </w:rPr>
        <w:t xml:space="preserve"> có thể có ở nhiều </w:t>
      </w:r>
      <w:r w:rsidR="00C42D9F" w:rsidRPr="00C42D9F">
        <w:rPr>
          <w:b w:val="0"/>
          <w:color w:val="auto"/>
        </w:rPr>
        <w:t>PatientDescription</w:t>
      </w:r>
    </w:p>
    <w:p w14:paraId="777132A9" w14:textId="6F418F7D" w:rsidR="00321C22" w:rsidRDefault="00963A9A" w:rsidP="001837EE">
      <w:pPr>
        <w:pStyle w:val="L11"/>
        <w:numPr>
          <w:ilvl w:val="0"/>
          <w:numId w:val="28"/>
        </w:numPr>
        <w:ind w:firstLine="273"/>
        <w:outlineLvl w:val="9"/>
        <w:rPr>
          <w:b w:val="0"/>
          <w:color w:val="auto"/>
        </w:rPr>
      </w:pPr>
      <w:r>
        <w:rPr>
          <w:b w:val="0"/>
          <w:color w:val="auto"/>
        </w:rPr>
        <w:t xml:space="preserve">Biểu thị: </w:t>
      </w:r>
      <w:r w:rsidR="00C42D9F" w:rsidRPr="00C42D9F">
        <w:rPr>
          <w:b w:val="0"/>
          <w:color w:val="auto"/>
        </w:rPr>
        <w:t>PatientDescription</w:t>
      </w:r>
      <w:r w:rsidR="00C42D9F">
        <w:rPr>
          <w:b w:val="0"/>
          <w:color w:val="auto"/>
        </w:rPr>
        <w:t xml:space="preserve"> </w:t>
      </w:r>
      <w:r>
        <w:rPr>
          <w:b w:val="0"/>
          <w:color w:val="auto"/>
        </w:rPr>
        <w:t xml:space="preserve">(1) ---- (N) </w:t>
      </w:r>
      <w:r w:rsidR="00C42D9F">
        <w:rPr>
          <w:b w:val="0"/>
          <w:color w:val="auto"/>
        </w:rPr>
        <w:t>Medicine</w:t>
      </w:r>
    </w:p>
    <w:p w14:paraId="68CB6364" w14:textId="77777777" w:rsidR="00A7214B" w:rsidRPr="00321C22" w:rsidRDefault="00A7214B" w:rsidP="00A7214B">
      <w:pPr>
        <w:pStyle w:val="L11"/>
        <w:ind w:left="0" w:firstLine="0"/>
        <w:outlineLvl w:val="9"/>
        <w:rPr>
          <w:b w:val="0"/>
          <w:color w:val="auto"/>
        </w:rPr>
      </w:pPr>
    </w:p>
    <w:p w14:paraId="50219AF8" w14:textId="7C89703A" w:rsidR="00E664AA" w:rsidRPr="003561FF" w:rsidRDefault="00E664AA" w:rsidP="003561FF">
      <w:pPr>
        <w:pStyle w:val="Heading4"/>
      </w:pPr>
      <w:bookmarkStart w:id="77" w:name="_Toc142003626"/>
      <w:r w:rsidRPr="003561FF">
        <w:t xml:space="preserve">Mối quan hệ giữa thực thể PatientAppointment với </w:t>
      </w:r>
      <w:r w:rsidR="00B44004" w:rsidRPr="003561FF">
        <w:t>Doctor, PatientRegisteration</w:t>
      </w:r>
      <w:bookmarkEnd w:id="77"/>
    </w:p>
    <w:p w14:paraId="615FDD1C" w14:textId="77777777" w:rsidR="00321C22" w:rsidRDefault="00321C22" w:rsidP="00665C63">
      <w:pPr>
        <w:ind w:left="284"/>
        <w:jc w:val="center"/>
        <w:rPr>
          <w:noProof/>
        </w:rPr>
      </w:pPr>
    </w:p>
    <w:p w14:paraId="0DCADC11" w14:textId="77777777" w:rsidR="00C04F41" w:rsidRDefault="00665C63" w:rsidP="00C04F41">
      <w:pPr>
        <w:keepNext/>
        <w:ind w:left="284"/>
        <w:jc w:val="center"/>
      </w:pPr>
      <w:r>
        <w:rPr>
          <w:noProof/>
        </w:rPr>
        <w:lastRenderedPageBreak/>
        <w:drawing>
          <wp:inline distT="0" distB="0" distL="0" distR="0" wp14:anchorId="63F0C9A1" wp14:editId="64AD0B6F">
            <wp:extent cx="5394960" cy="4541520"/>
            <wp:effectExtent l="0" t="0" r="0" b="0"/>
            <wp:docPr id="2067286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4541520"/>
                    </a:xfrm>
                    <a:prstGeom prst="rect">
                      <a:avLst/>
                    </a:prstGeom>
                    <a:noFill/>
                    <a:ln>
                      <a:noFill/>
                    </a:ln>
                  </pic:spPr>
                </pic:pic>
              </a:graphicData>
            </a:graphic>
          </wp:inline>
        </w:drawing>
      </w:r>
    </w:p>
    <w:p w14:paraId="0EB1BE45" w14:textId="374E2984" w:rsidR="00E664AA" w:rsidRDefault="00C04F41" w:rsidP="00C04F41">
      <w:pPr>
        <w:pStyle w:val="Caption"/>
      </w:pPr>
      <w:bookmarkStart w:id="78" w:name="_Toc142003859"/>
      <w:r>
        <w:t xml:space="preserve">Hình </w:t>
      </w:r>
      <w:fldSimple w:instr=" STYLEREF 1 \s ">
        <w:r w:rsidR="006F338F">
          <w:rPr>
            <w:noProof/>
          </w:rPr>
          <w:t>2</w:t>
        </w:r>
      </w:fldSimple>
      <w:r w:rsidR="006F338F">
        <w:t>.</w:t>
      </w:r>
      <w:fldSimple w:instr=" SEQ Hình \* ARABIC \s 1 ">
        <w:r w:rsidR="006F338F">
          <w:rPr>
            <w:noProof/>
          </w:rPr>
          <w:t>8</w:t>
        </w:r>
      </w:fldSimple>
      <w:r w:rsidRPr="00C04F41">
        <w:t xml:space="preserve"> </w:t>
      </w:r>
      <w:r>
        <w:t xml:space="preserve">Mối quan hệ giữa </w:t>
      </w:r>
      <w:r w:rsidRPr="00321C22">
        <w:t>PatientAppointment</w:t>
      </w:r>
      <w:r>
        <w:t xml:space="preserve"> với Doctor, </w:t>
      </w:r>
      <w:r w:rsidRPr="00321C22">
        <w:t>PatientRegisteration</w:t>
      </w:r>
      <w:bookmarkEnd w:id="78"/>
    </w:p>
    <w:p w14:paraId="70C7FDC2" w14:textId="77777777" w:rsidR="00321C22" w:rsidRPr="00321C22" w:rsidRDefault="00321C22" w:rsidP="00321C22"/>
    <w:p w14:paraId="04F76A19" w14:textId="71D12685" w:rsidR="00665C63" w:rsidRDefault="00665C6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Doctor:</w:t>
      </w:r>
    </w:p>
    <w:p w14:paraId="22ADF4EF" w14:textId="6D5AD770" w:rsidR="00665C63" w:rsidRDefault="00665C6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chỉ chứa một Doctor</w:t>
      </w:r>
    </w:p>
    <w:p w14:paraId="069A42FA" w14:textId="40373CC0" w:rsidR="00665C63" w:rsidRDefault="00665C63" w:rsidP="001837EE">
      <w:pPr>
        <w:pStyle w:val="L11"/>
        <w:numPr>
          <w:ilvl w:val="0"/>
          <w:numId w:val="28"/>
        </w:numPr>
        <w:ind w:firstLine="273"/>
        <w:outlineLvl w:val="9"/>
        <w:rPr>
          <w:b w:val="0"/>
          <w:color w:val="auto"/>
        </w:rPr>
      </w:pPr>
      <w:r>
        <w:rPr>
          <w:b w:val="0"/>
          <w:color w:val="auto"/>
        </w:rPr>
        <w:t xml:space="preserve">Một Doctor có thể có ở nhiều </w:t>
      </w:r>
      <w:r w:rsidRPr="00C42D9F">
        <w:rPr>
          <w:b w:val="0"/>
          <w:color w:val="auto"/>
        </w:rPr>
        <w:t>Patient</w:t>
      </w:r>
      <w:r>
        <w:rPr>
          <w:b w:val="0"/>
          <w:color w:val="auto"/>
        </w:rPr>
        <w:t>Appointment</w:t>
      </w:r>
    </w:p>
    <w:p w14:paraId="22173AB5" w14:textId="1E3A7BDD" w:rsidR="00963A9A" w:rsidRDefault="00665C63"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Appointment (1) ---- (N) Doctor</w:t>
      </w:r>
    </w:p>
    <w:p w14:paraId="2D1F6556" w14:textId="77777777" w:rsidR="002B78F5" w:rsidRPr="00321C22" w:rsidRDefault="002B78F5" w:rsidP="001837EE">
      <w:pPr>
        <w:pStyle w:val="L11"/>
        <w:ind w:left="720" w:firstLine="273"/>
        <w:outlineLvl w:val="9"/>
        <w:rPr>
          <w:b w:val="0"/>
          <w:color w:val="auto"/>
        </w:rPr>
      </w:pPr>
    </w:p>
    <w:p w14:paraId="0E745E35" w14:textId="62A295DE" w:rsidR="00665C63" w:rsidRDefault="00665C6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PatientRegisteration:</w:t>
      </w:r>
    </w:p>
    <w:p w14:paraId="214ECD34" w14:textId="6A5F84B3" w:rsidR="00665C63" w:rsidRDefault="00665C6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chỉ chứa một PatientRegisteration</w:t>
      </w:r>
    </w:p>
    <w:p w14:paraId="67231556" w14:textId="5C7B8A05" w:rsidR="00665C63" w:rsidRDefault="00665C63" w:rsidP="001837EE">
      <w:pPr>
        <w:pStyle w:val="L11"/>
        <w:numPr>
          <w:ilvl w:val="0"/>
          <w:numId w:val="28"/>
        </w:numPr>
        <w:ind w:firstLine="273"/>
        <w:outlineLvl w:val="9"/>
        <w:rPr>
          <w:b w:val="0"/>
          <w:color w:val="auto"/>
        </w:rPr>
      </w:pPr>
      <w:r>
        <w:rPr>
          <w:b w:val="0"/>
          <w:color w:val="auto"/>
        </w:rPr>
        <w:t xml:space="preserve">Một PatientRegisteration có thể có ở nhiều </w:t>
      </w:r>
      <w:r w:rsidRPr="00C42D9F">
        <w:rPr>
          <w:b w:val="0"/>
          <w:color w:val="auto"/>
        </w:rPr>
        <w:t>Patient</w:t>
      </w:r>
      <w:r>
        <w:rPr>
          <w:b w:val="0"/>
          <w:color w:val="auto"/>
        </w:rPr>
        <w:t>Appointment</w:t>
      </w:r>
    </w:p>
    <w:p w14:paraId="47F66F17" w14:textId="47F7A77A" w:rsidR="00665C63" w:rsidRDefault="00665C63"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Appointment (1) ---- (N) PatientRegisteration</w:t>
      </w:r>
    </w:p>
    <w:p w14:paraId="72F30837" w14:textId="77777777" w:rsidR="001837EE" w:rsidRDefault="001837EE" w:rsidP="001837EE">
      <w:pPr>
        <w:pStyle w:val="L11"/>
        <w:ind w:left="993" w:firstLine="0"/>
        <w:outlineLvl w:val="9"/>
        <w:rPr>
          <w:b w:val="0"/>
          <w:color w:val="auto"/>
        </w:rPr>
      </w:pPr>
    </w:p>
    <w:p w14:paraId="6875B4CA" w14:textId="2D536134" w:rsidR="008E31E8" w:rsidRPr="003561FF" w:rsidRDefault="00665C63" w:rsidP="003561FF">
      <w:pPr>
        <w:pStyle w:val="Heading4"/>
      </w:pPr>
      <w:bookmarkStart w:id="79" w:name="_Toc142003627"/>
      <w:r w:rsidRPr="003561FF">
        <w:lastRenderedPageBreak/>
        <w:t xml:space="preserve">Mối quan hệ giữa thực thể PatientAppointment với </w:t>
      </w:r>
      <w:r w:rsidR="008E31E8" w:rsidRPr="003561FF">
        <w:t>PatientDisease</w:t>
      </w:r>
      <w:bookmarkEnd w:id="79"/>
    </w:p>
    <w:p w14:paraId="40D8CBC5" w14:textId="77777777" w:rsidR="00C04F41" w:rsidRDefault="00D20178" w:rsidP="00C04F41">
      <w:pPr>
        <w:keepNext/>
      </w:pPr>
      <w:r>
        <w:rPr>
          <w:noProof/>
        </w:rPr>
        <w:drawing>
          <wp:inline distT="0" distB="0" distL="0" distR="0" wp14:anchorId="36E7E94B" wp14:editId="4BF10F2E">
            <wp:extent cx="5341620" cy="4831080"/>
            <wp:effectExtent l="0" t="0" r="0" b="0"/>
            <wp:docPr id="21145041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4197" name="Picture 17"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620" cy="4831080"/>
                    </a:xfrm>
                    <a:prstGeom prst="rect">
                      <a:avLst/>
                    </a:prstGeom>
                    <a:noFill/>
                    <a:ln>
                      <a:noFill/>
                    </a:ln>
                  </pic:spPr>
                </pic:pic>
              </a:graphicData>
            </a:graphic>
          </wp:inline>
        </w:drawing>
      </w:r>
    </w:p>
    <w:p w14:paraId="555B3AC1" w14:textId="60B22E5F" w:rsidR="00321C22" w:rsidRDefault="00C04F41" w:rsidP="00C04F41">
      <w:pPr>
        <w:pStyle w:val="Caption"/>
      </w:pPr>
      <w:bookmarkStart w:id="80" w:name="_Toc142003860"/>
      <w:r>
        <w:t xml:space="preserve">Hình </w:t>
      </w:r>
      <w:fldSimple w:instr=" STYLEREF 1 \s ">
        <w:r w:rsidR="006F338F">
          <w:rPr>
            <w:noProof/>
          </w:rPr>
          <w:t>2</w:t>
        </w:r>
      </w:fldSimple>
      <w:r w:rsidR="006F338F">
        <w:t>.</w:t>
      </w:r>
      <w:fldSimple w:instr=" SEQ Hình \* ARABIC \s 1 ">
        <w:r w:rsidR="006F338F">
          <w:rPr>
            <w:noProof/>
          </w:rPr>
          <w:t>9</w:t>
        </w:r>
      </w:fldSimple>
      <w:r w:rsidRPr="00C04F41">
        <w:t xml:space="preserve"> </w:t>
      </w:r>
      <w:r>
        <w:t xml:space="preserve">Mối quan hệ giữa </w:t>
      </w:r>
      <w:r w:rsidRPr="00321C22">
        <w:t>PatientAppointment</w:t>
      </w:r>
      <w:r>
        <w:t xml:space="preserve"> với </w:t>
      </w:r>
      <w:r w:rsidR="003561FF" w:rsidRPr="003561FF">
        <w:t>PatientDisease</w:t>
      </w:r>
      <w:bookmarkEnd w:id="80"/>
    </w:p>
    <w:p w14:paraId="3E642BA8" w14:textId="77777777" w:rsidR="00C04F41" w:rsidRPr="00C04F41" w:rsidRDefault="00C04F41" w:rsidP="00C04F41"/>
    <w:p w14:paraId="1A280EF0" w14:textId="0E516F51" w:rsidR="00302C83" w:rsidRPr="00302C83"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PatientDisease</w:t>
      </w:r>
      <w:r>
        <w:rPr>
          <w:b w:val="0"/>
          <w:color w:val="auto"/>
        </w:rPr>
        <w:t>:</w:t>
      </w:r>
    </w:p>
    <w:p w14:paraId="2F7A0C6F" w14:textId="4E4A71DE" w:rsidR="00302C83" w:rsidRDefault="00302C83" w:rsidP="001837EE">
      <w:pPr>
        <w:pStyle w:val="L11"/>
        <w:numPr>
          <w:ilvl w:val="0"/>
          <w:numId w:val="28"/>
        </w:numPr>
        <w:ind w:firstLine="273"/>
        <w:outlineLvl w:val="9"/>
        <w:rPr>
          <w:b w:val="0"/>
          <w:color w:val="auto"/>
        </w:rPr>
      </w:pPr>
      <w:r>
        <w:rPr>
          <w:b w:val="0"/>
          <w:color w:val="auto"/>
        </w:rPr>
        <w:t xml:space="preserve">Một </w:t>
      </w:r>
      <w:r w:rsidRPr="008E31E8">
        <w:rPr>
          <w:b w:val="0"/>
          <w:bCs/>
        </w:rPr>
        <w:t>PatientDisease</w:t>
      </w:r>
      <w:r>
        <w:rPr>
          <w:b w:val="0"/>
          <w:color w:val="auto"/>
        </w:rPr>
        <w:t xml:space="preserve"> chỉ chứa một </w:t>
      </w:r>
      <w:r w:rsidRPr="00C42D9F">
        <w:rPr>
          <w:b w:val="0"/>
          <w:color w:val="auto"/>
        </w:rPr>
        <w:t>Patient</w:t>
      </w:r>
      <w:r>
        <w:rPr>
          <w:b w:val="0"/>
          <w:color w:val="auto"/>
        </w:rPr>
        <w:t>Appointment</w:t>
      </w:r>
    </w:p>
    <w:p w14:paraId="38304955" w14:textId="42B8D51E"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PatientDisease</w:t>
      </w:r>
    </w:p>
    <w:p w14:paraId="1D95D397" w14:textId="56C0ACC5" w:rsidR="00302C83" w:rsidRDefault="008E31E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PatientDisease</w:t>
      </w:r>
    </w:p>
    <w:p w14:paraId="38B0E526" w14:textId="77777777" w:rsidR="00FC4EE1" w:rsidRPr="00FC4EE1" w:rsidRDefault="00FC4EE1" w:rsidP="001837EE">
      <w:pPr>
        <w:pStyle w:val="L11"/>
        <w:ind w:firstLine="273"/>
        <w:outlineLvl w:val="9"/>
        <w:rPr>
          <w:b w:val="0"/>
          <w:color w:val="auto"/>
        </w:rPr>
      </w:pPr>
    </w:p>
    <w:p w14:paraId="1A52FB2A" w14:textId="03FB21C7" w:rsidR="00302C83" w:rsidRPr="00302C83"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w:t>
      </w:r>
      <w:r>
        <w:rPr>
          <w:b w:val="0"/>
          <w:bCs/>
        </w:rPr>
        <w:t>Symptoms</w:t>
      </w:r>
      <w:r>
        <w:rPr>
          <w:b w:val="0"/>
          <w:color w:val="auto"/>
        </w:rPr>
        <w:t>:</w:t>
      </w:r>
    </w:p>
    <w:p w14:paraId="507E3EAB" w14:textId="3265836C" w:rsidR="00302C83" w:rsidRDefault="00302C83" w:rsidP="001837EE">
      <w:pPr>
        <w:pStyle w:val="L11"/>
        <w:numPr>
          <w:ilvl w:val="0"/>
          <w:numId w:val="28"/>
        </w:numPr>
        <w:ind w:firstLine="273"/>
        <w:outlineLvl w:val="9"/>
        <w:rPr>
          <w:b w:val="0"/>
          <w:color w:val="auto"/>
        </w:rPr>
      </w:pPr>
      <w:r>
        <w:rPr>
          <w:b w:val="0"/>
          <w:color w:val="auto"/>
        </w:rPr>
        <w:t xml:space="preserve">Một </w:t>
      </w:r>
      <w:r w:rsidRPr="008E31E8">
        <w:rPr>
          <w:b w:val="0"/>
          <w:bCs/>
        </w:rPr>
        <w:t>Patient</w:t>
      </w:r>
      <w:r>
        <w:rPr>
          <w:b w:val="0"/>
          <w:bCs/>
        </w:rPr>
        <w:t>Symptoms</w:t>
      </w:r>
      <w:r>
        <w:rPr>
          <w:b w:val="0"/>
          <w:color w:val="auto"/>
        </w:rPr>
        <w:t xml:space="preserve"> chỉ chứa một </w:t>
      </w:r>
      <w:r w:rsidRPr="00C42D9F">
        <w:rPr>
          <w:b w:val="0"/>
          <w:color w:val="auto"/>
        </w:rPr>
        <w:t>Patient</w:t>
      </w:r>
      <w:r>
        <w:rPr>
          <w:b w:val="0"/>
          <w:color w:val="auto"/>
        </w:rPr>
        <w:t>Appointment</w:t>
      </w:r>
    </w:p>
    <w:p w14:paraId="22CDE95C" w14:textId="70E5C995"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w:t>
      </w:r>
      <w:r>
        <w:rPr>
          <w:b w:val="0"/>
          <w:bCs/>
        </w:rPr>
        <w:t>Symptoms</w:t>
      </w:r>
    </w:p>
    <w:p w14:paraId="0B1833FA" w14:textId="6711BAE2" w:rsidR="00D20178" w:rsidRPr="00302C83" w:rsidRDefault="00D2017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w:t>
      </w:r>
      <w:r>
        <w:rPr>
          <w:b w:val="0"/>
          <w:bCs/>
        </w:rPr>
        <w:t>Symptom</w:t>
      </w:r>
    </w:p>
    <w:p w14:paraId="7E5FC90A" w14:textId="77777777" w:rsidR="00302C83" w:rsidRPr="00302C83" w:rsidRDefault="00302C83" w:rsidP="001837EE">
      <w:pPr>
        <w:pStyle w:val="L11"/>
        <w:ind w:left="720" w:firstLine="273"/>
        <w:outlineLvl w:val="9"/>
        <w:rPr>
          <w:b w:val="0"/>
          <w:color w:val="auto"/>
        </w:rPr>
      </w:pPr>
    </w:p>
    <w:p w14:paraId="0C384ECF" w14:textId="4B8CE5A2" w:rsidR="00302C83" w:rsidRPr="00302C83" w:rsidRDefault="00302C83" w:rsidP="001837EE">
      <w:pPr>
        <w:pStyle w:val="L11"/>
        <w:ind w:firstLine="273"/>
        <w:outlineLvl w:val="9"/>
        <w:rPr>
          <w:b w:val="0"/>
          <w:color w:val="auto"/>
        </w:rPr>
      </w:pPr>
      <w:r>
        <w:rPr>
          <w:b w:val="0"/>
          <w:color w:val="auto"/>
        </w:rPr>
        <w:lastRenderedPageBreak/>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302C83">
        <w:rPr>
          <w:b w:val="0"/>
          <w:bCs/>
        </w:rPr>
        <w:t>PatientDescription</w:t>
      </w:r>
      <w:r>
        <w:rPr>
          <w:b w:val="0"/>
          <w:color w:val="auto"/>
        </w:rPr>
        <w:t>:</w:t>
      </w:r>
    </w:p>
    <w:p w14:paraId="0EFB89D9" w14:textId="40C4A6E0" w:rsidR="00302C83" w:rsidRDefault="00302C83" w:rsidP="001837EE">
      <w:pPr>
        <w:pStyle w:val="L11"/>
        <w:numPr>
          <w:ilvl w:val="0"/>
          <w:numId w:val="28"/>
        </w:numPr>
        <w:ind w:firstLine="273"/>
        <w:outlineLvl w:val="9"/>
        <w:rPr>
          <w:b w:val="0"/>
          <w:color w:val="auto"/>
        </w:rPr>
      </w:pPr>
      <w:r>
        <w:rPr>
          <w:b w:val="0"/>
          <w:color w:val="auto"/>
        </w:rPr>
        <w:t xml:space="preserve">Một </w:t>
      </w:r>
      <w:r w:rsidRPr="00302C83">
        <w:rPr>
          <w:b w:val="0"/>
          <w:bCs/>
        </w:rPr>
        <w:t>PatientDescription</w:t>
      </w:r>
      <w:r>
        <w:rPr>
          <w:b w:val="0"/>
          <w:color w:val="auto"/>
        </w:rPr>
        <w:t xml:space="preserve"> chỉ chứa một </w:t>
      </w:r>
      <w:r w:rsidRPr="00C42D9F">
        <w:rPr>
          <w:b w:val="0"/>
          <w:color w:val="auto"/>
        </w:rPr>
        <w:t>Patient</w:t>
      </w:r>
      <w:r>
        <w:rPr>
          <w:b w:val="0"/>
          <w:color w:val="auto"/>
        </w:rPr>
        <w:t>Appointment</w:t>
      </w:r>
    </w:p>
    <w:p w14:paraId="7E333EC2" w14:textId="0D146A34"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302C83">
        <w:rPr>
          <w:b w:val="0"/>
          <w:bCs/>
        </w:rPr>
        <w:t>PatientDescription</w:t>
      </w:r>
    </w:p>
    <w:p w14:paraId="2C1380FC" w14:textId="788C48EA" w:rsidR="00D20178" w:rsidRDefault="00D2017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D20178">
        <w:rPr>
          <w:b w:val="0"/>
          <w:bCs/>
        </w:rPr>
        <w:t>PatientDescription</w:t>
      </w:r>
    </w:p>
    <w:p w14:paraId="1D338504" w14:textId="77777777" w:rsidR="00B8395C" w:rsidRDefault="00B8395C" w:rsidP="001837EE">
      <w:pPr>
        <w:pStyle w:val="L11"/>
        <w:ind w:left="0" w:firstLine="273"/>
        <w:outlineLvl w:val="9"/>
        <w:rPr>
          <w:b w:val="0"/>
          <w:color w:val="auto"/>
        </w:rPr>
      </w:pPr>
    </w:p>
    <w:p w14:paraId="3D449503" w14:textId="08AF94D2" w:rsidR="00D20178" w:rsidRPr="003561FF" w:rsidRDefault="00D20178" w:rsidP="003561FF">
      <w:pPr>
        <w:pStyle w:val="Heading4"/>
      </w:pPr>
      <w:bookmarkStart w:id="81" w:name="_Toc142003628"/>
      <w:r w:rsidRPr="003561FF">
        <w:t>Mối quan hệ giữa thực thể PatientAppointment với BioTest, UrineTest, BloodTest</w:t>
      </w:r>
      <w:bookmarkEnd w:id="81"/>
    </w:p>
    <w:p w14:paraId="65865195" w14:textId="77777777" w:rsidR="00D20178" w:rsidRDefault="00D20178" w:rsidP="00D20178">
      <w:pPr>
        <w:pStyle w:val="L11"/>
        <w:ind w:left="284" w:firstLine="0"/>
        <w:outlineLvl w:val="9"/>
        <w:rPr>
          <w:b w:val="0"/>
          <w:color w:val="auto"/>
        </w:rPr>
      </w:pPr>
    </w:p>
    <w:p w14:paraId="184274A1" w14:textId="77777777" w:rsidR="00C04F41" w:rsidRDefault="00302C83" w:rsidP="00C04F41">
      <w:pPr>
        <w:pStyle w:val="L11"/>
        <w:keepNext/>
        <w:outlineLvl w:val="9"/>
      </w:pPr>
      <w:r>
        <w:rPr>
          <w:noProof/>
        </w:rPr>
        <w:drawing>
          <wp:inline distT="0" distB="0" distL="0" distR="0" wp14:anchorId="49031599" wp14:editId="716D4A57">
            <wp:extent cx="6051550" cy="3242310"/>
            <wp:effectExtent l="0" t="0" r="0" b="0"/>
            <wp:docPr id="58829008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085" name="Picture 18"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550" cy="3242310"/>
                    </a:xfrm>
                    <a:prstGeom prst="rect">
                      <a:avLst/>
                    </a:prstGeom>
                    <a:noFill/>
                    <a:ln>
                      <a:noFill/>
                    </a:ln>
                  </pic:spPr>
                </pic:pic>
              </a:graphicData>
            </a:graphic>
          </wp:inline>
        </w:drawing>
      </w:r>
    </w:p>
    <w:p w14:paraId="19818F91" w14:textId="1AA66FCF" w:rsidR="00FC4EE1" w:rsidRDefault="00C04F41" w:rsidP="00C04F41">
      <w:pPr>
        <w:pStyle w:val="Caption"/>
        <w:rPr>
          <w:b w:val="0"/>
        </w:rPr>
      </w:pPr>
      <w:bookmarkStart w:id="82" w:name="_Toc142003861"/>
      <w:r>
        <w:t xml:space="preserve">Hình </w:t>
      </w:r>
      <w:fldSimple w:instr=" STYLEREF 1 \s ">
        <w:r w:rsidR="006F338F">
          <w:rPr>
            <w:noProof/>
          </w:rPr>
          <w:t>2</w:t>
        </w:r>
      </w:fldSimple>
      <w:r w:rsidR="006F338F">
        <w:t>.</w:t>
      </w:r>
      <w:fldSimple w:instr=" SEQ Hình \* ARABIC \s 1 ">
        <w:r w:rsidR="006F338F">
          <w:rPr>
            <w:noProof/>
          </w:rPr>
          <w:t>10</w:t>
        </w:r>
      </w:fldSimple>
      <w:r w:rsidRPr="00C04F41">
        <w:t xml:space="preserve"> </w:t>
      </w:r>
      <w:r>
        <w:t xml:space="preserve">Mối quan hệ giữa </w:t>
      </w:r>
      <w:r w:rsidRPr="00321C22">
        <w:t>PatientAppointment</w:t>
      </w:r>
      <w:r>
        <w:t xml:space="preserve"> với BioTest, </w:t>
      </w:r>
      <w:r w:rsidRPr="00FC4EE1">
        <w:t>BloodTest</w:t>
      </w:r>
      <w:r>
        <w:t>, UrineTest</w:t>
      </w:r>
      <w:bookmarkEnd w:id="82"/>
    </w:p>
    <w:p w14:paraId="119C11F6" w14:textId="77777777" w:rsidR="00FF4A49" w:rsidRDefault="00FF4A49" w:rsidP="00FF4A49">
      <w:pPr>
        <w:pStyle w:val="L11"/>
        <w:spacing w:before="120" w:after="120" w:line="240" w:lineRule="auto"/>
        <w:ind w:left="14" w:hanging="14"/>
        <w:jc w:val="center"/>
        <w:outlineLvl w:val="9"/>
        <w:rPr>
          <w:b w:val="0"/>
          <w:color w:val="auto"/>
        </w:rPr>
      </w:pPr>
    </w:p>
    <w:p w14:paraId="325FD308" w14:textId="7373D5CE" w:rsidR="00F03387"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UrineTest, BloodTest và BỉoTest</w:t>
      </w:r>
      <w:r w:rsidR="008A4CA6">
        <w:rPr>
          <w:b w:val="0"/>
          <w:color w:val="auto"/>
        </w:rPr>
        <w:t xml:space="preserve"> là tương tự nhau:</w:t>
      </w:r>
    </w:p>
    <w:p w14:paraId="3FC67ACA" w14:textId="3EB8D456" w:rsidR="008A4CA6" w:rsidRDefault="008A4CA6" w:rsidP="001837EE">
      <w:pPr>
        <w:pStyle w:val="L11"/>
        <w:numPr>
          <w:ilvl w:val="0"/>
          <w:numId w:val="28"/>
        </w:numPr>
        <w:ind w:firstLine="273"/>
        <w:outlineLvl w:val="9"/>
        <w:rPr>
          <w:b w:val="0"/>
          <w:color w:val="auto"/>
        </w:rPr>
      </w:pPr>
      <w:r>
        <w:rPr>
          <w:b w:val="0"/>
          <w:color w:val="auto"/>
        </w:rPr>
        <w:t xml:space="preserve">Một UrineTest chỉ chứa một </w:t>
      </w:r>
      <w:r w:rsidRPr="00C42D9F">
        <w:rPr>
          <w:b w:val="0"/>
          <w:color w:val="auto"/>
        </w:rPr>
        <w:t>Patient</w:t>
      </w:r>
      <w:r>
        <w:rPr>
          <w:b w:val="0"/>
          <w:color w:val="auto"/>
        </w:rPr>
        <w:t>Appointment</w:t>
      </w:r>
    </w:p>
    <w:p w14:paraId="3C617053" w14:textId="6C14DCBC" w:rsidR="008A4CA6" w:rsidRPr="00302C83" w:rsidRDefault="008A4CA6"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có thể có ở nhiều UrineTest</w:t>
      </w:r>
    </w:p>
    <w:p w14:paraId="011EEAEF" w14:textId="77777777" w:rsidR="008A4CA6" w:rsidRPr="00302C83" w:rsidRDefault="008A4CA6"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A4CA6">
        <w:rPr>
          <w:b w:val="0"/>
          <w:bCs/>
        </w:rPr>
        <w:t>PatientDisease</w:t>
      </w:r>
    </w:p>
    <w:p w14:paraId="212FAD27" w14:textId="77777777" w:rsidR="00F03387" w:rsidRDefault="00F03387" w:rsidP="001837EE">
      <w:pPr>
        <w:pStyle w:val="L11"/>
        <w:ind w:firstLine="273"/>
        <w:outlineLvl w:val="9"/>
        <w:rPr>
          <w:b w:val="0"/>
          <w:color w:val="auto"/>
        </w:rPr>
      </w:pPr>
    </w:p>
    <w:p w14:paraId="5FA61375" w14:textId="39A5B350" w:rsidR="00D967B5" w:rsidRDefault="008A4CA6"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vớ</w:t>
      </w:r>
      <w:r>
        <w:rPr>
          <w:b w:val="0"/>
          <w:color w:val="auto"/>
        </w:rPr>
        <w:t>i BloodTest và BỉoTest là tương tự như vớ</w:t>
      </w:r>
      <w:r w:rsidR="00560F89">
        <w:rPr>
          <w:b w:val="0"/>
          <w:color w:val="auto"/>
        </w:rPr>
        <w:t>i UrineTest.</w:t>
      </w:r>
    </w:p>
    <w:p w14:paraId="5841A67A" w14:textId="77777777" w:rsidR="001837EE" w:rsidRDefault="001837EE" w:rsidP="001837EE">
      <w:pPr>
        <w:pStyle w:val="L11"/>
        <w:ind w:firstLine="273"/>
        <w:outlineLvl w:val="9"/>
        <w:rPr>
          <w:b w:val="0"/>
          <w:color w:val="auto"/>
        </w:rPr>
      </w:pPr>
    </w:p>
    <w:p w14:paraId="18FB0B59" w14:textId="4C9F809E" w:rsidR="008A4CA6" w:rsidRPr="008A4CA6" w:rsidRDefault="008A4CA6" w:rsidP="008A4CA6">
      <w:pPr>
        <w:pStyle w:val="Heading3"/>
      </w:pPr>
      <w:bookmarkStart w:id="83" w:name="_Toc142003629"/>
      <w:r w:rsidRPr="008A4CA6">
        <w:lastRenderedPageBreak/>
        <w:t>Thiết kế ERD</w:t>
      </w:r>
      <w:r w:rsidR="00354F86">
        <w:t xml:space="preserve"> </w:t>
      </w:r>
      <w:r w:rsidRPr="008A4CA6">
        <w:t>(</w:t>
      </w:r>
      <w:r w:rsidRPr="008A4CA6">
        <w:rPr>
          <w:rStyle w:val="Emphasis"/>
          <w:i/>
          <w:iCs w:val="0"/>
        </w:rPr>
        <w:t>Entity</w:t>
      </w:r>
      <w:r>
        <w:rPr>
          <w:rStyle w:val="Emphasis"/>
          <w:i/>
          <w:iCs w:val="0"/>
        </w:rPr>
        <w:t xml:space="preserve"> </w:t>
      </w:r>
      <w:r w:rsidRPr="008A4CA6">
        <w:rPr>
          <w:rStyle w:val="Emphasis"/>
          <w:i/>
          <w:iCs w:val="0"/>
        </w:rPr>
        <w:t>Relationship</w:t>
      </w:r>
      <w:r>
        <w:rPr>
          <w:rStyle w:val="Emphasis"/>
          <w:i/>
          <w:iCs w:val="0"/>
        </w:rPr>
        <w:t xml:space="preserve"> </w:t>
      </w:r>
      <w:r w:rsidRPr="008A4CA6">
        <w:t>Diagram)</w:t>
      </w:r>
      <w:bookmarkEnd w:id="83"/>
      <w:r w:rsidRPr="008A4CA6">
        <w:t xml:space="preserve"> </w:t>
      </w:r>
    </w:p>
    <w:p w14:paraId="2BD596B8" w14:textId="430196FB" w:rsidR="00D967B5" w:rsidRDefault="008A4CA6" w:rsidP="001837EE">
      <w:pPr>
        <w:ind w:firstLine="284"/>
      </w:pPr>
      <w:r>
        <w:t xml:space="preserve">Sau </w:t>
      </w:r>
      <w:r w:rsidRPr="008A4CA6">
        <w:t xml:space="preserve">khi bạn đã phân tích các thực thể </w:t>
      </w:r>
      <w:r>
        <w:t xml:space="preserve">cần cho hệ thống </w:t>
      </w:r>
      <w:r w:rsidRPr="008A4CA6">
        <w:t>và các mối quan hệ giữa chúng, việc xây dựng biểu đồ ERD sẽ trở nên dễ dàng hơn</w:t>
      </w:r>
      <w:r>
        <w:t xml:space="preserve"> nhiều</w:t>
      </w:r>
      <w:r w:rsidRPr="008A4CA6">
        <w:t xml:space="preserve">. </w:t>
      </w:r>
      <w:r>
        <w:t>B</w:t>
      </w:r>
      <w:r w:rsidRPr="008A4CA6">
        <w:t xml:space="preserve">iểu đồ ERD không chỉ giúp thể hiện cấu trúc cơ sở dữ liệu </w:t>
      </w:r>
      <w:r>
        <w:t>mà còn thể hiện đưọc một cách trực quan về sự tương tác giữa các thực thế với nhau.</w:t>
      </w:r>
    </w:p>
    <w:p w14:paraId="139AA872" w14:textId="77777777" w:rsidR="00C04F41" w:rsidRDefault="00C56441" w:rsidP="00C04F41">
      <w:pPr>
        <w:keepNext/>
      </w:pPr>
      <w:r>
        <w:rPr>
          <w:noProof/>
        </w:rPr>
        <w:drawing>
          <wp:inline distT="0" distB="0" distL="0" distR="0" wp14:anchorId="3FAEEAD1" wp14:editId="2F142026">
            <wp:extent cx="6051550" cy="5200650"/>
            <wp:effectExtent l="0" t="0" r="0" b="0"/>
            <wp:docPr id="14472688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885" name="Picture 19"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550" cy="5200650"/>
                    </a:xfrm>
                    <a:prstGeom prst="rect">
                      <a:avLst/>
                    </a:prstGeom>
                    <a:noFill/>
                    <a:ln>
                      <a:noFill/>
                    </a:ln>
                  </pic:spPr>
                </pic:pic>
              </a:graphicData>
            </a:graphic>
          </wp:inline>
        </w:drawing>
      </w:r>
    </w:p>
    <w:p w14:paraId="2C4EB5C0" w14:textId="2B45D6A2" w:rsidR="008A4CA6" w:rsidRPr="008A4CA6" w:rsidRDefault="00C04F41" w:rsidP="00C04F41">
      <w:pPr>
        <w:pStyle w:val="Caption"/>
      </w:pPr>
      <w:bookmarkStart w:id="84" w:name="_Toc142003862"/>
      <w:r>
        <w:t xml:space="preserve">Hình </w:t>
      </w:r>
      <w:fldSimple w:instr=" STYLEREF 1 \s ">
        <w:r w:rsidR="006F338F">
          <w:rPr>
            <w:noProof/>
          </w:rPr>
          <w:t>2</w:t>
        </w:r>
      </w:fldSimple>
      <w:r w:rsidR="006F338F">
        <w:t>.</w:t>
      </w:r>
      <w:fldSimple w:instr=" SEQ Hình \* ARABIC \s 1 ">
        <w:r w:rsidR="006F338F">
          <w:rPr>
            <w:noProof/>
          </w:rPr>
          <w:t>11</w:t>
        </w:r>
      </w:fldSimple>
      <w:r w:rsidRPr="00C04F41">
        <w:t xml:space="preserve"> </w:t>
      </w:r>
      <w:r>
        <w:t>Thiết kế ERD</w:t>
      </w:r>
      <w:bookmarkEnd w:id="84"/>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308DB9DA" w14:textId="084EED11" w:rsidR="00DD7090" w:rsidRDefault="00A2351E" w:rsidP="00FE728F">
      <w:pPr>
        <w:pStyle w:val="Heading3"/>
      </w:pPr>
      <w:bookmarkStart w:id="85" w:name="_Toc141915297"/>
      <w:bookmarkStart w:id="86" w:name="_Toc142003630"/>
      <w:r>
        <w:lastRenderedPageBreak/>
        <w:t>Cơ sở dữ liệu</w:t>
      </w:r>
      <w:bookmarkEnd w:id="85"/>
      <w:bookmarkEnd w:id="86"/>
    </w:p>
    <w:p w14:paraId="79E3CEEA" w14:textId="0D9307E7" w:rsidR="00FD2B74" w:rsidRPr="003561FF" w:rsidRDefault="00A916F0" w:rsidP="003561FF">
      <w:pPr>
        <w:pStyle w:val="Heading4"/>
      </w:pPr>
      <w:r w:rsidRPr="003561FF">
        <w:t xml:space="preserve"> </w:t>
      </w:r>
      <w:bookmarkStart w:id="87" w:name="_Toc141915298"/>
      <w:bookmarkStart w:id="88" w:name="_Toc142003631"/>
      <w:r w:rsidRPr="003561FF">
        <w:t xml:space="preserve">Bảng </w:t>
      </w:r>
      <w:r w:rsidR="00F27477" w:rsidRPr="003561FF">
        <w:t>Role</w:t>
      </w:r>
      <w:r w:rsidR="00BD1EF8" w:rsidRPr="003561FF">
        <w:t xml:space="preserve"> (Vai trò)</w:t>
      </w:r>
      <w:bookmarkEnd w:id="87"/>
      <w:bookmarkEnd w:id="88"/>
    </w:p>
    <w:p w14:paraId="0427D69C" w14:textId="5DAFC2A9" w:rsidR="00022F8B" w:rsidRDefault="00022F8B" w:rsidP="00022F8B">
      <w:pPr>
        <w:pStyle w:val="Caption"/>
        <w:keepNext/>
      </w:pPr>
      <w:bookmarkStart w:id="89" w:name="_Toc141985623"/>
      <w:r>
        <w:t xml:space="preserve">Bảng </w:t>
      </w:r>
      <w:fldSimple w:instr=" STYLEREF 1 \s ">
        <w:r w:rsidR="00530154">
          <w:rPr>
            <w:noProof/>
          </w:rPr>
          <w:t>2</w:t>
        </w:r>
      </w:fldSimple>
      <w:r w:rsidR="00530154">
        <w:t>.</w:t>
      </w:r>
      <w:fldSimple w:instr=" SEQ Bảng \* ARABIC \s 1 ">
        <w:r w:rsidR="00530154">
          <w:rPr>
            <w:noProof/>
          </w:rPr>
          <w:t>1</w:t>
        </w:r>
      </w:fldSimple>
      <w:r w:rsidRPr="00022F8B">
        <w:t xml:space="preserve"> </w:t>
      </w:r>
      <w:r>
        <w:t>Cơ sở dữ liệu bảng Role(Vai trò)</w:t>
      </w:r>
      <w:bookmarkEnd w:id="89"/>
    </w:p>
    <w:tbl>
      <w:tblPr>
        <w:tblpPr w:leftFromText="180" w:rightFromText="180" w:vertAnchor="text" w:horzAnchor="margin" w:tblpY="233"/>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022F8B" w:rsidRPr="00AB7611" w14:paraId="3BDB3A13" w14:textId="77777777" w:rsidTr="00022F8B">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A8B3A2" w14:textId="77777777" w:rsidR="00022F8B" w:rsidRPr="00AB7611" w:rsidRDefault="00022F8B" w:rsidP="00022F8B">
            <w:pPr>
              <w:spacing w:before="0" w:after="0" w:line="240" w:lineRule="auto"/>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6002870" w14:textId="77777777" w:rsidR="00022F8B" w:rsidRPr="00AB7611" w:rsidRDefault="00022F8B" w:rsidP="00022F8B">
            <w:pPr>
              <w:spacing w:before="0" w:after="0" w:line="240" w:lineRule="auto"/>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1C41AE" w14:textId="77777777" w:rsidR="00022F8B" w:rsidRPr="00AB7611" w:rsidRDefault="00022F8B" w:rsidP="00022F8B">
            <w:pPr>
              <w:spacing w:before="0" w:after="0" w:line="240" w:lineRule="auto"/>
              <w:jc w:val="center"/>
              <w:rPr>
                <w:sz w:val="24"/>
                <w:szCs w:val="24"/>
              </w:rPr>
            </w:pPr>
            <w:r w:rsidRPr="00AB7611">
              <w:rPr>
                <w:color w:val="000000"/>
                <w:szCs w:val="26"/>
              </w:rPr>
              <w:t>KIỂU</w:t>
            </w:r>
          </w:p>
          <w:p w14:paraId="6A1086C0" w14:textId="77777777" w:rsidR="00022F8B" w:rsidRPr="00AB7611" w:rsidRDefault="00022F8B" w:rsidP="00022F8B">
            <w:pPr>
              <w:spacing w:before="0" w:after="0" w:line="240" w:lineRule="auto"/>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0E6C16" w14:textId="77777777" w:rsidR="00022F8B" w:rsidRPr="00AB7611" w:rsidRDefault="00022F8B" w:rsidP="00022F8B">
            <w:pPr>
              <w:spacing w:before="0" w:after="0" w:line="240" w:lineRule="auto"/>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5556E5" w14:textId="77777777" w:rsidR="00022F8B" w:rsidRPr="00AB7611" w:rsidRDefault="00022F8B" w:rsidP="00022F8B">
            <w:pPr>
              <w:spacing w:before="0" w:after="0" w:line="240" w:lineRule="auto"/>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7F34CEF" w14:textId="77777777" w:rsidR="00022F8B" w:rsidRPr="00AB7611" w:rsidRDefault="00022F8B" w:rsidP="00022F8B">
            <w:pPr>
              <w:spacing w:before="0" w:after="0" w:line="240" w:lineRule="auto"/>
              <w:jc w:val="center"/>
              <w:rPr>
                <w:sz w:val="24"/>
                <w:szCs w:val="24"/>
              </w:rPr>
            </w:pPr>
            <w:r w:rsidRPr="00AB7611">
              <w:rPr>
                <w:color w:val="000000"/>
                <w:szCs w:val="26"/>
              </w:rPr>
              <w:t>MÔ TẢ</w:t>
            </w:r>
          </w:p>
        </w:tc>
      </w:tr>
      <w:tr w:rsidR="00022F8B" w:rsidRPr="00AB7611" w14:paraId="3A77B416" w14:textId="77777777" w:rsidTr="00022F8B">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FCF28" w14:textId="77777777" w:rsidR="00022F8B" w:rsidRPr="00AB7611" w:rsidRDefault="00022F8B" w:rsidP="00022F8B">
            <w:pPr>
              <w:spacing w:before="0" w:after="0" w:line="240" w:lineRule="auto"/>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64CB0CB8" w14:textId="77777777" w:rsidR="00022F8B" w:rsidRPr="00AB7611" w:rsidRDefault="00022F8B" w:rsidP="00022F8B">
            <w:pPr>
              <w:spacing w:before="0" w:after="0" w:line="240" w:lineRule="auto"/>
              <w:jc w:val="center"/>
              <w:rPr>
                <w:color w:val="000000"/>
                <w:szCs w:val="26"/>
              </w:rPr>
            </w:pPr>
            <w:r w:rsidRPr="00F27477">
              <w:rPr>
                <w:color w:val="000000"/>
                <w:szCs w:val="26"/>
              </w:rPr>
              <w:t>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3CADB" w14:textId="77777777" w:rsidR="00022F8B" w:rsidRPr="00AB7611" w:rsidRDefault="00022F8B" w:rsidP="00022F8B">
            <w:pPr>
              <w:spacing w:before="0" w:after="0" w:line="240" w:lineRule="auto"/>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A0F7E" w14:textId="77777777" w:rsidR="00022F8B" w:rsidRPr="00AB7611" w:rsidRDefault="00022F8B" w:rsidP="00022F8B">
            <w:pPr>
              <w:spacing w:before="0" w:after="0" w:line="240" w:lineRule="auto"/>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1501A" w14:textId="77777777" w:rsidR="00022F8B" w:rsidRPr="00AB7611" w:rsidRDefault="00022F8B" w:rsidP="00022F8B">
            <w:pPr>
              <w:spacing w:before="0" w:after="0" w:line="240" w:lineRule="auto"/>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5AF50D" w14:textId="77777777" w:rsidR="00022F8B" w:rsidRPr="00AB7611" w:rsidRDefault="00022F8B" w:rsidP="00022F8B">
            <w:pPr>
              <w:spacing w:before="0" w:after="0" w:line="240" w:lineRule="auto"/>
              <w:jc w:val="center"/>
              <w:rPr>
                <w:sz w:val="24"/>
                <w:szCs w:val="24"/>
              </w:rPr>
            </w:pPr>
            <w:r>
              <w:rPr>
                <w:color w:val="000000"/>
                <w:szCs w:val="26"/>
              </w:rPr>
              <w:t>Mã User</w:t>
            </w:r>
          </w:p>
        </w:tc>
      </w:tr>
      <w:tr w:rsidR="00022F8B" w:rsidRPr="00AB7611" w14:paraId="4561D05D" w14:textId="77777777" w:rsidTr="00022F8B">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48AF5" w14:textId="77777777" w:rsidR="00022F8B" w:rsidRPr="00AB7611" w:rsidRDefault="00022F8B" w:rsidP="00022F8B">
            <w:pPr>
              <w:spacing w:before="0" w:after="0" w:line="240" w:lineRule="auto"/>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993A01C" w14:textId="77777777" w:rsidR="00022F8B" w:rsidRPr="00AB7611" w:rsidRDefault="00022F8B" w:rsidP="00022F8B">
            <w:pPr>
              <w:spacing w:before="0" w:after="0" w:line="240" w:lineRule="auto"/>
              <w:jc w:val="center"/>
              <w:rPr>
                <w:color w:val="000000"/>
                <w:szCs w:val="26"/>
              </w:rPr>
            </w:pPr>
            <w:r w:rsidRPr="00F27477">
              <w:rPr>
                <w:color w:val="000000"/>
                <w:szCs w:val="26"/>
              </w:rPr>
              <w:t>r_Name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23A78" w14:textId="77777777" w:rsidR="00022F8B" w:rsidRPr="00AB7611" w:rsidRDefault="00022F8B" w:rsidP="00022F8B">
            <w:pPr>
              <w:spacing w:before="0" w:after="0" w:line="240" w:lineRule="auto"/>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A07CD" w14:textId="77777777" w:rsidR="00022F8B" w:rsidRPr="00AB7611" w:rsidRDefault="00022F8B" w:rsidP="00022F8B">
            <w:pPr>
              <w:spacing w:before="0" w:after="0" w:line="240" w:lineRule="auto"/>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A2721" w14:textId="77777777" w:rsidR="00022F8B" w:rsidRPr="00AB7611" w:rsidRDefault="00022F8B" w:rsidP="00022F8B">
            <w:pPr>
              <w:spacing w:before="0" w:after="0" w:line="240" w:lineRule="auto"/>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CBE6CB" w14:textId="77777777" w:rsidR="00022F8B" w:rsidRPr="00AB7611" w:rsidRDefault="00022F8B" w:rsidP="00022F8B">
            <w:pPr>
              <w:spacing w:before="0" w:after="0" w:line="240" w:lineRule="auto"/>
              <w:jc w:val="center"/>
              <w:rPr>
                <w:sz w:val="24"/>
                <w:szCs w:val="24"/>
              </w:rPr>
            </w:pPr>
            <w:r w:rsidRPr="00AB7611">
              <w:rPr>
                <w:color w:val="000000"/>
                <w:szCs w:val="26"/>
              </w:rPr>
              <w:t xml:space="preserve">Tên </w:t>
            </w:r>
            <w:r>
              <w:rPr>
                <w:color w:val="000000"/>
                <w:szCs w:val="26"/>
              </w:rPr>
              <w:t>User</w:t>
            </w:r>
          </w:p>
        </w:tc>
      </w:tr>
    </w:tbl>
    <w:p w14:paraId="6294D48A" w14:textId="7428B79F" w:rsidR="00392ACD" w:rsidRDefault="00392ACD" w:rsidP="001837EE"/>
    <w:p w14:paraId="7CE1A5A6" w14:textId="075AD0B0" w:rsidR="001837EE" w:rsidRDefault="001837EE" w:rsidP="001837EE">
      <w:r>
        <w:t>Đây là bảng chứa các role được sử dụng trong hệ thống.</w:t>
      </w:r>
    </w:p>
    <w:p w14:paraId="6FBDCCD0" w14:textId="3C0CC4BE" w:rsidR="0077456A" w:rsidRPr="003561FF" w:rsidRDefault="00A916F0" w:rsidP="003561FF">
      <w:pPr>
        <w:pStyle w:val="Heading4"/>
      </w:pPr>
      <w:bookmarkStart w:id="90" w:name="_Toc141915299"/>
      <w:bookmarkStart w:id="91" w:name="_Toc142003632"/>
      <w:r w:rsidRPr="003561FF">
        <w:t>B</w:t>
      </w:r>
      <w:r w:rsidR="00EC1D11" w:rsidRPr="003561FF">
        <w:t>ả</w:t>
      </w:r>
      <w:r w:rsidRPr="003561FF">
        <w:t xml:space="preserve">ng </w:t>
      </w:r>
      <w:r w:rsidR="00F27477" w:rsidRPr="003561FF">
        <w:t>User</w:t>
      </w:r>
      <w:r w:rsidR="00BD1EF8" w:rsidRPr="003561FF">
        <w:t xml:space="preserve"> (Tài khoản người dung)</w:t>
      </w:r>
      <w:bookmarkEnd w:id="90"/>
      <w:bookmarkEnd w:id="91"/>
    </w:p>
    <w:p w14:paraId="6D0CA546" w14:textId="4161A432" w:rsidR="00022F8B" w:rsidRDefault="00022F8B" w:rsidP="00022F8B">
      <w:pPr>
        <w:pStyle w:val="Caption"/>
        <w:keepNext/>
      </w:pPr>
      <w:bookmarkStart w:id="92" w:name="_Toc141985624"/>
      <w:r>
        <w:t xml:space="preserve">Bảng </w:t>
      </w:r>
      <w:fldSimple w:instr=" STYLEREF 1 \s ">
        <w:r w:rsidR="00530154">
          <w:rPr>
            <w:noProof/>
          </w:rPr>
          <w:t>2</w:t>
        </w:r>
      </w:fldSimple>
      <w:r w:rsidR="00530154">
        <w:t>.</w:t>
      </w:r>
      <w:fldSimple w:instr=" SEQ Bảng \* ARABIC \s 1 ">
        <w:r w:rsidR="00530154">
          <w:rPr>
            <w:noProof/>
          </w:rPr>
          <w:t>2</w:t>
        </w:r>
      </w:fldSimple>
      <w:r w:rsidRPr="00022F8B">
        <w:t xml:space="preserve"> </w:t>
      </w:r>
      <w:r>
        <w:t>Cơ sở dữ liệu bảng User (Tài khoản người dùng)</w:t>
      </w:r>
      <w:bookmarkEnd w:id="92"/>
    </w:p>
    <w:tbl>
      <w:tblPr>
        <w:tblpPr w:leftFromText="180" w:rightFromText="180" w:vertAnchor="text" w:horzAnchor="margin" w:tblpY="253"/>
        <w:tblW w:w="5000" w:type="pct"/>
        <w:tblCellMar>
          <w:top w:w="15" w:type="dxa"/>
          <w:left w:w="15" w:type="dxa"/>
          <w:bottom w:w="15" w:type="dxa"/>
          <w:right w:w="15" w:type="dxa"/>
        </w:tblCellMar>
        <w:tblLook w:val="04A0" w:firstRow="1" w:lastRow="0" w:firstColumn="1" w:lastColumn="0" w:noHBand="0" w:noVBand="1"/>
      </w:tblPr>
      <w:tblGrid>
        <w:gridCol w:w="902"/>
        <w:gridCol w:w="1707"/>
        <w:gridCol w:w="1787"/>
        <w:gridCol w:w="2477"/>
        <w:gridCol w:w="1339"/>
        <w:gridCol w:w="1534"/>
      </w:tblGrid>
      <w:tr w:rsidR="00071C22" w:rsidRPr="00AB7611" w14:paraId="4BC2634F" w14:textId="77777777" w:rsidTr="00022F8B">
        <w:tc>
          <w:tcPr>
            <w:tcW w:w="46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CEC37" w14:textId="77777777" w:rsidR="00071C22" w:rsidRPr="00AB7611" w:rsidRDefault="00071C22" w:rsidP="00022F8B">
            <w:pPr>
              <w:spacing w:before="0" w:after="0"/>
              <w:jc w:val="center"/>
              <w:rPr>
                <w:sz w:val="24"/>
                <w:szCs w:val="24"/>
              </w:rPr>
            </w:pPr>
            <w:r>
              <w:rPr>
                <w:sz w:val="24"/>
                <w:szCs w:val="24"/>
              </w:rPr>
              <w:t>STT</w:t>
            </w:r>
          </w:p>
        </w:tc>
        <w:tc>
          <w:tcPr>
            <w:tcW w:w="876"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7AEA79D" w14:textId="77777777" w:rsidR="00071C22" w:rsidRPr="00AB7611" w:rsidRDefault="00071C22" w:rsidP="00022F8B">
            <w:pPr>
              <w:spacing w:before="0" w:after="0"/>
              <w:jc w:val="center"/>
              <w:rPr>
                <w:color w:val="000000"/>
                <w:szCs w:val="26"/>
              </w:rPr>
            </w:pPr>
            <w:r>
              <w:rPr>
                <w:color w:val="000000"/>
                <w:szCs w:val="26"/>
              </w:rPr>
              <w:t>TÊN</w:t>
            </w:r>
          </w:p>
        </w:tc>
        <w:tc>
          <w:tcPr>
            <w:tcW w:w="91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60FD43" w14:textId="77777777" w:rsidR="00071C22" w:rsidRPr="00AB7611" w:rsidRDefault="00071C22" w:rsidP="00022F8B">
            <w:pPr>
              <w:spacing w:before="0" w:after="0"/>
              <w:jc w:val="center"/>
              <w:rPr>
                <w:sz w:val="24"/>
                <w:szCs w:val="24"/>
              </w:rPr>
            </w:pPr>
            <w:r w:rsidRPr="00AB7611">
              <w:rPr>
                <w:color w:val="000000"/>
                <w:szCs w:val="26"/>
              </w:rPr>
              <w:t>KIỂU</w:t>
            </w:r>
          </w:p>
          <w:p w14:paraId="0DE0F246" w14:textId="77777777" w:rsidR="00071C22" w:rsidRPr="00AB7611" w:rsidRDefault="00071C22" w:rsidP="00022F8B">
            <w:pPr>
              <w:spacing w:before="0" w:after="0"/>
              <w:jc w:val="center"/>
              <w:rPr>
                <w:sz w:val="24"/>
                <w:szCs w:val="24"/>
              </w:rPr>
            </w:pPr>
            <w:r w:rsidRPr="00AB7611">
              <w:rPr>
                <w:color w:val="000000"/>
                <w:szCs w:val="26"/>
              </w:rPr>
              <w:t>DỮ LIỆU</w:t>
            </w:r>
          </w:p>
        </w:tc>
        <w:tc>
          <w:tcPr>
            <w:tcW w:w="12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9BB0F85" w14:textId="77777777" w:rsidR="00071C22" w:rsidRPr="00AB7611" w:rsidRDefault="00071C22" w:rsidP="00022F8B">
            <w:pPr>
              <w:spacing w:before="0" w:after="0"/>
              <w:jc w:val="center"/>
              <w:rPr>
                <w:sz w:val="24"/>
                <w:szCs w:val="24"/>
              </w:rPr>
            </w:pPr>
            <w:r w:rsidRPr="00AB7611">
              <w:rPr>
                <w:color w:val="000000"/>
                <w:szCs w:val="26"/>
              </w:rPr>
              <w:t>RÀNG BUỘC</w:t>
            </w:r>
          </w:p>
        </w:tc>
        <w:tc>
          <w:tcPr>
            <w:tcW w:w="68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1B9C" w14:textId="77777777" w:rsidR="00071C22" w:rsidRPr="00AB7611" w:rsidRDefault="00071C22" w:rsidP="00022F8B">
            <w:pPr>
              <w:spacing w:before="0" w:after="0"/>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E315A6" w14:textId="77777777" w:rsidR="00071C22" w:rsidRPr="00AB7611" w:rsidRDefault="00071C22" w:rsidP="00022F8B">
            <w:pPr>
              <w:spacing w:before="0" w:after="0"/>
              <w:jc w:val="center"/>
              <w:rPr>
                <w:sz w:val="24"/>
                <w:szCs w:val="24"/>
              </w:rPr>
            </w:pPr>
            <w:r w:rsidRPr="00AB7611">
              <w:rPr>
                <w:color w:val="000000"/>
                <w:szCs w:val="26"/>
              </w:rPr>
              <w:t>MÔ TẢ</w:t>
            </w:r>
          </w:p>
        </w:tc>
      </w:tr>
      <w:tr w:rsidR="00071C22" w:rsidRPr="00AB7611" w14:paraId="7F05FBC2"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8BE03" w14:textId="77777777" w:rsidR="00071C22" w:rsidRPr="00AB7611" w:rsidRDefault="00071C22" w:rsidP="00022F8B">
            <w:pPr>
              <w:spacing w:before="0" w:after="0"/>
              <w:jc w:val="center"/>
              <w:rPr>
                <w:sz w:val="24"/>
                <w:szCs w:val="24"/>
              </w:rPr>
            </w:pPr>
            <w:r>
              <w:rPr>
                <w:sz w:val="24"/>
                <w:szCs w:val="24"/>
              </w:rPr>
              <w:t>1</w:t>
            </w:r>
          </w:p>
        </w:tc>
        <w:tc>
          <w:tcPr>
            <w:tcW w:w="876" w:type="pct"/>
            <w:tcBorders>
              <w:top w:val="single" w:sz="4" w:space="0" w:color="000000"/>
              <w:left w:val="single" w:sz="4" w:space="0" w:color="000000"/>
              <w:bottom w:val="single" w:sz="4" w:space="0" w:color="000000"/>
              <w:right w:val="single" w:sz="4" w:space="0" w:color="000000"/>
            </w:tcBorders>
            <w:vAlign w:val="center"/>
          </w:tcPr>
          <w:p w14:paraId="7C4E8401" w14:textId="77777777" w:rsidR="00071C22" w:rsidRPr="00AB7611" w:rsidRDefault="00071C22" w:rsidP="00022F8B">
            <w:pPr>
              <w:spacing w:before="0" w:after="0"/>
              <w:jc w:val="center"/>
              <w:rPr>
                <w:color w:val="000000"/>
                <w:szCs w:val="26"/>
              </w:rPr>
            </w:pPr>
            <w:r w:rsidRPr="00F27477">
              <w:rPr>
                <w:color w:val="000000"/>
                <w:szCs w:val="26"/>
              </w:rPr>
              <w:t>u_id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B1192" w14:textId="77777777" w:rsidR="00071C22" w:rsidRPr="00AB7611" w:rsidRDefault="00071C22" w:rsidP="00022F8B">
            <w:pPr>
              <w:spacing w:before="0" w:after="0"/>
              <w:jc w:val="center"/>
              <w:rPr>
                <w:sz w:val="24"/>
                <w:szCs w:val="24"/>
              </w:rPr>
            </w:pPr>
            <w:r w:rsidRPr="00A916F0">
              <w:rPr>
                <w:color w:val="000000"/>
                <w:szCs w:val="26"/>
              </w:rPr>
              <w:t>INT</w:t>
            </w: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0DF0" w14:textId="77777777" w:rsidR="00071C22" w:rsidRPr="00AB7611" w:rsidRDefault="00071C22" w:rsidP="00022F8B">
            <w:pPr>
              <w:spacing w:before="0" w:after="0"/>
              <w:jc w:val="center"/>
              <w:rPr>
                <w:sz w:val="24"/>
                <w:szCs w:val="24"/>
              </w:rPr>
            </w:pPr>
            <w:r w:rsidRPr="00AB7611">
              <w:rPr>
                <w:color w:val="000000"/>
                <w:szCs w:val="26"/>
              </w:rPr>
              <w:t>Khoá chính</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9B2CA" w14:textId="77777777" w:rsidR="00071C22" w:rsidRPr="00AB7611" w:rsidRDefault="00071C22" w:rsidP="00022F8B">
            <w:pPr>
              <w:spacing w:before="0" w:after="0"/>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CB9F0" w14:textId="77777777" w:rsidR="00071C22" w:rsidRPr="00AB7611" w:rsidRDefault="00071C22" w:rsidP="00022F8B">
            <w:pPr>
              <w:spacing w:before="0" w:after="0"/>
              <w:jc w:val="center"/>
              <w:rPr>
                <w:sz w:val="24"/>
                <w:szCs w:val="24"/>
              </w:rPr>
            </w:pPr>
            <w:r>
              <w:rPr>
                <w:color w:val="000000"/>
                <w:szCs w:val="26"/>
              </w:rPr>
              <w:t>Mã role</w:t>
            </w:r>
          </w:p>
        </w:tc>
      </w:tr>
      <w:tr w:rsidR="00071C22" w:rsidRPr="00AB7611" w14:paraId="60CD8D6B"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83DEF" w14:textId="77777777" w:rsidR="00071C22" w:rsidRPr="00AB7611" w:rsidRDefault="00071C22" w:rsidP="00022F8B">
            <w:pPr>
              <w:spacing w:before="0" w:after="0"/>
              <w:jc w:val="center"/>
              <w:rPr>
                <w:sz w:val="24"/>
                <w:szCs w:val="24"/>
              </w:rPr>
            </w:pPr>
            <w:r>
              <w:rPr>
                <w:sz w:val="24"/>
                <w:szCs w:val="24"/>
              </w:rPr>
              <w:t>2</w:t>
            </w:r>
          </w:p>
        </w:tc>
        <w:tc>
          <w:tcPr>
            <w:tcW w:w="876" w:type="pct"/>
            <w:tcBorders>
              <w:top w:val="single" w:sz="4" w:space="0" w:color="000000"/>
              <w:left w:val="single" w:sz="4" w:space="0" w:color="000000"/>
              <w:bottom w:val="single" w:sz="4" w:space="0" w:color="000000"/>
              <w:right w:val="single" w:sz="4" w:space="0" w:color="000000"/>
            </w:tcBorders>
            <w:vAlign w:val="center"/>
          </w:tcPr>
          <w:p w14:paraId="228CC86D" w14:textId="77777777" w:rsidR="00071C22" w:rsidRPr="00AB7611" w:rsidRDefault="00071C22" w:rsidP="00022F8B">
            <w:pPr>
              <w:spacing w:before="0" w:after="0"/>
              <w:jc w:val="center"/>
              <w:rPr>
                <w:color w:val="000000"/>
                <w:szCs w:val="26"/>
              </w:rPr>
            </w:pPr>
            <w:r w:rsidRPr="00F27477">
              <w:rPr>
                <w:color w:val="000000"/>
                <w:szCs w:val="26"/>
              </w:rPr>
              <w:t>u_provinceID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1C5D5" w14:textId="03B594D2" w:rsidR="00071C22" w:rsidRPr="00AB7611" w:rsidRDefault="00071C22" w:rsidP="00022F8B">
            <w:pPr>
              <w:spacing w:before="0" w:after="0"/>
              <w:jc w:val="center"/>
              <w:rPr>
                <w:sz w:val="24"/>
                <w:szCs w:val="24"/>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F33C1" w14:textId="29203AC9"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12F82" w14:textId="77777777" w:rsidR="00071C22" w:rsidRPr="00AB7611" w:rsidRDefault="00071C22" w:rsidP="00022F8B">
            <w:pPr>
              <w:spacing w:before="0" w:after="0"/>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85123" w14:textId="77777777" w:rsidR="00071C22" w:rsidRPr="00F27477" w:rsidRDefault="00071C22" w:rsidP="00022F8B">
            <w:pPr>
              <w:spacing w:before="0" w:after="0"/>
              <w:jc w:val="center"/>
              <w:rPr>
                <w:sz w:val="24"/>
                <w:szCs w:val="24"/>
              </w:rPr>
            </w:pPr>
            <w:r w:rsidRPr="00F27477">
              <w:t>Mã tỉnh thành</w:t>
            </w:r>
          </w:p>
        </w:tc>
      </w:tr>
      <w:tr w:rsidR="00071C22" w:rsidRPr="00AB7611" w14:paraId="0570E122"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73CAE" w14:textId="77777777" w:rsidR="00071C22" w:rsidRDefault="00071C22" w:rsidP="00022F8B">
            <w:pPr>
              <w:spacing w:before="0" w:after="0"/>
              <w:jc w:val="center"/>
              <w:rPr>
                <w:sz w:val="24"/>
                <w:szCs w:val="24"/>
              </w:rPr>
            </w:pPr>
            <w:r>
              <w:rPr>
                <w:sz w:val="24"/>
                <w:szCs w:val="24"/>
              </w:rPr>
              <w:t>3</w:t>
            </w:r>
          </w:p>
        </w:tc>
        <w:tc>
          <w:tcPr>
            <w:tcW w:w="876" w:type="pct"/>
            <w:tcBorders>
              <w:top w:val="single" w:sz="4" w:space="0" w:color="000000"/>
              <w:left w:val="single" w:sz="4" w:space="0" w:color="000000"/>
              <w:bottom w:val="single" w:sz="4" w:space="0" w:color="000000"/>
              <w:right w:val="single" w:sz="4" w:space="0" w:color="000000"/>
            </w:tcBorders>
            <w:vAlign w:val="center"/>
          </w:tcPr>
          <w:p w14:paraId="389FADE3" w14:textId="77777777" w:rsidR="00071C22" w:rsidRPr="00A2351E" w:rsidRDefault="00071C22" w:rsidP="00022F8B">
            <w:pPr>
              <w:spacing w:before="0" w:after="0"/>
              <w:jc w:val="center"/>
              <w:rPr>
                <w:color w:val="000000"/>
                <w:szCs w:val="26"/>
              </w:rPr>
            </w:pPr>
            <w:r w:rsidRPr="00F27477">
              <w:rPr>
                <w:color w:val="000000"/>
                <w:szCs w:val="26"/>
              </w:rPr>
              <w:t>u_districtID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EACAA"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CF5F" w14:textId="337D70D5"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2A52A4"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B14355" w14:textId="77777777" w:rsidR="00071C22" w:rsidRPr="00CA729E" w:rsidRDefault="00071C22" w:rsidP="00022F8B">
            <w:pPr>
              <w:spacing w:before="0" w:after="0"/>
              <w:jc w:val="center"/>
              <w:rPr>
                <w:color w:val="000000"/>
                <w:szCs w:val="26"/>
              </w:rPr>
            </w:pPr>
            <w:r w:rsidRPr="00CA729E">
              <w:t>Mã quận</w:t>
            </w:r>
          </w:p>
        </w:tc>
      </w:tr>
      <w:tr w:rsidR="00071C22" w:rsidRPr="00AB7611" w14:paraId="374BBA29"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9933E" w14:textId="77777777" w:rsidR="00071C22" w:rsidRDefault="00071C22" w:rsidP="00022F8B">
            <w:pPr>
              <w:spacing w:before="0" w:after="0"/>
              <w:jc w:val="center"/>
              <w:rPr>
                <w:sz w:val="24"/>
                <w:szCs w:val="24"/>
              </w:rPr>
            </w:pPr>
            <w:r>
              <w:rPr>
                <w:sz w:val="24"/>
                <w:szCs w:val="24"/>
              </w:rPr>
              <w:t>4</w:t>
            </w:r>
          </w:p>
        </w:tc>
        <w:tc>
          <w:tcPr>
            <w:tcW w:w="876" w:type="pct"/>
            <w:tcBorders>
              <w:top w:val="single" w:sz="4" w:space="0" w:color="000000"/>
              <w:left w:val="single" w:sz="4" w:space="0" w:color="000000"/>
              <w:bottom w:val="single" w:sz="4" w:space="0" w:color="000000"/>
              <w:right w:val="single" w:sz="4" w:space="0" w:color="000000"/>
            </w:tcBorders>
            <w:vAlign w:val="center"/>
          </w:tcPr>
          <w:p w14:paraId="11128CB7" w14:textId="77777777" w:rsidR="00071C22" w:rsidRPr="00A2351E" w:rsidRDefault="00071C22" w:rsidP="00022F8B">
            <w:pPr>
              <w:spacing w:before="0" w:after="0"/>
              <w:jc w:val="center"/>
              <w:rPr>
                <w:color w:val="000000"/>
                <w:szCs w:val="26"/>
              </w:rPr>
            </w:pPr>
            <w:r w:rsidRPr="00F27477">
              <w:rPr>
                <w:color w:val="000000"/>
                <w:szCs w:val="26"/>
              </w:rPr>
              <w:t>u_wardID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CFE22"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3EC" w14:textId="02DC74ED"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F4012"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9A56A" w14:textId="77777777" w:rsidR="00071C22" w:rsidRPr="00AB7611" w:rsidRDefault="00071C22" w:rsidP="00022F8B">
            <w:pPr>
              <w:spacing w:before="0" w:after="0"/>
              <w:jc w:val="center"/>
              <w:rPr>
                <w:color w:val="000000"/>
                <w:szCs w:val="26"/>
              </w:rPr>
            </w:pPr>
            <w:r w:rsidRPr="00CA729E">
              <w:rPr>
                <w:color w:val="000000"/>
                <w:szCs w:val="26"/>
              </w:rPr>
              <w:t>Mã phường</w:t>
            </w:r>
          </w:p>
        </w:tc>
      </w:tr>
      <w:tr w:rsidR="00071C22" w:rsidRPr="00AB7611" w14:paraId="4E9C5E8F"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18AE3" w14:textId="77777777" w:rsidR="00071C22" w:rsidRDefault="00071C22" w:rsidP="00022F8B">
            <w:pPr>
              <w:spacing w:before="0" w:after="0"/>
              <w:jc w:val="center"/>
              <w:rPr>
                <w:sz w:val="24"/>
                <w:szCs w:val="24"/>
              </w:rPr>
            </w:pPr>
            <w:r>
              <w:rPr>
                <w:sz w:val="24"/>
                <w:szCs w:val="24"/>
              </w:rPr>
              <w:t>5</w:t>
            </w:r>
          </w:p>
        </w:tc>
        <w:tc>
          <w:tcPr>
            <w:tcW w:w="876" w:type="pct"/>
            <w:tcBorders>
              <w:top w:val="single" w:sz="4" w:space="0" w:color="000000"/>
              <w:left w:val="single" w:sz="4" w:space="0" w:color="000000"/>
              <w:bottom w:val="single" w:sz="4" w:space="0" w:color="000000"/>
              <w:right w:val="single" w:sz="4" w:space="0" w:color="000000"/>
            </w:tcBorders>
            <w:vAlign w:val="center"/>
          </w:tcPr>
          <w:p w14:paraId="5AAA180E" w14:textId="77777777" w:rsidR="00071C22" w:rsidRPr="00A2351E" w:rsidRDefault="00071C22" w:rsidP="00022F8B">
            <w:pPr>
              <w:spacing w:before="0" w:after="0"/>
              <w:jc w:val="center"/>
              <w:rPr>
                <w:color w:val="000000"/>
                <w:szCs w:val="26"/>
              </w:rPr>
            </w:pPr>
            <w:r w:rsidRPr="00F27477">
              <w:rPr>
                <w:color w:val="000000"/>
                <w:szCs w:val="26"/>
              </w:rPr>
              <w:t>u_roleID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9B903"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7F75" w14:textId="7D0CFAA0"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857D66"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8A059" w14:textId="77777777" w:rsidR="00071C22" w:rsidRPr="00AB7611" w:rsidRDefault="00071C22" w:rsidP="00022F8B">
            <w:pPr>
              <w:spacing w:before="0" w:after="0"/>
              <w:jc w:val="center"/>
              <w:rPr>
                <w:color w:val="000000"/>
                <w:szCs w:val="26"/>
              </w:rPr>
            </w:pPr>
            <w:r w:rsidRPr="00CA729E">
              <w:rPr>
                <w:color w:val="000000"/>
                <w:szCs w:val="26"/>
              </w:rPr>
              <w:t>Mã vai trò</w:t>
            </w:r>
          </w:p>
        </w:tc>
      </w:tr>
      <w:tr w:rsidR="00071C22" w:rsidRPr="00AB7611" w14:paraId="7742063F"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460D3" w14:textId="77777777" w:rsidR="00071C22" w:rsidRDefault="00071C22" w:rsidP="00022F8B">
            <w:pPr>
              <w:spacing w:before="0" w:after="0"/>
              <w:jc w:val="center"/>
              <w:rPr>
                <w:sz w:val="24"/>
                <w:szCs w:val="24"/>
              </w:rPr>
            </w:pPr>
            <w:r>
              <w:rPr>
                <w:sz w:val="24"/>
                <w:szCs w:val="24"/>
              </w:rPr>
              <w:t>6</w:t>
            </w:r>
          </w:p>
        </w:tc>
        <w:tc>
          <w:tcPr>
            <w:tcW w:w="876" w:type="pct"/>
            <w:tcBorders>
              <w:top w:val="single" w:sz="4" w:space="0" w:color="000000"/>
              <w:left w:val="single" w:sz="4" w:space="0" w:color="000000"/>
              <w:bottom w:val="single" w:sz="4" w:space="0" w:color="000000"/>
              <w:right w:val="single" w:sz="4" w:space="0" w:color="000000"/>
            </w:tcBorders>
            <w:vAlign w:val="center"/>
          </w:tcPr>
          <w:p w14:paraId="5763666D" w14:textId="77777777" w:rsidR="00071C22" w:rsidRPr="00F27477" w:rsidRDefault="00071C22" w:rsidP="00022F8B">
            <w:pPr>
              <w:spacing w:before="0" w:after="0"/>
              <w:jc w:val="center"/>
              <w:rPr>
                <w:color w:val="000000"/>
                <w:szCs w:val="26"/>
              </w:rPr>
            </w:pPr>
            <w:r w:rsidRPr="00F27477">
              <w:rPr>
                <w:color w:val="000000"/>
                <w:szCs w:val="26"/>
              </w:rPr>
              <w:t>u_name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D5365"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54FD77"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CABC6"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6BA32" w14:textId="77777777" w:rsidR="00071C22" w:rsidRPr="00AB7611" w:rsidRDefault="00071C22" w:rsidP="00022F8B">
            <w:pPr>
              <w:spacing w:before="0" w:after="0"/>
              <w:jc w:val="center"/>
              <w:rPr>
                <w:color w:val="000000"/>
                <w:szCs w:val="26"/>
              </w:rPr>
            </w:pPr>
            <w:r w:rsidRPr="00CA729E">
              <w:rPr>
                <w:color w:val="000000"/>
                <w:szCs w:val="26"/>
              </w:rPr>
              <w:t>tên user</w:t>
            </w:r>
          </w:p>
        </w:tc>
      </w:tr>
      <w:tr w:rsidR="00071C22" w:rsidRPr="00AB7611" w14:paraId="63D1034B"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6A948" w14:textId="77777777" w:rsidR="00071C22" w:rsidRDefault="00071C22" w:rsidP="00022F8B">
            <w:pPr>
              <w:spacing w:before="0" w:after="0"/>
              <w:jc w:val="center"/>
              <w:rPr>
                <w:sz w:val="24"/>
                <w:szCs w:val="24"/>
              </w:rPr>
            </w:pPr>
            <w:r>
              <w:rPr>
                <w:sz w:val="24"/>
                <w:szCs w:val="24"/>
              </w:rPr>
              <w:t>7</w:t>
            </w:r>
          </w:p>
        </w:tc>
        <w:tc>
          <w:tcPr>
            <w:tcW w:w="876" w:type="pct"/>
            <w:tcBorders>
              <w:top w:val="single" w:sz="4" w:space="0" w:color="000000"/>
              <w:left w:val="single" w:sz="4" w:space="0" w:color="000000"/>
              <w:bottom w:val="single" w:sz="4" w:space="0" w:color="000000"/>
              <w:right w:val="single" w:sz="4" w:space="0" w:color="000000"/>
            </w:tcBorders>
            <w:vAlign w:val="center"/>
          </w:tcPr>
          <w:p w14:paraId="23C8F584" w14:textId="77777777" w:rsidR="00071C22" w:rsidRPr="00F27477" w:rsidRDefault="00071C22" w:rsidP="00022F8B">
            <w:pPr>
              <w:spacing w:before="0" w:after="0"/>
              <w:jc w:val="center"/>
              <w:rPr>
                <w:color w:val="000000"/>
                <w:szCs w:val="26"/>
              </w:rPr>
            </w:pPr>
            <w:r w:rsidRPr="00F27477">
              <w:rPr>
                <w:color w:val="000000"/>
                <w:szCs w:val="26"/>
              </w:rPr>
              <w:t>u_useName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F91EE"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5485"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D2BF0"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B63D1" w14:textId="77777777" w:rsidR="00071C22" w:rsidRPr="00AB7611" w:rsidRDefault="00071C22" w:rsidP="00022F8B">
            <w:pPr>
              <w:spacing w:before="0" w:after="0"/>
              <w:jc w:val="center"/>
              <w:rPr>
                <w:color w:val="000000"/>
                <w:szCs w:val="26"/>
              </w:rPr>
            </w:pPr>
            <w:r>
              <w:rPr>
                <w:color w:val="000000"/>
                <w:szCs w:val="26"/>
              </w:rPr>
              <w:t>T</w:t>
            </w:r>
            <w:r w:rsidRPr="00CA729E">
              <w:rPr>
                <w:color w:val="000000"/>
                <w:szCs w:val="26"/>
              </w:rPr>
              <w:t>ên tài khoản</w:t>
            </w:r>
          </w:p>
        </w:tc>
      </w:tr>
      <w:tr w:rsidR="00071C22" w:rsidRPr="00AB7611" w14:paraId="34208F99"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784131" w14:textId="77777777" w:rsidR="00071C22" w:rsidRDefault="00071C22" w:rsidP="00022F8B">
            <w:pPr>
              <w:spacing w:before="0" w:after="0"/>
              <w:jc w:val="center"/>
              <w:rPr>
                <w:sz w:val="24"/>
                <w:szCs w:val="24"/>
              </w:rPr>
            </w:pPr>
            <w:r>
              <w:rPr>
                <w:sz w:val="24"/>
                <w:szCs w:val="24"/>
              </w:rPr>
              <w:t>8</w:t>
            </w:r>
          </w:p>
        </w:tc>
        <w:tc>
          <w:tcPr>
            <w:tcW w:w="876" w:type="pct"/>
            <w:tcBorders>
              <w:top w:val="single" w:sz="4" w:space="0" w:color="000000"/>
              <w:left w:val="single" w:sz="4" w:space="0" w:color="000000"/>
              <w:bottom w:val="single" w:sz="4" w:space="0" w:color="000000"/>
              <w:right w:val="single" w:sz="4" w:space="0" w:color="000000"/>
            </w:tcBorders>
            <w:vAlign w:val="center"/>
          </w:tcPr>
          <w:p w14:paraId="7469D2AF" w14:textId="77777777" w:rsidR="00071C22" w:rsidRPr="00F27477" w:rsidRDefault="00071C22" w:rsidP="00022F8B">
            <w:pPr>
              <w:spacing w:before="0" w:after="0"/>
              <w:jc w:val="center"/>
              <w:rPr>
                <w:color w:val="000000"/>
                <w:szCs w:val="26"/>
              </w:rPr>
            </w:pPr>
            <w:r w:rsidRPr="00F27477">
              <w:rPr>
                <w:color w:val="000000"/>
                <w:szCs w:val="26"/>
              </w:rPr>
              <w:t>u_passWord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7445"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D35BB"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34FC0"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76CAA" w14:textId="77777777" w:rsidR="00071C22" w:rsidRPr="00AB7611" w:rsidRDefault="00071C22" w:rsidP="00022F8B">
            <w:pPr>
              <w:spacing w:before="0" w:after="0"/>
              <w:jc w:val="center"/>
              <w:rPr>
                <w:color w:val="000000"/>
                <w:szCs w:val="26"/>
              </w:rPr>
            </w:pPr>
            <w:r>
              <w:rPr>
                <w:color w:val="000000"/>
                <w:szCs w:val="26"/>
              </w:rPr>
              <w:t>M</w:t>
            </w:r>
            <w:r w:rsidRPr="00CA729E">
              <w:rPr>
                <w:color w:val="000000"/>
                <w:szCs w:val="26"/>
              </w:rPr>
              <w:t>ật khẩu</w:t>
            </w:r>
          </w:p>
        </w:tc>
      </w:tr>
      <w:tr w:rsidR="00071C22" w:rsidRPr="00AB7611" w14:paraId="7A6C2C07"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1B241" w14:textId="77777777" w:rsidR="00071C22" w:rsidRDefault="00071C22" w:rsidP="00022F8B">
            <w:pPr>
              <w:spacing w:before="0" w:after="0"/>
              <w:jc w:val="center"/>
              <w:rPr>
                <w:sz w:val="24"/>
                <w:szCs w:val="24"/>
              </w:rPr>
            </w:pPr>
            <w:r>
              <w:rPr>
                <w:sz w:val="24"/>
                <w:szCs w:val="24"/>
              </w:rPr>
              <w:t>9</w:t>
            </w:r>
          </w:p>
        </w:tc>
        <w:tc>
          <w:tcPr>
            <w:tcW w:w="876" w:type="pct"/>
            <w:tcBorders>
              <w:top w:val="single" w:sz="4" w:space="0" w:color="000000"/>
              <w:left w:val="single" w:sz="4" w:space="0" w:color="000000"/>
              <w:bottom w:val="single" w:sz="4" w:space="0" w:color="000000"/>
              <w:right w:val="single" w:sz="4" w:space="0" w:color="000000"/>
            </w:tcBorders>
            <w:vAlign w:val="center"/>
          </w:tcPr>
          <w:p w14:paraId="6D904100" w14:textId="77777777" w:rsidR="00071C22" w:rsidRPr="00F27477" w:rsidRDefault="00071C22" w:rsidP="00022F8B">
            <w:pPr>
              <w:spacing w:before="0" w:after="0"/>
              <w:jc w:val="center"/>
              <w:rPr>
                <w:color w:val="000000"/>
                <w:szCs w:val="26"/>
              </w:rPr>
            </w:pPr>
            <w:r w:rsidRPr="00F27477">
              <w:rPr>
                <w:color w:val="000000"/>
                <w:szCs w:val="26"/>
              </w:rPr>
              <w:t>u_addressDetail</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A9196"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0199B"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F341A5"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A5E30" w14:textId="09CA5CBB" w:rsidR="00071C22" w:rsidRPr="00AB7611" w:rsidRDefault="0068247A" w:rsidP="00022F8B">
            <w:pPr>
              <w:spacing w:before="0" w:after="0"/>
              <w:jc w:val="center"/>
              <w:rPr>
                <w:color w:val="000000"/>
                <w:szCs w:val="26"/>
              </w:rPr>
            </w:pPr>
            <w:r>
              <w:rPr>
                <w:color w:val="000000"/>
                <w:szCs w:val="26"/>
              </w:rPr>
              <w:t>C</w:t>
            </w:r>
            <w:r w:rsidR="00071C22" w:rsidRPr="00CA729E">
              <w:rPr>
                <w:color w:val="000000"/>
                <w:szCs w:val="26"/>
              </w:rPr>
              <w:t xml:space="preserve">hi tiết địa chỉ </w:t>
            </w:r>
          </w:p>
        </w:tc>
      </w:tr>
    </w:tbl>
    <w:p w14:paraId="7B648BDC" w14:textId="180FFAD3" w:rsidR="00EC1D11" w:rsidRDefault="00EC1D11" w:rsidP="00A916F0">
      <w:pPr>
        <w:spacing w:before="100" w:beforeAutospacing="1" w:after="100" w:afterAutospacing="1"/>
        <w:textAlignment w:val="baseline"/>
        <w:rPr>
          <w:color w:val="000000"/>
          <w:szCs w:val="26"/>
        </w:rPr>
      </w:pPr>
    </w:p>
    <w:p w14:paraId="38163A4F" w14:textId="0EC17472" w:rsidR="00130895" w:rsidRDefault="001837EE" w:rsidP="001837EE">
      <w:pPr>
        <w:spacing w:before="100" w:beforeAutospacing="1" w:after="100" w:afterAutospacing="1"/>
        <w:ind w:firstLine="284"/>
        <w:textAlignment w:val="baseline"/>
        <w:rPr>
          <w:color w:val="000000"/>
          <w:szCs w:val="26"/>
        </w:rPr>
      </w:pPr>
      <w:r>
        <w:rPr>
          <w:color w:val="000000"/>
          <w:szCs w:val="26"/>
        </w:rPr>
        <w:t>Đây là bảng chứa thông tin của những cán bộ y tế được đăng kí sử dụng vào việc sử dụng các chức năng nghiệp vụ của mình</w:t>
      </w:r>
    </w:p>
    <w:p w14:paraId="2F06E8AE" w14:textId="375D2FF7" w:rsidR="00A7214B" w:rsidRDefault="00A7214B" w:rsidP="00A916F0">
      <w:pPr>
        <w:spacing w:before="100" w:beforeAutospacing="1" w:after="100" w:afterAutospacing="1"/>
        <w:textAlignment w:val="baseline"/>
        <w:rPr>
          <w:color w:val="000000"/>
          <w:szCs w:val="26"/>
        </w:rPr>
      </w:pPr>
    </w:p>
    <w:p w14:paraId="0D05F658" w14:textId="77777777" w:rsidR="00A7214B" w:rsidRDefault="00A7214B" w:rsidP="00A916F0">
      <w:pPr>
        <w:spacing w:before="100" w:beforeAutospacing="1" w:after="100" w:afterAutospacing="1"/>
        <w:textAlignment w:val="baseline"/>
        <w:rPr>
          <w:color w:val="000000"/>
          <w:szCs w:val="26"/>
        </w:rPr>
      </w:pPr>
    </w:p>
    <w:p w14:paraId="701C3F51" w14:textId="7EF643C6" w:rsidR="00071C22" w:rsidRPr="00130895" w:rsidRDefault="00071C22" w:rsidP="00130895">
      <w:pPr>
        <w:pStyle w:val="Heading4"/>
      </w:pPr>
      <w:bookmarkStart w:id="93" w:name="_Toc141915300"/>
      <w:bookmarkStart w:id="94" w:name="_Toc142003633"/>
      <w:r w:rsidRPr="00CB0855">
        <w:lastRenderedPageBreak/>
        <w:t>Bảng Doctor</w:t>
      </w:r>
      <w:r w:rsidR="00BD1EF8">
        <w:t xml:space="preserve"> (Bác sĩ</w:t>
      </w:r>
      <w:bookmarkEnd w:id="93"/>
      <w:bookmarkEnd w:id="94"/>
    </w:p>
    <w:p w14:paraId="155DFDFE" w14:textId="4C7622F2" w:rsidR="00130895" w:rsidRDefault="00130895" w:rsidP="00130895">
      <w:pPr>
        <w:pStyle w:val="Caption"/>
        <w:keepNext/>
      </w:pPr>
      <w:bookmarkStart w:id="95" w:name="_Toc141985625"/>
      <w:r>
        <w:t xml:space="preserve">Bảng </w:t>
      </w:r>
      <w:fldSimple w:instr=" STYLEREF 1 \s ">
        <w:r w:rsidR="00530154">
          <w:rPr>
            <w:noProof/>
          </w:rPr>
          <w:t>2</w:t>
        </w:r>
      </w:fldSimple>
      <w:r w:rsidR="00530154">
        <w:t>.</w:t>
      </w:r>
      <w:fldSimple w:instr=" SEQ Bảng \* ARABIC \s 1 ">
        <w:r w:rsidR="00530154">
          <w:rPr>
            <w:noProof/>
          </w:rPr>
          <w:t>3</w:t>
        </w:r>
      </w:fldSimple>
      <w:r w:rsidRPr="00130895">
        <w:t xml:space="preserve"> </w:t>
      </w:r>
      <w:r>
        <w:t xml:space="preserve">Cơ sở dữ liệu bảng </w:t>
      </w:r>
      <w:r w:rsidRPr="000C7F2E">
        <w:t>Doctor</w:t>
      </w:r>
      <w:r>
        <w:t xml:space="preserve"> (Bác sĩ)</w:t>
      </w:r>
      <w:bookmarkEnd w:id="95"/>
    </w:p>
    <w:tbl>
      <w:tblPr>
        <w:tblpPr w:leftFromText="180" w:rightFromText="180" w:vertAnchor="text" w:horzAnchor="margin" w:tblpY="234"/>
        <w:tblW w:w="5000" w:type="pct"/>
        <w:tblCellMar>
          <w:top w:w="15" w:type="dxa"/>
          <w:left w:w="15" w:type="dxa"/>
          <w:bottom w:w="15" w:type="dxa"/>
          <w:right w:w="15" w:type="dxa"/>
        </w:tblCellMar>
        <w:tblLook w:val="04A0" w:firstRow="1" w:lastRow="0" w:firstColumn="1" w:lastColumn="0" w:noHBand="0" w:noVBand="1"/>
      </w:tblPr>
      <w:tblGrid>
        <w:gridCol w:w="941"/>
        <w:gridCol w:w="1526"/>
        <w:gridCol w:w="1824"/>
        <w:gridCol w:w="2514"/>
        <w:gridCol w:w="1376"/>
        <w:gridCol w:w="1565"/>
      </w:tblGrid>
      <w:tr w:rsidR="00130895" w:rsidRPr="00AB7611" w14:paraId="755673F7" w14:textId="77777777" w:rsidTr="00130895">
        <w:tc>
          <w:tcPr>
            <w:tcW w:w="48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A434A6" w14:textId="77777777" w:rsidR="00130895" w:rsidRPr="00AB7611" w:rsidRDefault="00130895" w:rsidP="00130895">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A84AFC0"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5744DF"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41F9FCF9"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E6AADC1"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98A206"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80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8CA302"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0C44549A"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BCED5" w14:textId="77777777" w:rsidR="00130895" w:rsidRPr="00AB7611" w:rsidRDefault="00130895" w:rsidP="00130895">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A2A7DD9" w14:textId="77777777" w:rsidR="00130895" w:rsidRPr="00AB7611" w:rsidRDefault="00130895" w:rsidP="00130895">
            <w:pPr>
              <w:spacing w:before="0" w:after="0" w:line="240" w:lineRule="auto"/>
              <w:jc w:val="center"/>
              <w:rPr>
                <w:color w:val="000000"/>
                <w:szCs w:val="26"/>
              </w:rPr>
            </w:pPr>
            <w:r w:rsidRPr="00071C22">
              <w:rPr>
                <w:color w:val="000000"/>
                <w:szCs w:val="26"/>
              </w:rPr>
              <w:t>doc_id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AB7B6"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69EB3"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33435"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C6C5" w14:textId="77777777" w:rsidR="00130895" w:rsidRPr="00AB7611" w:rsidRDefault="00130895" w:rsidP="00130895">
            <w:pPr>
              <w:spacing w:before="0" w:after="0" w:line="240" w:lineRule="auto"/>
              <w:jc w:val="center"/>
              <w:rPr>
                <w:sz w:val="24"/>
                <w:szCs w:val="24"/>
              </w:rPr>
            </w:pPr>
            <w:r>
              <w:rPr>
                <w:color w:val="000000"/>
                <w:szCs w:val="26"/>
              </w:rPr>
              <w:t>Mã bác sĩ</w:t>
            </w:r>
          </w:p>
        </w:tc>
      </w:tr>
      <w:tr w:rsidR="00130895" w:rsidRPr="00AB7611" w14:paraId="714E778D"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E540A" w14:textId="77777777" w:rsidR="00130895" w:rsidRPr="00AB7611" w:rsidRDefault="00130895" w:rsidP="00130895">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079AD10A" w14:textId="77777777" w:rsidR="00130895" w:rsidRPr="00AB7611" w:rsidRDefault="00130895" w:rsidP="00130895">
            <w:pPr>
              <w:spacing w:before="0" w:after="0" w:line="240" w:lineRule="auto"/>
              <w:jc w:val="center"/>
              <w:rPr>
                <w:color w:val="000000"/>
                <w:szCs w:val="26"/>
              </w:rPr>
            </w:pPr>
            <w:r w:rsidRPr="00071C22">
              <w:rPr>
                <w:color w:val="000000"/>
                <w:szCs w:val="26"/>
              </w:rPr>
              <w:t>doc_name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521219" w14:textId="77777777" w:rsidR="00130895" w:rsidRPr="00AB7611" w:rsidRDefault="00130895" w:rsidP="00130895">
            <w:pPr>
              <w:spacing w:before="0" w:after="0" w:line="240" w:lineRule="auto"/>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8D1C07"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9154F"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3263B" w14:textId="77777777" w:rsidR="00130895" w:rsidRPr="00AB7611" w:rsidRDefault="00130895" w:rsidP="00130895">
            <w:pPr>
              <w:spacing w:before="0" w:after="0" w:line="240" w:lineRule="auto"/>
              <w:jc w:val="center"/>
              <w:rPr>
                <w:sz w:val="24"/>
                <w:szCs w:val="24"/>
              </w:rPr>
            </w:pPr>
            <w:r>
              <w:rPr>
                <w:color w:val="000000"/>
                <w:szCs w:val="26"/>
              </w:rPr>
              <w:t>Tên bác sĩ</w:t>
            </w:r>
          </w:p>
        </w:tc>
      </w:tr>
      <w:tr w:rsidR="00130895" w:rsidRPr="00AB7611" w14:paraId="4CBEE7F9"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4D5F6B" w14:textId="77777777" w:rsidR="00130895" w:rsidRDefault="00130895" w:rsidP="00130895">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5528E2C" w14:textId="77777777" w:rsidR="00130895" w:rsidRPr="00B03A0A" w:rsidRDefault="00130895" w:rsidP="00130895">
            <w:pPr>
              <w:spacing w:before="0" w:after="0" w:line="240" w:lineRule="auto"/>
              <w:jc w:val="center"/>
              <w:rPr>
                <w:color w:val="000000"/>
                <w:szCs w:val="26"/>
              </w:rPr>
            </w:pPr>
            <w:r w:rsidRPr="00071C22">
              <w:rPr>
                <w:color w:val="000000"/>
                <w:szCs w:val="26"/>
              </w:rPr>
              <w:t>doc_birdDay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502F4" w14:textId="77777777" w:rsidR="00130895" w:rsidRPr="00A916F0" w:rsidRDefault="00130895" w:rsidP="00130895">
            <w:pPr>
              <w:spacing w:before="0" w:after="0" w:line="240" w:lineRule="auto"/>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F23BC"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A95A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BDD8A" w14:textId="77777777" w:rsidR="00130895" w:rsidRPr="00AB7611" w:rsidRDefault="00130895" w:rsidP="00130895">
            <w:pPr>
              <w:spacing w:before="0" w:after="0" w:line="240" w:lineRule="auto"/>
              <w:jc w:val="center"/>
              <w:rPr>
                <w:color w:val="000000"/>
                <w:szCs w:val="26"/>
              </w:rPr>
            </w:pPr>
            <w:r>
              <w:rPr>
                <w:color w:val="000000"/>
                <w:szCs w:val="26"/>
              </w:rPr>
              <w:t>Ngày sinh</w:t>
            </w:r>
          </w:p>
        </w:tc>
      </w:tr>
      <w:tr w:rsidR="00130895" w:rsidRPr="00AB7611" w14:paraId="62D658B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D62A93" w14:textId="77777777" w:rsidR="00130895" w:rsidRDefault="00130895" w:rsidP="00130895">
            <w:pPr>
              <w:spacing w:before="0" w:after="0" w:line="240" w:lineRule="auto"/>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7D2C318D" w14:textId="77777777" w:rsidR="00130895" w:rsidRPr="00B03A0A" w:rsidRDefault="00130895" w:rsidP="00130895">
            <w:pPr>
              <w:spacing w:before="0" w:after="0" w:line="240" w:lineRule="auto"/>
              <w:jc w:val="center"/>
              <w:rPr>
                <w:color w:val="000000"/>
                <w:szCs w:val="26"/>
              </w:rPr>
            </w:pPr>
            <w:r w:rsidRPr="00071C22">
              <w:rPr>
                <w:color w:val="000000"/>
                <w:szCs w:val="26"/>
              </w:rPr>
              <w:t>doc_gender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5DA7F" w14:textId="77777777" w:rsidR="00130895" w:rsidRPr="00A916F0" w:rsidRDefault="00130895" w:rsidP="00130895">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FFBE"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9F1269"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21FAF" w14:textId="77777777" w:rsidR="00130895" w:rsidRPr="00AB7611" w:rsidRDefault="00130895" w:rsidP="00130895">
            <w:pPr>
              <w:spacing w:before="0" w:after="0" w:line="240" w:lineRule="auto"/>
              <w:jc w:val="center"/>
              <w:rPr>
                <w:color w:val="000000"/>
                <w:szCs w:val="26"/>
              </w:rPr>
            </w:pPr>
            <w:r>
              <w:rPr>
                <w:color w:val="000000"/>
                <w:szCs w:val="26"/>
              </w:rPr>
              <w:t>Giới tính</w:t>
            </w:r>
          </w:p>
        </w:tc>
      </w:tr>
      <w:tr w:rsidR="00130895" w:rsidRPr="00AB7611" w14:paraId="6015EAB7"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70E2B" w14:textId="77777777" w:rsidR="00130895" w:rsidRDefault="00130895" w:rsidP="00130895">
            <w:pPr>
              <w:spacing w:before="0" w:after="0" w:line="240" w:lineRule="auto"/>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13877AB7" w14:textId="77777777" w:rsidR="00130895" w:rsidRPr="00B03A0A" w:rsidRDefault="00130895" w:rsidP="00130895">
            <w:pPr>
              <w:spacing w:before="0" w:after="0" w:line="240" w:lineRule="auto"/>
              <w:jc w:val="center"/>
              <w:rPr>
                <w:color w:val="000000"/>
                <w:szCs w:val="26"/>
              </w:rPr>
            </w:pPr>
            <w:r w:rsidRPr="00071C22">
              <w:rPr>
                <w:color w:val="000000"/>
                <w:szCs w:val="26"/>
              </w:rPr>
              <w:t>doc_address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7B71F5"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CF95AD"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E73D"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CDD63" w14:textId="77777777" w:rsidR="00130895" w:rsidRPr="00AB7611" w:rsidRDefault="00130895" w:rsidP="00130895">
            <w:pPr>
              <w:spacing w:before="0" w:after="0" w:line="240" w:lineRule="auto"/>
              <w:jc w:val="center"/>
              <w:rPr>
                <w:color w:val="000000"/>
                <w:szCs w:val="26"/>
              </w:rPr>
            </w:pPr>
            <w:r>
              <w:rPr>
                <w:color w:val="000000"/>
                <w:szCs w:val="26"/>
              </w:rPr>
              <w:t>Địa chỉ</w:t>
            </w:r>
          </w:p>
        </w:tc>
      </w:tr>
      <w:tr w:rsidR="00130895" w:rsidRPr="00AB7611" w14:paraId="49022AC3"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A60D2" w14:textId="77777777" w:rsidR="00130895" w:rsidRDefault="00130895" w:rsidP="00130895">
            <w:pPr>
              <w:spacing w:before="0" w:after="0" w:line="240" w:lineRule="auto"/>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2BC1392C" w14:textId="77777777" w:rsidR="00130895" w:rsidRPr="00B03A0A" w:rsidRDefault="00130895" w:rsidP="00130895">
            <w:pPr>
              <w:spacing w:before="0" w:after="0" w:line="240" w:lineRule="auto"/>
              <w:jc w:val="center"/>
              <w:rPr>
                <w:color w:val="000000"/>
                <w:szCs w:val="26"/>
              </w:rPr>
            </w:pPr>
            <w:r w:rsidRPr="00071C22">
              <w:rPr>
                <w:color w:val="000000"/>
                <w:szCs w:val="26"/>
              </w:rPr>
              <w:t>doc_phone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BB2181"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12781"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55714E"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89752" w14:textId="77777777" w:rsidR="00130895" w:rsidRPr="00AB7611" w:rsidRDefault="00130895" w:rsidP="00130895">
            <w:pPr>
              <w:spacing w:before="0" w:after="0" w:line="240" w:lineRule="auto"/>
              <w:jc w:val="center"/>
              <w:rPr>
                <w:color w:val="000000"/>
                <w:szCs w:val="26"/>
              </w:rPr>
            </w:pPr>
            <w:r>
              <w:rPr>
                <w:color w:val="000000"/>
                <w:szCs w:val="26"/>
              </w:rPr>
              <w:t>Số điện thoại</w:t>
            </w:r>
          </w:p>
        </w:tc>
      </w:tr>
      <w:tr w:rsidR="00130895" w:rsidRPr="00AB7611" w14:paraId="51CC9A43"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F4BFC" w14:textId="77777777" w:rsidR="00130895" w:rsidRDefault="00130895" w:rsidP="00130895">
            <w:pPr>
              <w:spacing w:before="0" w:after="0" w:line="240" w:lineRule="auto"/>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7882F7E2" w14:textId="77777777" w:rsidR="00130895" w:rsidRPr="00B03A0A" w:rsidRDefault="00130895" w:rsidP="00130895">
            <w:pPr>
              <w:spacing w:before="0" w:after="0" w:line="240" w:lineRule="auto"/>
              <w:jc w:val="center"/>
              <w:rPr>
                <w:color w:val="000000"/>
                <w:szCs w:val="26"/>
              </w:rPr>
            </w:pPr>
            <w:r w:rsidRPr="00071C22">
              <w:rPr>
                <w:color w:val="000000"/>
                <w:szCs w:val="26"/>
              </w:rPr>
              <w:t>doc_email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6C8453" w14:textId="77777777" w:rsidR="00130895" w:rsidRPr="00A916F0" w:rsidRDefault="00130895" w:rsidP="00130895">
            <w:pPr>
              <w:spacing w:before="0" w:after="0" w:line="240" w:lineRule="auto"/>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1D3B4C"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88F9A"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29DB3E" w14:textId="77777777" w:rsidR="00130895" w:rsidRPr="00AB7611" w:rsidRDefault="00130895" w:rsidP="00130895">
            <w:pPr>
              <w:spacing w:before="0" w:after="0" w:line="240" w:lineRule="auto"/>
              <w:jc w:val="center"/>
              <w:rPr>
                <w:color w:val="000000"/>
                <w:szCs w:val="26"/>
              </w:rPr>
            </w:pPr>
            <w:r>
              <w:rPr>
                <w:color w:val="000000"/>
                <w:szCs w:val="26"/>
              </w:rPr>
              <w:t>Email</w:t>
            </w:r>
          </w:p>
        </w:tc>
      </w:tr>
    </w:tbl>
    <w:p w14:paraId="604D0C37" w14:textId="77102E23" w:rsidR="00392ACD" w:rsidRDefault="00392ACD" w:rsidP="001837EE"/>
    <w:p w14:paraId="44EEDDA5" w14:textId="5ECE71C8" w:rsidR="001837EE" w:rsidRDefault="001837EE" w:rsidP="001837EE">
      <w:pPr>
        <w:ind w:firstLine="284"/>
      </w:pPr>
      <w:r>
        <w:t>Đây là bảng chứa thông tin của các bác sĩ trong bện viện phục vụ cho việc đăng kí người khám cho bệnh nhân.</w:t>
      </w:r>
    </w:p>
    <w:p w14:paraId="76620700" w14:textId="77777777" w:rsidR="0082169E" w:rsidRDefault="0082169E" w:rsidP="001837EE">
      <w:pPr>
        <w:ind w:firstLine="284"/>
      </w:pPr>
    </w:p>
    <w:p w14:paraId="153233D4" w14:textId="5E099CE3" w:rsidR="00071C22" w:rsidRPr="00130895" w:rsidRDefault="00071C22" w:rsidP="00130895">
      <w:pPr>
        <w:pStyle w:val="Heading4"/>
      </w:pPr>
      <w:bookmarkStart w:id="96" w:name="_Toc141915301"/>
      <w:bookmarkStart w:id="97" w:name="_Toc142003634"/>
      <w:r w:rsidRPr="00CB0855">
        <w:t>Bảng Nurse</w:t>
      </w:r>
      <w:r w:rsidR="00BD1EF8">
        <w:t xml:space="preserve"> (Y tá)</w:t>
      </w:r>
      <w:bookmarkEnd w:id="96"/>
      <w:bookmarkEnd w:id="97"/>
    </w:p>
    <w:p w14:paraId="294C7E60" w14:textId="7A0FEE93" w:rsidR="00130895" w:rsidRDefault="00130895" w:rsidP="00130895">
      <w:pPr>
        <w:pStyle w:val="Caption"/>
        <w:keepNext/>
      </w:pPr>
      <w:bookmarkStart w:id="98" w:name="_Toc141985626"/>
      <w:r>
        <w:t xml:space="preserve">Bảng </w:t>
      </w:r>
      <w:fldSimple w:instr=" STYLEREF 1 \s ">
        <w:r w:rsidR="00530154">
          <w:rPr>
            <w:noProof/>
          </w:rPr>
          <w:t>2</w:t>
        </w:r>
      </w:fldSimple>
      <w:r w:rsidR="00530154">
        <w:t>.</w:t>
      </w:r>
      <w:fldSimple w:instr=" SEQ Bảng \* ARABIC \s 1 ">
        <w:r w:rsidR="00530154">
          <w:rPr>
            <w:noProof/>
          </w:rPr>
          <w:t>4</w:t>
        </w:r>
      </w:fldSimple>
      <w:r w:rsidRPr="00130895">
        <w:t xml:space="preserve"> </w:t>
      </w:r>
      <w:r>
        <w:t xml:space="preserve">Cơ sở dữ liệu bảng </w:t>
      </w:r>
      <w:r w:rsidRPr="000C7F2E">
        <w:t>Nurse</w:t>
      </w:r>
      <w:r>
        <w:t xml:space="preserve"> (Y tá)</w:t>
      </w:r>
      <w:bookmarkEnd w:id="98"/>
    </w:p>
    <w:tbl>
      <w:tblPr>
        <w:tblpPr w:leftFromText="180" w:rightFromText="180" w:vertAnchor="text" w:horzAnchor="margin" w:tblpY="136"/>
        <w:tblW w:w="5000" w:type="pct"/>
        <w:tblCellMar>
          <w:top w:w="15" w:type="dxa"/>
          <w:left w:w="15" w:type="dxa"/>
          <w:bottom w:w="15" w:type="dxa"/>
          <w:right w:w="15" w:type="dxa"/>
        </w:tblCellMar>
        <w:tblLook w:val="04A0" w:firstRow="1" w:lastRow="0" w:firstColumn="1" w:lastColumn="0" w:noHBand="0" w:noVBand="1"/>
      </w:tblPr>
      <w:tblGrid>
        <w:gridCol w:w="941"/>
        <w:gridCol w:w="1526"/>
        <w:gridCol w:w="1824"/>
        <w:gridCol w:w="2514"/>
        <w:gridCol w:w="1376"/>
        <w:gridCol w:w="1565"/>
      </w:tblGrid>
      <w:tr w:rsidR="00130895" w:rsidRPr="00AB7611" w14:paraId="25EE1433" w14:textId="77777777" w:rsidTr="00130895">
        <w:tc>
          <w:tcPr>
            <w:tcW w:w="48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68EE69" w14:textId="77777777" w:rsidR="00130895" w:rsidRPr="00AB7611" w:rsidRDefault="00130895" w:rsidP="00130895">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98EF2F6"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0B7F6A"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7023DA40"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A78B3CD"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967E56"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80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F79924A"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13878FC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9B0FC" w14:textId="77777777" w:rsidR="00130895" w:rsidRPr="00AB7611" w:rsidRDefault="00130895" w:rsidP="00130895">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2577FD2" w14:textId="77777777" w:rsidR="00130895" w:rsidRPr="00AB7611" w:rsidRDefault="00130895" w:rsidP="00130895">
            <w:pPr>
              <w:spacing w:before="0" w:after="0" w:line="240" w:lineRule="auto"/>
              <w:jc w:val="center"/>
              <w:rPr>
                <w:color w:val="000000"/>
                <w:szCs w:val="26"/>
              </w:rPr>
            </w:pPr>
            <w:r w:rsidRPr="00071C22">
              <w:rPr>
                <w:color w:val="000000"/>
                <w:szCs w:val="26"/>
              </w:rPr>
              <w:t>nur_id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CF980C"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08C878"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FF81B4"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FB5A1" w14:textId="77777777" w:rsidR="00130895" w:rsidRPr="00AB7611" w:rsidRDefault="00130895" w:rsidP="00130895">
            <w:pPr>
              <w:spacing w:before="0" w:after="0" w:line="240" w:lineRule="auto"/>
              <w:jc w:val="center"/>
              <w:rPr>
                <w:sz w:val="24"/>
                <w:szCs w:val="24"/>
              </w:rPr>
            </w:pPr>
            <w:r>
              <w:rPr>
                <w:color w:val="000000"/>
                <w:szCs w:val="26"/>
              </w:rPr>
              <w:t>Mã y tá</w:t>
            </w:r>
          </w:p>
        </w:tc>
      </w:tr>
      <w:tr w:rsidR="00130895" w:rsidRPr="00AB7611" w14:paraId="58BEFF7B"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44253" w14:textId="77777777" w:rsidR="00130895" w:rsidRPr="00AB7611" w:rsidRDefault="00130895" w:rsidP="00130895">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0291535B" w14:textId="77777777" w:rsidR="00130895" w:rsidRPr="00AB7611" w:rsidRDefault="00130895" w:rsidP="00130895">
            <w:pPr>
              <w:spacing w:before="0" w:after="0" w:line="240" w:lineRule="auto"/>
              <w:jc w:val="center"/>
              <w:rPr>
                <w:color w:val="000000"/>
                <w:szCs w:val="26"/>
              </w:rPr>
            </w:pPr>
            <w:r w:rsidRPr="00071C22">
              <w:rPr>
                <w:color w:val="000000"/>
                <w:szCs w:val="26"/>
              </w:rPr>
              <w:t>nur_name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77E70" w14:textId="77777777" w:rsidR="00130895" w:rsidRPr="00AB7611" w:rsidRDefault="00130895" w:rsidP="00130895">
            <w:pPr>
              <w:spacing w:before="0" w:after="0" w:line="240" w:lineRule="auto"/>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FA40E5"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85021"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6F201" w14:textId="77777777" w:rsidR="00130895" w:rsidRPr="00AB7611" w:rsidRDefault="00130895" w:rsidP="00130895">
            <w:pPr>
              <w:spacing w:before="0" w:after="0" w:line="240" w:lineRule="auto"/>
              <w:jc w:val="center"/>
              <w:rPr>
                <w:sz w:val="24"/>
                <w:szCs w:val="24"/>
              </w:rPr>
            </w:pPr>
            <w:r>
              <w:rPr>
                <w:color w:val="000000"/>
                <w:szCs w:val="26"/>
              </w:rPr>
              <w:t>Tên y tá</w:t>
            </w:r>
          </w:p>
        </w:tc>
      </w:tr>
      <w:tr w:rsidR="00130895" w:rsidRPr="00AB7611" w14:paraId="3F4905A6"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BF9D6" w14:textId="77777777" w:rsidR="00130895" w:rsidRDefault="00130895" w:rsidP="00130895">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0D8C4CA7" w14:textId="77777777" w:rsidR="00130895" w:rsidRPr="00B03A0A" w:rsidRDefault="00130895" w:rsidP="00130895">
            <w:pPr>
              <w:spacing w:before="0" w:after="0" w:line="240" w:lineRule="auto"/>
              <w:jc w:val="center"/>
              <w:rPr>
                <w:color w:val="000000"/>
                <w:szCs w:val="26"/>
              </w:rPr>
            </w:pPr>
            <w:r w:rsidRPr="00071C22">
              <w:rPr>
                <w:color w:val="000000"/>
                <w:szCs w:val="26"/>
              </w:rPr>
              <w:t>nur_birdDay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56833" w14:textId="77777777" w:rsidR="00130895" w:rsidRPr="00A916F0" w:rsidRDefault="00130895" w:rsidP="00130895">
            <w:pPr>
              <w:spacing w:before="0" w:after="0" w:line="240" w:lineRule="auto"/>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B5BF1"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33092"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B5358" w14:textId="77777777" w:rsidR="00130895" w:rsidRPr="00AB7611" w:rsidRDefault="00130895" w:rsidP="00130895">
            <w:pPr>
              <w:spacing w:before="0" w:after="0" w:line="240" w:lineRule="auto"/>
              <w:jc w:val="center"/>
              <w:rPr>
                <w:color w:val="000000"/>
                <w:szCs w:val="26"/>
              </w:rPr>
            </w:pPr>
            <w:r>
              <w:rPr>
                <w:color w:val="000000"/>
                <w:szCs w:val="26"/>
              </w:rPr>
              <w:t>Ngày sinh</w:t>
            </w:r>
          </w:p>
        </w:tc>
      </w:tr>
      <w:tr w:rsidR="00130895" w:rsidRPr="00AB7611" w14:paraId="52DCD332"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A915C" w14:textId="77777777" w:rsidR="00130895" w:rsidRDefault="00130895" w:rsidP="00130895">
            <w:pPr>
              <w:spacing w:before="0" w:after="0" w:line="240" w:lineRule="auto"/>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66577161" w14:textId="77777777" w:rsidR="00130895" w:rsidRPr="00B03A0A" w:rsidRDefault="00130895" w:rsidP="00130895">
            <w:pPr>
              <w:spacing w:before="0" w:after="0" w:line="240" w:lineRule="auto"/>
              <w:jc w:val="center"/>
              <w:rPr>
                <w:color w:val="000000"/>
                <w:szCs w:val="26"/>
              </w:rPr>
            </w:pPr>
            <w:r w:rsidRPr="00071C22">
              <w:rPr>
                <w:color w:val="000000"/>
                <w:szCs w:val="26"/>
              </w:rPr>
              <w:t>nur_gender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572ED" w14:textId="77777777" w:rsidR="00130895" w:rsidRPr="00A916F0" w:rsidRDefault="00130895" w:rsidP="00130895">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BC06"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8086B"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7F3B2" w14:textId="77777777" w:rsidR="00130895" w:rsidRPr="00AB7611" w:rsidRDefault="00130895" w:rsidP="00130895">
            <w:pPr>
              <w:spacing w:before="0" w:after="0" w:line="240" w:lineRule="auto"/>
              <w:jc w:val="center"/>
              <w:rPr>
                <w:color w:val="000000"/>
                <w:szCs w:val="26"/>
              </w:rPr>
            </w:pPr>
            <w:r>
              <w:rPr>
                <w:color w:val="000000"/>
                <w:szCs w:val="26"/>
              </w:rPr>
              <w:t>Giới tính</w:t>
            </w:r>
          </w:p>
        </w:tc>
      </w:tr>
      <w:tr w:rsidR="00130895" w:rsidRPr="00AB7611" w14:paraId="058C55B8"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F15B4" w14:textId="77777777" w:rsidR="00130895" w:rsidRDefault="00130895" w:rsidP="00130895">
            <w:pPr>
              <w:spacing w:before="0" w:after="0" w:line="240" w:lineRule="auto"/>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E1093D9" w14:textId="77777777" w:rsidR="00130895" w:rsidRPr="00B03A0A" w:rsidRDefault="00130895" w:rsidP="00130895">
            <w:pPr>
              <w:spacing w:before="0" w:after="0" w:line="240" w:lineRule="auto"/>
              <w:jc w:val="center"/>
              <w:rPr>
                <w:color w:val="000000"/>
                <w:szCs w:val="26"/>
              </w:rPr>
            </w:pPr>
            <w:r w:rsidRPr="00071C22">
              <w:rPr>
                <w:color w:val="000000"/>
                <w:szCs w:val="26"/>
              </w:rPr>
              <w:t>nur_address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4D69A"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9CC02"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041816"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CAFAD" w14:textId="77777777" w:rsidR="00130895" w:rsidRPr="00AB7611" w:rsidRDefault="00130895" w:rsidP="00130895">
            <w:pPr>
              <w:spacing w:before="0" w:after="0" w:line="240" w:lineRule="auto"/>
              <w:jc w:val="center"/>
              <w:rPr>
                <w:color w:val="000000"/>
                <w:szCs w:val="26"/>
              </w:rPr>
            </w:pPr>
            <w:r>
              <w:rPr>
                <w:color w:val="000000"/>
                <w:szCs w:val="26"/>
              </w:rPr>
              <w:t>Địa chỉ</w:t>
            </w:r>
          </w:p>
        </w:tc>
      </w:tr>
      <w:tr w:rsidR="00130895" w:rsidRPr="00AB7611" w14:paraId="1BE20BE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12D76" w14:textId="77777777" w:rsidR="00130895" w:rsidRDefault="00130895" w:rsidP="00130895">
            <w:pPr>
              <w:spacing w:before="0" w:after="0" w:line="240" w:lineRule="auto"/>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54F9FBDB" w14:textId="77777777" w:rsidR="00130895" w:rsidRPr="00B03A0A" w:rsidRDefault="00130895" w:rsidP="00130895">
            <w:pPr>
              <w:spacing w:before="0" w:after="0" w:line="240" w:lineRule="auto"/>
              <w:jc w:val="center"/>
              <w:rPr>
                <w:color w:val="000000"/>
                <w:szCs w:val="26"/>
              </w:rPr>
            </w:pPr>
            <w:r w:rsidRPr="00071C22">
              <w:rPr>
                <w:color w:val="000000"/>
                <w:szCs w:val="26"/>
              </w:rPr>
              <w:t>nur_phone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FE14B"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2C0D4"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C62E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B0240" w14:textId="77777777" w:rsidR="00130895" w:rsidRPr="00AB7611" w:rsidRDefault="00130895" w:rsidP="00130895">
            <w:pPr>
              <w:spacing w:before="0" w:after="0" w:line="240" w:lineRule="auto"/>
              <w:jc w:val="center"/>
              <w:rPr>
                <w:color w:val="000000"/>
                <w:szCs w:val="26"/>
              </w:rPr>
            </w:pPr>
            <w:r>
              <w:rPr>
                <w:color w:val="000000"/>
                <w:szCs w:val="26"/>
              </w:rPr>
              <w:t>Số điện thoại</w:t>
            </w:r>
          </w:p>
        </w:tc>
      </w:tr>
      <w:tr w:rsidR="00130895" w:rsidRPr="00AB7611" w14:paraId="2FD0CF48"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018D4" w14:textId="77777777" w:rsidR="00130895" w:rsidRDefault="00130895" w:rsidP="00130895">
            <w:pPr>
              <w:spacing w:before="0" w:after="0" w:line="240" w:lineRule="auto"/>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1AF54A6B" w14:textId="77777777" w:rsidR="00130895" w:rsidRPr="00B03A0A" w:rsidRDefault="00130895" w:rsidP="00130895">
            <w:pPr>
              <w:spacing w:before="0" w:after="0" w:line="240" w:lineRule="auto"/>
              <w:jc w:val="center"/>
              <w:rPr>
                <w:color w:val="000000"/>
                <w:szCs w:val="26"/>
              </w:rPr>
            </w:pPr>
            <w:r w:rsidRPr="00071C22">
              <w:rPr>
                <w:color w:val="000000"/>
                <w:szCs w:val="26"/>
              </w:rPr>
              <w:t>nur_email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4B6B3" w14:textId="77777777" w:rsidR="00130895" w:rsidRPr="00A916F0" w:rsidRDefault="00130895" w:rsidP="00130895">
            <w:pPr>
              <w:spacing w:before="0" w:after="0" w:line="240" w:lineRule="auto"/>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1C3F9"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80438"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6AD3C" w14:textId="77777777" w:rsidR="00130895" w:rsidRPr="00AB7611" w:rsidRDefault="00130895" w:rsidP="00130895">
            <w:pPr>
              <w:spacing w:before="0" w:after="0" w:line="240" w:lineRule="auto"/>
              <w:jc w:val="center"/>
              <w:rPr>
                <w:color w:val="000000"/>
                <w:szCs w:val="26"/>
              </w:rPr>
            </w:pPr>
            <w:r>
              <w:rPr>
                <w:color w:val="000000"/>
                <w:szCs w:val="26"/>
              </w:rPr>
              <w:t>Email</w:t>
            </w:r>
          </w:p>
        </w:tc>
      </w:tr>
    </w:tbl>
    <w:p w14:paraId="21253108" w14:textId="77777777" w:rsidR="00071C22" w:rsidRDefault="00071C22" w:rsidP="00130895">
      <w:pPr>
        <w:pStyle w:val="L11"/>
        <w:ind w:left="0" w:firstLine="0"/>
        <w:outlineLvl w:val="9"/>
        <w:rPr>
          <w:color w:val="auto"/>
        </w:rPr>
      </w:pPr>
    </w:p>
    <w:p w14:paraId="49A59043" w14:textId="0CBA3F69" w:rsidR="001837EE" w:rsidRDefault="001837EE" w:rsidP="001837EE">
      <w:pPr>
        <w:ind w:firstLine="284"/>
      </w:pPr>
      <w:r>
        <w:t>Đây là bảng chứa thông tin của các y tá trong bện viện phục vụ cho việc đăng kí người khám cho bệnh nhân.</w:t>
      </w:r>
    </w:p>
    <w:p w14:paraId="2AD6CBBC" w14:textId="77777777" w:rsidR="00071C22" w:rsidRDefault="00071C22" w:rsidP="00071C22">
      <w:pPr>
        <w:pStyle w:val="L11"/>
        <w:outlineLvl w:val="9"/>
        <w:rPr>
          <w:color w:val="auto"/>
        </w:rPr>
      </w:pPr>
    </w:p>
    <w:p w14:paraId="0D52BE3F" w14:textId="77777777" w:rsidR="00071C22" w:rsidRDefault="00071C22" w:rsidP="00071C22">
      <w:pPr>
        <w:pStyle w:val="L11"/>
        <w:outlineLvl w:val="9"/>
        <w:rPr>
          <w:color w:val="auto"/>
        </w:rPr>
      </w:pPr>
    </w:p>
    <w:p w14:paraId="2F6E015A" w14:textId="6F198225" w:rsidR="00071C22" w:rsidRDefault="00071C22" w:rsidP="00130895">
      <w:pPr>
        <w:pStyle w:val="L11"/>
        <w:ind w:left="0" w:firstLine="0"/>
        <w:outlineLvl w:val="9"/>
        <w:rPr>
          <w:color w:val="auto"/>
        </w:rPr>
      </w:pPr>
    </w:p>
    <w:p w14:paraId="17C35AB8" w14:textId="77777777" w:rsidR="00A7214B" w:rsidRDefault="00A7214B" w:rsidP="001837EE">
      <w:pPr>
        <w:pStyle w:val="L11"/>
        <w:ind w:left="0" w:firstLine="0"/>
        <w:outlineLvl w:val="9"/>
        <w:rPr>
          <w:color w:val="auto"/>
        </w:rPr>
      </w:pPr>
    </w:p>
    <w:p w14:paraId="471A059C" w14:textId="63694D5A" w:rsidR="00024049" w:rsidRDefault="00BD1EF8" w:rsidP="00FE728F">
      <w:pPr>
        <w:pStyle w:val="Heading4"/>
      </w:pPr>
      <w:bookmarkStart w:id="99" w:name="_Toc141915303"/>
      <w:bookmarkStart w:id="100" w:name="_Toc142003635"/>
      <w:r w:rsidRPr="007F0334">
        <w:lastRenderedPageBreak/>
        <w:t>PatientAppointment</w:t>
      </w:r>
      <w:r>
        <w:t xml:space="preserve"> (</w:t>
      </w:r>
      <w:r w:rsidRPr="007F0334">
        <w:t>Cuộc hẹn</w:t>
      </w:r>
      <w:r>
        <w:t xml:space="preserve"> khám bệnh</w:t>
      </w:r>
      <w:r w:rsidRPr="007F0334">
        <w:t xml:space="preserve"> của bệnh nhân</w:t>
      </w:r>
      <w:r w:rsidR="008311AF">
        <w:t>)</w:t>
      </w:r>
      <w:bookmarkEnd w:id="99"/>
      <w:bookmarkEnd w:id="100"/>
    </w:p>
    <w:p w14:paraId="223C86F1" w14:textId="49425AFD" w:rsidR="00130895" w:rsidRDefault="00130895" w:rsidP="00130895">
      <w:pPr>
        <w:pStyle w:val="Caption"/>
        <w:keepNext/>
      </w:pPr>
      <w:bookmarkStart w:id="101" w:name="_Toc141985627"/>
      <w:r>
        <w:t xml:space="preserve">Bảng </w:t>
      </w:r>
      <w:fldSimple w:instr=" STYLEREF 1 \s ">
        <w:r w:rsidR="00530154">
          <w:rPr>
            <w:noProof/>
          </w:rPr>
          <w:t>2</w:t>
        </w:r>
      </w:fldSimple>
      <w:r w:rsidR="00530154">
        <w:t>.</w:t>
      </w:r>
      <w:fldSimple w:instr=" SEQ Bảng \* ARABIC \s 1 ">
        <w:r w:rsidR="00530154">
          <w:rPr>
            <w:noProof/>
          </w:rPr>
          <w:t>6</w:t>
        </w:r>
      </w:fldSimple>
      <w:r w:rsidRPr="00130895">
        <w:t xml:space="preserve"> </w:t>
      </w:r>
      <w:r>
        <w:t>Cơ sở dữ liệu bảng PartientAppointment (Cuộc hẹn khám bệnh của bệnh nhân)</w:t>
      </w:r>
      <w:bookmarkEnd w:id="101"/>
    </w:p>
    <w:tbl>
      <w:tblPr>
        <w:tblpPr w:leftFromText="180" w:rightFromText="180" w:vertAnchor="text" w:horzAnchor="margin" w:tblpY="188"/>
        <w:tblW w:w="5000" w:type="pct"/>
        <w:tblCellMar>
          <w:top w:w="15" w:type="dxa"/>
          <w:left w:w="15" w:type="dxa"/>
          <w:bottom w:w="15" w:type="dxa"/>
          <w:right w:w="15" w:type="dxa"/>
        </w:tblCellMar>
        <w:tblLook w:val="04A0" w:firstRow="1" w:lastRow="0" w:firstColumn="1" w:lastColumn="0" w:noHBand="0" w:noVBand="1"/>
      </w:tblPr>
      <w:tblGrid>
        <w:gridCol w:w="910"/>
        <w:gridCol w:w="1677"/>
        <w:gridCol w:w="1793"/>
        <w:gridCol w:w="2483"/>
        <w:gridCol w:w="1347"/>
        <w:gridCol w:w="1536"/>
      </w:tblGrid>
      <w:tr w:rsidR="00130895" w:rsidRPr="00AB7611" w14:paraId="70FB4BE8" w14:textId="77777777" w:rsidTr="00130895">
        <w:tc>
          <w:tcPr>
            <w:tcW w:w="46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C48472" w14:textId="77777777" w:rsidR="00130895" w:rsidRPr="00AB7611" w:rsidRDefault="00130895" w:rsidP="00130895">
            <w:pPr>
              <w:spacing w:before="0" w:after="0" w:line="240" w:lineRule="auto"/>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F19E461"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B2458"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468E2C45"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4526E9"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F29C4D"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62FFC8"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2F1065D1"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9C0295" w14:textId="77777777" w:rsidR="00130895" w:rsidRPr="00AB7611" w:rsidRDefault="00130895" w:rsidP="00130895">
            <w:pPr>
              <w:spacing w:before="0" w:after="0" w:line="240" w:lineRule="auto"/>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431C0DBB" w14:textId="77777777" w:rsidR="00130895" w:rsidRPr="00AB7611" w:rsidRDefault="00130895" w:rsidP="00130895">
            <w:pPr>
              <w:spacing w:before="0" w:after="0" w:line="240" w:lineRule="auto"/>
              <w:jc w:val="center"/>
              <w:rPr>
                <w:color w:val="000000"/>
                <w:szCs w:val="26"/>
              </w:rPr>
            </w:pPr>
            <w:r w:rsidRPr="00A740F3">
              <w:t>pa_id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7A5AA"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B1F5C"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DED388"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65CA57" w14:textId="77777777" w:rsidR="00130895" w:rsidRPr="00AB7611" w:rsidRDefault="00130895" w:rsidP="00130895">
            <w:pPr>
              <w:spacing w:before="0" w:after="0" w:line="240" w:lineRule="auto"/>
              <w:jc w:val="center"/>
              <w:rPr>
                <w:sz w:val="24"/>
                <w:szCs w:val="24"/>
              </w:rPr>
            </w:pPr>
            <w:r>
              <w:rPr>
                <w:sz w:val="24"/>
                <w:szCs w:val="24"/>
              </w:rPr>
              <w:t>Mã cuộc hẹn khám bệnh</w:t>
            </w:r>
          </w:p>
        </w:tc>
      </w:tr>
      <w:tr w:rsidR="00130895" w:rsidRPr="00AB7611" w14:paraId="5F88ECE5"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EC04B" w14:textId="77777777" w:rsidR="00130895" w:rsidRDefault="00130895" w:rsidP="00130895">
            <w:pPr>
              <w:spacing w:before="0" w:after="0" w:line="240" w:lineRule="auto"/>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6DC3CE04" w14:textId="77777777" w:rsidR="00130895" w:rsidRPr="00B03A0A" w:rsidRDefault="00130895" w:rsidP="00130895">
            <w:pPr>
              <w:spacing w:before="0" w:after="0" w:line="240" w:lineRule="auto"/>
              <w:jc w:val="center"/>
              <w:rPr>
                <w:color w:val="000000"/>
                <w:szCs w:val="26"/>
              </w:rPr>
            </w:pPr>
            <w:r w:rsidRPr="008311AF">
              <w:rPr>
                <w:color w:val="000000"/>
                <w:szCs w:val="26"/>
              </w:rPr>
              <w:t>pa_date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36851" w14:textId="77777777" w:rsidR="00130895" w:rsidRPr="00A916F0" w:rsidRDefault="00130895" w:rsidP="00130895">
            <w:pPr>
              <w:spacing w:before="0" w:after="0" w:line="240" w:lineRule="auto"/>
              <w:jc w:val="center"/>
              <w:rPr>
                <w:color w:val="000000"/>
                <w:szCs w:val="26"/>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59E73"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C965E"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15FE6" w14:textId="77777777" w:rsidR="00130895" w:rsidRPr="00AB7611" w:rsidRDefault="00130895" w:rsidP="00130895">
            <w:pPr>
              <w:spacing w:before="0" w:after="0" w:line="240" w:lineRule="auto"/>
              <w:jc w:val="center"/>
              <w:rPr>
                <w:color w:val="000000"/>
                <w:szCs w:val="26"/>
              </w:rPr>
            </w:pPr>
            <w:r>
              <w:rPr>
                <w:color w:val="000000"/>
                <w:szCs w:val="26"/>
              </w:rPr>
              <w:t>Ngày khám bệnh</w:t>
            </w:r>
          </w:p>
        </w:tc>
      </w:tr>
      <w:tr w:rsidR="00130895" w:rsidRPr="00AB7611" w14:paraId="2A3AA68C"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4EE13" w14:textId="77777777" w:rsidR="00130895" w:rsidRDefault="00130895" w:rsidP="00130895">
            <w:pPr>
              <w:spacing w:before="0" w:after="0" w:line="240" w:lineRule="auto"/>
              <w:jc w:val="center"/>
              <w:rPr>
                <w:sz w:val="24"/>
                <w:szCs w:val="24"/>
              </w:rPr>
            </w:pPr>
            <w:r>
              <w:rPr>
                <w:sz w:val="24"/>
                <w:szCs w:val="24"/>
              </w:rPr>
              <w:t>3</w:t>
            </w:r>
          </w:p>
        </w:tc>
        <w:tc>
          <w:tcPr>
            <w:tcW w:w="860" w:type="pct"/>
            <w:tcBorders>
              <w:top w:val="single" w:sz="4" w:space="0" w:color="000000"/>
              <w:left w:val="single" w:sz="4" w:space="0" w:color="000000"/>
              <w:bottom w:val="single" w:sz="4" w:space="0" w:color="000000"/>
              <w:right w:val="single" w:sz="4" w:space="0" w:color="000000"/>
            </w:tcBorders>
            <w:vAlign w:val="center"/>
          </w:tcPr>
          <w:p w14:paraId="295E236C" w14:textId="77777777" w:rsidR="00130895" w:rsidRPr="00B03A0A" w:rsidRDefault="00130895" w:rsidP="00130895">
            <w:pPr>
              <w:spacing w:before="0" w:after="0" w:line="240" w:lineRule="auto"/>
              <w:jc w:val="center"/>
              <w:rPr>
                <w:color w:val="000000"/>
                <w:szCs w:val="26"/>
              </w:rPr>
            </w:pPr>
            <w:r w:rsidRPr="008311AF">
              <w:rPr>
                <w:color w:val="000000"/>
                <w:szCs w:val="26"/>
              </w:rPr>
              <w:t>pa_turnNumber</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1BBE1"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171D1"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838EA"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C489E" w14:textId="77777777" w:rsidR="00130895" w:rsidRPr="00AB7611" w:rsidRDefault="00130895" w:rsidP="00130895">
            <w:pPr>
              <w:spacing w:before="0" w:after="0" w:line="240" w:lineRule="auto"/>
              <w:jc w:val="center"/>
              <w:rPr>
                <w:color w:val="000000"/>
                <w:szCs w:val="26"/>
              </w:rPr>
            </w:pPr>
            <w:r>
              <w:rPr>
                <w:color w:val="000000"/>
                <w:szCs w:val="26"/>
              </w:rPr>
              <w:t>Số thứ tự của cuộc hẹn</w:t>
            </w:r>
          </w:p>
        </w:tc>
      </w:tr>
      <w:tr w:rsidR="00130895" w:rsidRPr="00AB7611" w14:paraId="4D3FC512"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417D6" w14:textId="77777777" w:rsidR="00130895" w:rsidRDefault="00130895" w:rsidP="00130895">
            <w:pPr>
              <w:spacing w:before="0" w:after="0" w:line="240" w:lineRule="auto"/>
              <w:jc w:val="center"/>
              <w:rPr>
                <w:sz w:val="24"/>
                <w:szCs w:val="24"/>
              </w:rPr>
            </w:pPr>
            <w:r>
              <w:rPr>
                <w:sz w:val="24"/>
                <w:szCs w:val="24"/>
              </w:rPr>
              <w:t>4</w:t>
            </w:r>
          </w:p>
        </w:tc>
        <w:tc>
          <w:tcPr>
            <w:tcW w:w="860" w:type="pct"/>
            <w:tcBorders>
              <w:top w:val="single" w:sz="4" w:space="0" w:color="000000"/>
              <w:left w:val="single" w:sz="4" w:space="0" w:color="000000"/>
              <w:bottom w:val="single" w:sz="4" w:space="0" w:color="000000"/>
              <w:right w:val="single" w:sz="4" w:space="0" w:color="000000"/>
            </w:tcBorders>
            <w:vAlign w:val="center"/>
          </w:tcPr>
          <w:p w14:paraId="48E33174" w14:textId="77777777" w:rsidR="00130895" w:rsidRPr="00B03A0A" w:rsidRDefault="00130895" w:rsidP="00130895">
            <w:pPr>
              <w:spacing w:before="0" w:after="0" w:line="240" w:lineRule="auto"/>
              <w:jc w:val="center"/>
              <w:rPr>
                <w:color w:val="000000"/>
                <w:szCs w:val="26"/>
              </w:rPr>
            </w:pPr>
            <w:r w:rsidRPr="008311AF">
              <w:rPr>
                <w:color w:val="000000"/>
                <w:szCs w:val="26"/>
              </w:rPr>
              <w:t>pa_doctorID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CF845"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D53B1" w14:textId="7B0993BC" w:rsidR="00130895" w:rsidRPr="00AB7611" w:rsidRDefault="001837EE" w:rsidP="00130895">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0AB54"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9A36F" w14:textId="77777777" w:rsidR="00130895" w:rsidRPr="00AB7611" w:rsidRDefault="00130895" w:rsidP="00130895">
            <w:pPr>
              <w:spacing w:before="0" w:after="0" w:line="240" w:lineRule="auto"/>
              <w:jc w:val="center"/>
              <w:rPr>
                <w:color w:val="000000"/>
                <w:szCs w:val="26"/>
              </w:rPr>
            </w:pPr>
            <w:r>
              <w:rPr>
                <w:color w:val="000000"/>
                <w:szCs w:val="26"/>
              </w:rPr>
              <w:t>Mã bác sĩ</w:t>
            </w:r>
          </w:p>
        </w:tc>
      </w:tr>
      <w:tr w:rsidR="00130895" w:rsidRPr="00AB7611" w14:paraId="3E68566B"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782506" w14:textId="77777777" w:rsidR="00130895" w:rsidRDefault="00130895" w:rsidP="00130895">
            <w:pPr>
              <w:spacing w:before="0" w:after="0" w:line="240" w:lineRule="auto"/>
              <w:jc w:val="center"/>
              <w:rPr>
                <w:sz w:val="24"/>
                <w:szCs w:val="24"/>
              </w:rPr>
            </w:pPr>
            <w:r>
              <w:rPr>
                <w:sz w:val="24"/>
                <w:szCs w:val="24"/>
              </w:rPr>
              <w:t>5</w:t>
            </w:r>
          </w:p>
        </w:tc>
        <w:tc>
          <w:tcPr>
            <w:tcW w:w="860" w:type="pct"/>
            <w:tcBorders>
              <w:top w:val="single" w:sz="4" w:space="0" w:color="000000"/>
              <w:left w:val="single" w:sz="4" w:space="0" w:color="000000"/>
              <w:bottom w:val="single" w:sz="4" w:space="0" w:color="000000"/>
              <w:right w:val="single" w:sz="4" w:space="0" w:color="000000"/>
            </w:tcBorders>
            <w:vAlign w:val="center"/>
          </w:tcPr>
          <w:p w14:paraId="763116B7" w14:textId="77777777" w:rsidR="00130895" w:rsidRPr="00B03A0A" w:rsidRDefault="00130895" w:rsidP="00130895">
            <w:pPr>
              <w:spacing w:before="0" w:after="0" w:line="240" w:lineRule="auto"/>
              <w:jc w:val="center"/>
              <w:rPr>
                <w:color w:val="000000"/>
                <w:szCs w:val="26"/>
              </w:rPr>
            </w:pPr>
            <w:r w:rsidRPr="008311AF">
              <w:rPr>
                <w:color w:val="000000"/>
                <w:szCs w:val="26"/>
              </w:rPr>
              <w:t>pa_patientID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416BE1"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48B40" w14:textId="18BA6639" w:rsidR="00130895" w:rsidRPr="00AB7611" w:rsidRDefault="001837EE" w:rsidP="00130895">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F0166"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15764D" w14:textId="77777777" w:rsidR="00130895" w:rsidRPr="00AB7611" w:rsidRDefault="00130895" w:rsidP="00130895">
            <w:pPr>
              <w:spacing w:before="0" w:after="0" w:line="240" w:lineRule="auto"/>
              <w:jc w:val="center"/>
              <w:rPr>
                <w:color w:val="000000"/>
                <w:szCs w:val="26"/>
              </w:rPr>
            </w:pPr>
            <w:r>
              <w:rPr>
                <w:color w:val="000000"/>
                <w:szCs w:val="26"/>
              </w:rPr>
              <w:t>Mã bệnh nhân</w:t>
            </w:r>
          </w:p>
        </w:tc>
      </w:tr>
      <w:tr w:rsidR="00130895" w:rsidRPr="00AB7611" w14:paraId="01EFD587"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C816AB" w14:textId="77777777" w:rsidR="00130895" w:rsidRDefault="00130895" w:rsidP="00130895">
            <w:pPr>
              <w:spacing w:before="0" w:after="0" w:line="240" w:lineRule="auto"/>
              <w:jc w:val="center"/>
              <w:rPr>
                <w:sz w:val="24"/>
                <w:szCs w:val="24"/>
              </w:rPr>
            </w:pPr>
            <w:r>
              <w:rPr>
                <w:sz w:val="24"/>
                <w:szCs w:val="24"/>
              </w:rPr>
              <w:t>6</w:t>
            </w:r>
          </w:p>
        </w:tc>
        <w:tc>
          <w:tcPr>
            <w:tcW w:w="860" w:type="pct"/>
            <w:tcBorders>
              <w:top w:val="single" w:sz="4" w:space="0" w:color="000000"/>
              <w:left w:val="single" w:sz="4" w:space="0" w:color="000000"/>
              <w:bottom w:val="single" w:sz="4" w:space="0" w:color="000000"/>
              <w:right w:val="single" w:sz="4" w:space="0" w:color="000000"/>
            </w:tcBorders>
            <w:vAlign w:val="center"/>
          </w:tcPr>
          <w:p w14:paraId="6E1A891E" w14:textId="77777777" w:rsidR="00130895" w:rsidRPr="00B03A0A" w:rsidRDefault="00130895" w:rsidP="00130895">
            <w:pPr>
              <w:spacing w:before="0" w:after="0" w:line="240" w:lineRule="auto"/>
              <w:jc w:val="center"/>
              <w:rPr>
                <w:color w:val="000000"/>
                <w:szCs w:val="26"/>
              </w:rPr>
            </w:pPr>
            <w:r w:rsidRPr="008311AF">
              <w:rPr>
                <w:color w:val="000000"/>
                <w:szCs w:val="26"/>
              </w:rPr>
              <w:t>pa_status</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B2C6D"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4140F"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261B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B49ED" w14:textId="01A00E3E" w:rsidR="00130895" w:rsidRPr="00AB7611" w:rsidRDefault="00130895" w:rsidP="00130895">
            <w:pPr>
              <w:spacing w:before="0" w:after="0" w:line="240" w:lineRule="auto"/>
              <w:jc w:val="center"/>
              <w:rPr>
                <w:color w:val="000000"/>
                <w:szCs w:val="26"/>
              </w:rPr>
            </w:pPr>
            <w:r>
              <w:rPr>
                <w:color w:val="000000"/>
                <w:szCs w:val="26"/>
              </w:rPr>
              <w:t xml:space="preserve">Trạng thái của </w:t>
            </w:r>
            <w:r w:rsidR="001837EE">
              <w:rPr>
                <w:color w:val="000000"/>
                <w:szCs w:val="26"/>
              </w:rPr>
              <w:t>buổi khám</w:t>
            </w:r>
          </w:p>
        </w:tc>
      </w:tr>
    </w:tbl>
    <w:p w14:paraId="4FC587DA" w14:textId="5A60BEEE" w:rsidR="00392ACD" w:rsidRDefault="00392ACD" w:rsidP="00392ACD"/>
    <w:p w14:paraId="550CAC50" w14:textId="3D8CFDB9" w:rsidR="001837EE" w:rsidRDefault="001837EE" w:rsidP="001837EE">
      <w:pPr>
        <w:ind w:firstLine="284"/>
      </w:pPr>
      <w:r>
        <w:t>Đây là bảng chứa thông tin các đăng kí của bệnh nhân trong mỗi lần đến thăm khám. Đây là một bảng quan trọng khi chứa rất nhiều thông tin dựa vào mã của PatientAppointment</w:t>
      </w:r>
    </w:p>
    <w:p w14:paraId="169F018E" w14:textId="2A7ACC9B" w:rsidR="00A7214B" w:rsidRDefault="00A7214B" w:rsidP="00392ACD"/>
    <w:p w14:paraId="6856D800" w14:textId="77777777" w:rsidR="00A7214B" w:rsidRPr="00392ACD" w:rsidRDefault="00A7214B" w:rsidP="00392ACD"/>
    <w:p w14:paraId="444E0232" w14:textId="68FF3A33" w:rsidR="00024049" w:rsidRDefault="00024049" w:rsidP="00FE728F">
      <w:pPr>
        <w:pStyle w:val="Heading4"/>
      </w:pPr>
      <w:bookmarkStart w:id="102" w:name="_Toc141915304"/>
      <w:bookmarkStart w:id="103" w:name="_Toc142003636"/>
      <w:r>
        <w:t>Bảng Provine (Tỉnh thành)</w:t>
      </w:r>
      <w:bookmarkEnd w:id="102"/>
      <w:bookmarkEnd w:id="103"/>
    </w:p>
    <w:p w14:paraId="6155B48C" w14:textId="4497B3A6" w:rsidR="003657AF" w:rsidRDefault="003657AF" w:rsidP="003657AF">
      <w:pPr>
        <w:pStyle w:val="Caption"/>
        <w:keepNext/>
      </w:pPr>
      <w:bookmarkStart w:id="104" w:name="_Toc141985628"/>
      <w:r>
        <w:t xml:space="preserve">Bảng </w:t>
      </w:r>
      <w:fldSimple w:instr=" STYLEREF 1 \s ">
        <w:r w:rsidR="00530154">
          <w:rPr>
            <w:noProof/>
          </w:rPr>
          <w:t>2</w:t>
        </w:r>
      </w:fldSimple>
      <w:r w:rsidR="00530154">
        <w:t>.</w:t>
      </w:r>
      <w:fldSimple w:instr=" SEQ Bảng \* ARABIC \s 1 ">
        <w:r w:rsidR="00530154">
          <w:rPr>
            <w:noProof/>
          </w:rPr>
          <w:t>7</w:t>
        </w:r>
      </w:fldSimple>
      <w:r w:rsidRPr="003657AF">
        <w:t xml:space="preserve"> </w:t>
      </w:r>
      <w:r>
        <w:t>Cơ sở dữ liệu bảng Provine (Tỉnh thành)</w:t>
      </w:r>
      <w:bookmarkEnd w:id="104"/>
    </w:p>
    <w:tbl>
      <w:tblPr>
        <w:tblpPr w:leftFromText="180" w:rightFromText="180" w:vertAnchor="text" w:horzAnchor="margin" w:tblpY="202"/>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1837EE" w:rsidRPr="00AB7611" w14:paraId="42CAB2AC" w14:textId="77777777" w:rsidTr="001837EE">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2F5218C" w14:textId="77777777" w:rsidR="001837EE" w:rsidRPr="00AB7611" w:rsidRDefault="001837EE" w:rsidP="001837EE">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114F0B7" w14:textId="77777777" w:rsidR="001837EE" w:rsidRPr="00AB7611" w:rsidRDefault="001837EE" w:rsidP="001837EE">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639C28" w14:textId="77777777" w:rsidR="001837EE" w:rsidRPr="00AB7611" w:rsidRDefault="001837EE" w:rsidP="001837EE">
            <w:pPr>
              <w:spacing w:before="0" w:after="0" w:line="240" w:lineRule="auto"/>
              <w:jc w:val="center"/>
              <w:rPr>
                <w:sz w:val="24"/>
                <w:szCs w:val="24"/>
              </w:rPr>
            </w:pPr>
            <w:r w:rsidRPr="00AB7611">
              <w:rPr>
                <w:color w:val="000000"/>
                <w:szCs w:val="26"/>
              </w:rPr>
              <w:t>KIỂU</w:t>
            </w:r>
          </w:p>
          <w:p w14:paraId="476A9827" w14:textId="77777777" w:rsidR="001837EE" w:rsidRPr="00AB7611" w:rsidRDefault="001837EE" w:rsidP="001837EE">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BE00A" w14:textId="77777777" w:rsidR="001837EE" w:rsidRPr="00AB7611" w:rsidRDefault="001837EE" w:rsidP="001837EE">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2AED199" w14:textId="77777777" w:rsidR="001837EE" w:rsidRPr="00AB7611" w:rsidRDefault="001837EE" w:rsidP="001837EE">
            <w:pPr>
              <w:spacing w:before="0" w:after="0" w:line="240" w:lineRule="auto"/>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7ABBEFC" w14:textId="77777777" w:rsidR="001837EE" w:rsidRPr="00AB7611" w:rsidRDefault="001837EE" w:rsidP="001837EE">
            <w:pPr>
              <w:spacing w:before="0" w:after="0" w:line="240" w:lineRule="auto"/>
              <w:jc w:val="center"/>
              <w:rPr>
                <w:sz w:val="24"/>
                <w:szCs w:val="24"/>
              </w:rPr>
            </w:pPr>
            <w:r w:rsidRPr="00AB7611">
              <w:rPr>
                <w:color w:val="000000"/>
                <w:szCs w:val="26"/>
              </w:rPr>
              <w:t>MÔ TẢ</w:t>
            </w:r>
          </w:p>
        </w:tc>
      </w:tr>
      <w:tr w:rsidR="001837EE" w:rsidRPr="00AB7611" w14:paraId="4099C536" w14:textId="77777777" w:rsidTr="001837EE">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54440" w14:textId="77777777" w:rsidR="001837EE" w:rsidRPr="00AB7611" w:rsidRDefault="001837EE" w:rsidP="001837EE">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17884E4D" w14:textId="77777777" w:rsidR="001837EE" w:rsidRPr="00AB7611" w:rsidRDefault="001837EE" w:rsidP="001837EE">
            <w:pPr>
              <w:spacing w:before="0" w:after="0" w:line="240" w:lineRule="auto"/>
              <w:jc w:val="center"/>
              <w:rPr>
                <w:color w:val="000000"/>
                <w:szCs w:val="26"/>
              </w:rPr>
            </w:pPr>
            <w:r w:rsidRPr="002B6CB4">
              <w:t>prov_id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0ADF9" w14:textId="77777777" w:rsidR="001837EE" w:rsidRPr="00AB7611" w:rsidRDefault="001837EE" w:rsidP="001837EE">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F06AB" w14:textId="77777777" w:rsidR="001837EE" w:rsidRPr="00AB7611" w:rsidRDefault="001837EE" w:rsidP="001837EE">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FA676" w14:textId="77777777" w:rsidR="001837EE" w:rsidRPr="00AB7611" w:rsidRDefault="001837EE" w:rsidP="001837EE">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1DCA0" w14:textId="77777777" w:rsidR="001837EE" w:rsidRPr="00AB7611" w:rsidRDefault="001837EE" w:rsidP="001837EE">
            <w:pPr>
              <w:spacing w:before="0" w:after="0" w:line="240" w:lineRule="auto"/>
              <w:jc w:val="center"/>
              <w:rPr>
                <w:sz w:val="24"/>
                <w:szCs w:val="24"/>
              </w:rPr>
            </w:pPr>
            <w:r>
              <w:rPr>
                <w:sz w:val="24"/>
                <w:szCs w:val="24"/>
              </w:rPr>
              <w:t>Mã tỉnh thành</w:t>
            </w:r>
          </w:p>
        </w:tc>
      </w:tr>
      <w:tr w:rsidR="001837EE" w:rsidRPr="00AB7611" w14:paraId="29936E49" w14:textId="77777777" w:rsidTr="001837EE">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F6F59" w14:textId="77777777" w:rsidR="001837EE" w:rsidRPr="00AB7611" w:rsidRDefault="001837EE" w:rsidP="001837EE">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44CF9527" w14:textId="77777777" w:rsidR="001837EE" w:rsidRPr="00AB7611" w:rsidRDefault="001837EE" w:rsidP="001837EE">
            <w:pPr>
              <w:spacing w:before="0" w:after="0" w:line="240" w:lineRule="auto"/>
              <w:jc w:val="center"/>
              <w:rPr>
                <w:color w:val="000000"/>
                <w:szCs w:val="26"/>
              </w:rPr>
            </w:pPr>
            <w:r w:rsidRPr="002B6CB4">
              <w:rPr>
                <w:color w:val="000000"/>
                <w:szCs w:val="26"/>
              </w:rPr>
              <w:t>pro_name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9E19E" w14:textId="77777777" w:rsidR="001837EE" w:rsidRPr="00AB7611" w:rsidRDefault="001837EE" w:rsidP="001837EE">
            <w:pPr>
              <w:spacing w:before="0" w:after="0" w:line="240" w:lineRule="auto"/>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14C2E" w14:textId="77777777" w:rsidR="001837EE" w:rsidRPr="00AB7611" w:rsidRDefault="001837EE" w:rsidP="001837EE">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45C20" w14:textId="77777777" w:rsidR="001837EE" w:rsidRPr="00AB7611" w:rsidRDefault="001837EE" w:rsidP="001837EE">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CF022E" w14:textId="77777777" w:rsidR="001837EE" w:rsidRPr="00AB7611" w:rsidRDefault="001837EE" w:rsidP="001837EE">
            <w:pPr>
              <w:spacing w:before="0" w:after="0" w:line="240" w:lineRule="auto"/>
              <w:jc w:val="center"/>
              <w:rPr>
                <w:sz w:val="24"/>
                <w:szCs w:val="24"/>
              </w:rPr>
            </w:pPr>
            <w:r>
              <w:rPr>
                <w:sz w:val="24"/>
                <w:szCs w:val="24"/>
              </w:rPr>
              <w:t>Tên tỉnh thành</w:t>
            </w:r>
          </w:p>
        </w:tc>
      </w:tr>
    </w:tbl>
    <w:p w14:paraId="25138C07" w14:textId="77777777" w:rsidR="001837EE" w:rsidRDefault="001837EE" w:rsidP="001837EE"/>
    <w:p w14:paraId="54C87A2A" w14:textId="5C0DB292" w:rsidR="001837EE" w:rsidRDefault="001837EE" w:rsidP="001837EE">
      <w:pPr>
        <w:ind w:firstLine="284"/>
      </w:pPr>
      <w:r>
        <w:t>Đây là bảng chứa thông tin của 63 tỉnh thành được đưa trực tiếp vào database để hỗ trợ trong quá trình sử dụng phần mềm. Qua đó đem lại trải nghiệm tốt hơn cho người dùng. Dữ liệu cụ thể như:</w:t>
      </w:r>
    </w:p>
    <w:p w14:paraId="3E46DFF8" w14:textId="39DA3C1D" w:rsidR="00274B31" w:rsidRDefault="00274B31" w:rsidP="00274B31">
      <w:pPr>
        <w:pStyle w:val="ListParagraph"/>
        <w:numPr>
          <w:ilvl w:val="0"/>
          <w:numId w:val="28"/>
        </w:numPr>
      </w:pPr>
      <w:r>
        <w:t>ID = 1, 'Ha Noi',</w:t>
      </w:r>
    </w:p>
    <w:p w14:paraId="400AF5B3" w14:textId="0440F430" w:rsidR="00274B31" w:rsidRDefault="00274B31" w:rsidP="00274B31">
      <w:pPr>
        <w:pStyle w:val="ListParagraph"/>
        <w:numPr>
          <w:ilvl w:val="0"/>
          <w:numId w:val="28"/>
        </w:numPr>
      </w:pPr>
      <w:r>
        <w:t>ID = 2, 'Ho Chi Minh',</w:t>
      </w:r>
    </w:p>
    <w:p w14:paraId="7F80AE3D" w14:textId="1B0CA623" w:rsidR="00274B31" w:rsidRDefault="00274B31" w:rsidP="00274B31">
      <w:pPr>
        <w:pStyle w:val="ListParagraph"/>
        <w:numPr>
          <w:ilvl w:val="0"/>
          <w:numId w:val="28"/>
        </w:numPr>
      </w:pPr>
      <w:r>
        <w:lastRenderedPageBreak/>
        <w:t>ID = 3, 'Hai Phong'</w:t>
      </w:r>
    </w:p>
    <w:p w14:paraId="06A94EAD" w14:textId="1B2480BA" w:rsidR="00274B31" w:rsidRDefault="00274B31" w:rsidP="00274B31">
      <w:pPr>
        <w:pStyle w:val="ListParagraph"/>
        <w:numPr>
          <w:ilvl w:val="0"/>
          <w:numId w:val="28"/>
        </w:numPr>
      </w:pPr>
      <w:r>
        <w:t>ID = 4, 'Da Nang'</w:t>
      </w:r>
    </w:p>
    <w:p w14:paraId="4FD21A90" w14:textId="0EFDE9D5" w:rsidR="001837EE" w:rsidRDefault="00274B31" w:rsidP="00274B31">
      <w:pPr>
        <w:pStyle w:val="ListParagraph"/>
        <w:numPr>
          <w:ilvl w:val="0"/>
          <w:numId w:val="28"/>
        </w:numPr>
      </w:pPr>
      <w:r>
        <w:t>ID = 5, 'Can Tho'</w:t>
      </w:r>
    </w:p>
    <w:p w14:paraId="33BB9949" w14:textId="0183CD12" w:rsidR="00274B31" w:rsidRPr="001837EE" w:rsidRDefault="0082169E" w:rsidP="0082169E">
      <w:pPr>
        <w:pStyle w:val="ListParagraph"/>
        <w:numPr>
          <w:ilvl w:val="0"/>
          <w:numId w:val="28"/>
        </w:numPr>
      </w:pPr>
      <w:r>
        <w:t>….</w:t>
      </w:r>
    </w:p>
    <w:p w14:paraId="38F47755" w14:textId="4B1BAB29" w:rsidR="00024049" w:rsidRPr="00024049" w:rsidRDefault="003657AF" w:rsidP="00024049">
      <w:pPr>
        <w:pStyle w:val="Heading4"/>
      </w:pPr>
      <w:bookmarkStart w:id="105" w:name="_Toc141915305"/>
      <w:bookmarkStart w:id="106" w:name="_Toc142003637"/>
      <w:r>
        <w:t>Bảng Distrisct (Quận)</w:t>
      </w:r>
      <w:bookmarkEnd w:id="105"/>
      <w:bookmarkEnd w:id="106"/>
    </w:p>
    <w:p w14:paraId="5BF7D1FE" w14:textId="09F8C907" w:rsidR="003657AF" w:rsidRDefault="003657AF" w:rsidP="003657AF">
      <w:pPr>
        <w:pStyle w:val="Caption"/>
        <w:keepNext/>
      </w:pPr>
      <w:bookmarkStart w:id="107" w:name="_Toc141985629"/>
      <w:r>
        <w:t xml:space="preserve">Bảng </w:t>
      </w:r>
      <w:fldSimple w:instr=" STYLEREF 1 \s ">
        <w:r w:rsidR="00530154">
          <w:rPr>
            <w:noProof/>
          </w:rPr>
          <w:t>2</w:t>
        </w:r>
      </w:fldSimple>
      <w:r w:rsidR="00530154">
        <w:t>.</w:t>
      </w:r>
      <w:fldSimple w:instr=" SEQ Bảng \* ARABIC \s 1 ">
        <w:r w:rsidR="00530154">
          <w:rPr>
            <w:noProof/>
          </w:rPr>
          <w:t>8</w:t>
        </w:r>
      </w:fldSimple>
      <w:r w:rsidRPr="003657AF">
        <w:t xml:space="preserve"> </w:t>
      </w:r>
      <w:r>
        <w:t>Cơ sở dữ liệu bảng Distrisct (Quận)</w:t>
      </w:r>
      <w:bookmarkEnd w:id="107"/>
    </w:p>
    <w:tbl>
      <w:tblPr>
        <w:tblpPr w:leftFromText="180" w:rightFromText="180" w:vertAnchor="text" w:horzAnchor="margin" w:tblpY="201"/>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3657AF" w:rsidRPr="00AB7611" w14:paraId="3915ABBD" w14:textId="77777777" w:rsidTr="003657AF">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38787A" w14:textId="77777777" w:rsidR="003657AF" w:rsidRPr="00AB7611" w:rsidRDefault="003657AF" w:rsidP="003657AF">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D728E40" w14:textId="77777777" w:rsidR="003657AF" w:rsidRPr="00AB7611" w:rsidRDefault="003657AF" w:rsidP="003657AF">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EC8145A" w14:textId="77777777" w:rsidR="003657AF" w:rsidRPr="00AB7611" w:rsidRDefault="003657AF" w:rsidP="003657AF">
            <w:pPr>
              <w:spacing w:before="0" w:after="0" w:line="240" w:lineRule="auto"/>
              <w:jc w:val="center"/>
              <w:rPr>
                <w:sz w:val="24"/>
                <w:szCs w:val="24"/>
              </w:rPr>
            </w:pPr>
            <w:r w:rsidRPr="00AB7611">
              <w:rPr>
                <w:color w:val="000000"/>
                <w:szCs w:val="26"/>
              </w:rPr>
              <w:t>KIỂU</w:t>
            </w:r>
          </w:p>
          <w:p w14:paraId="3CC19823" w14:textId="77777777" w:rsidR="003657AF" w:rsidRPr="00AB7611" w:rsidRDefault="003657AF" w:rsidP="003657AF">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9F64F94" w14:textId="77777777" w:rsidR="003657AF" w:rsidRPr="00AB7611" w:rsidRDefault="003657AF" w:rsidP="003657AF">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57CAF1" w14:textId="77777777" w:rsidR="003657AF" w:rsidRPr="00AB7611" w:rsidRDefault="003657AF" w:rsidP="003657AF">
            <w:pPr>
              <w:spacing w:before="0" w:after="0" w:line="240" w:lineRule="auto"/>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1141CA" w14:textId="77777777" w:rsidR="003657AF" w:rsidRPr="00AB7611" w:rsidRDefault="003657AF" w:rsidP="003657AF">
            <w:pPr>
              <w:spacing w:before="0" w:after="0" w:line="240" w:lineRule="auto"/>
              <w:jc w:val="center"/>
              <w:rPr>
                <w:sz w:val="24"/>
                <w:szCs w:val="24"/>
              </w:rPr>
            </w:pPr>
            <w:r w:rsidRPr="00AB7611">
              <w:rPr>
                <w:color w:val="000000"/>
                <w:szCs w:val="26"/>
              </w:rPr>
              <w:t>MÔ TẢ</w:t>
            </w:r>
          </w:p>
        </w:tc>
      </w:tr>
      <w:tr w:rsidR="003657AF" w:rsidRPr="00AB7611" w14:paraId="79D599FF"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A44D5" w14:textId="77777777" w:rsidR="003657AF" w:rsidRPr="00AB7611" w:rsidRDefault="003657AF" w:rsidP="003657AF">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ADF6AAE" w14:textId="77777777" w:rsidR="003657AF" w:rsidRPr="00AB7611" w:rsidRDefault="003657AF" w:rsidP="003657AF">
            <w:pPr>
              <w:spacing w:before="0" w:after="0" w:line="240" w:lineRule="auto"/>
              <w:jc w:val="center"/>
              <w:rPr>
                <w:color w:val="000000"/>
                <w:szCs w:val="26"/>
              </w:rPr>
            </w:pPr>
            <w:r w:rsidRPr="00024049">
              <w:rPr>
                <w:color w:val="000000"/>
                <w:szCs w:val="26"/>
              </w:rPr>
              <w:t>dis_id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C841A" w14:textId="77777777" w:rsidR="003657AF" w:rsidRPr="00AB7611" w:rsidRDefault="003657AF" w:rsidP="003657AF">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4D30E" w14:textId="77777777" w:rsidR="003657AF" w:rsidRPr="00AB7611" w:rsidRDefault="003657AF" w:rsidP="003657AF">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1925B"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897D5" w14:textId="77777777" w:rsidR="003657AF" w:rsidRPr="00AB7611" w:rsidRDefault="003657AF" w:rsidP="003657AF">
            <w:pPr>
              <w:spacing w:before="0" w:after="0" w:line="240" w:lineRule="auto"/>
              <w:jc w:val="center"/>
              <w:rPr>
                <w:sz w:val="24"/>
                <w:szCs w:val="24"/>
              </w:rPr>
            </w:pPr>
            <w:r>
              <w:rPr>
                <w:sz w:val="24"/>
                <w:szCs w:val="24"/>
              </w:rPr>
              <w:t>Mã quận</w:t>
            </w:r>
          </w:p>
        </w:tc>
      </w:tr>
      <w:tr w:rsidR="003657AF" w:rsidRPr="00AB7611" w14:paraId="4B38CC4A"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1C0C1" w14:textId="77777777" w:rsidR="003657AF" w:rsidRPr="00AB7611" w:rsidRDefault="003657AF" w:rsidP="003657AF">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16CC5BFF" w14:textId="77777777" w:rsidR="003657AF" w:rsidRPr="00AB7611" w:rsidRDefault="003657AF" w:rsidP="003657AF">
            <w:pPr>
              <w:spacing w:before="0" w:after="0" w:line="240" w:lineRule="auto"/>
              <w:jc w:val="center"/>
              <w:rPr>
                <w:color w:val="000000"/>
                <w:szCs w:val="26"/>
              </w:rPr>
            </w:pPr>
            <w:r w:rsidRPr="00024049">
              <w:rPr>
                <w:color w:val="000000"/>
                <w:szCs w:val="26"/>
              </w:rPr>
              <w:t>dis_name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F1FBBC" w14:textId="77777777" w:rsidR="003657AF" w:rsidRPr="00AB7611" w:rsidRDefault="003657AF" w:rsidP="003657AF">
            <w:pPr>
              <w:spacing w:before="0" w:after="0" w:line="240" w:lineRule="auto"/>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533AAE" w14:textId="77777777" w:rsidR="003657AF" w:rsidRPr="00AB7611" w:rsidRDefault="003657AF" w:rsidP="003657AF">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F07D1"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BB844" w14:textId="77777777" w:rsidR="003657AF" w:rsidRPr="00AB7611" w:rsidRDefault="003657AF" w:rsidP="003657AF">
            <w:pPr>
              <w:spacing w:before="0" w:after="0" w:line="240" w:lineRule="auto"/>
              <w:jc w:val="center"/>
              <w:rPr>
                <w:sz w:val="24"/>
                <w:szCs w:val="24"/>
              </w:rPr>
            </w:pPr>
            <w:r>
              <w:rPr>
                <w:sz w:val="24"/>
                <w:szCs w:val="24"/>
              </w:rPr>
              <w:t>Tên quận</w:t>
            </w:r>
          </w:p>
        </w:tc>
      </w:tr>
      <w:tr w:rsidR="003657AF" w:rsidRPr="00AB7611" w14:paraId="06D409A6"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20694" w14:textId="77777777" w:rsidR="003657AF" w:rsidRDefault="003657AF" w:rsidP="003657AF">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1C3317C" w14:textId="77777777" w:rsidR="003657AF" w:rsidRPr="00024049" w:rsidRDefault="003657AF" w:rsidP="003657AF">
            <w:pPr>
              <w:spacing w:before="0" w:after="0" w:line="240" w:lineRule="auto"/>
              <w:jc w:val="center"/>
              <w:rPr>
                <w:color w:val="000000"/>
                <w:szCs w:val="26"/>
              </w:rPr>
            </w:pPr>
            <w:r w:rsidRPr="00024049">
              <w:rPr>
                <w:color w:val="000000"/>
                <w:szCs w:val="26"/>
              </w:rPr>
              <w:t>dis_provID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E3418" w14:textId="32C42BE4" w:rsidR="003657AF" w:rsidRDefault="00274B31" w:rsidP="003657AF">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15296" w14:textId="4350C66B" w:rsidR="003657AF" w:rsidRPr="00AB7611" w:rsidRDefault="00274B31" w:rsidP="003657AF">
            <w:pPr>
              <w:spacing w:before="0" w:after="0" w:line="240" w:lineRule="auto"/>
              <w:jc w:val="center"/>
              <w:rPr>
                <w:sz w:val="24"/>
                <w:szCs w:val="24"/>
              </w:rPr>
            </w:pPr>
            <w:r>
              <w:rPr>
                <w:sz w:val="24"/>
                <w:szCs w:val="24"/>
              </w:rPr>
              <w:t>Khóa ngoại</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247B" w14:textId="77777777" w:rsidR="003657AF" w:rsidRPr="00AB7611" w:rsidRDefault="003657AF" w:rsidP="003657AF">
            <w:pPr>
              <w:spacing w:before="0" w:after="0" w:line="240" w:lineRule="auto"/>
              <w:jc w:val="center"/>
              <w:rPr>
                <w:color w:val="000000"/>
                <w:szCs w:val="26"/>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629F2" w14:textId="77777777" w:rsidR="003657AF" w:rsidRPr="00AB7611" w:rsidRDefault="003657AF" w:rsidP="003657AF">
            <w:pPr>
              <w:spacing w:before="0" w:after="0" w:line="240" w:lineRule="auto"/>
              <w:jc w:val="center"/>
              <w:rPr>
                <w:sz w:val="24"/>
                <w:szCs w:val="24"/>
              </w:rPr>
            </w:pPr>
            <w:r>
              <w:rPr>
                <w:sz w:val="24"/>
                <w:szCs w:val="24"/>
              </w:rPr>
              <w:t>Mã tỉnh thành</w:t>
            </w:r>
          </w:p>
        </w:tc>
      </w:tr>
    </w:tbl>
    <w:p w14:paraId="5C7C9B68" w14:textId="630FCC2E" w:rsidR="003657AF" w:rsidRDefault="003657AF" w:rsidP="003657AF"/>
    <w:p w14:paraId="4022AC67" w14:textId="0386C53F" w:rsidR="00274B31" w:rsidRDefault="00274B31" w:rsidP="00274B31">
      <w:pPr>
        <w:ind w:firstLine="284"/>
      </w:pPr>
      <w:r>
        <w:t>Đây là bảng chứa thông tin về quận/huyện và ứng với một tỉnh tương ứng tương tự như thông tin về tỉnh,</w:t>
      </w:r>
      <w:r w:rsidRPr="00274B31">
        <w:t xml:space="preserve"> </w:t>
      </w:r>
      <w:r>
        <w:t>thông tin của các quận huyện cũng được đưa trực tiếp vào database để hỗ trợ trong quá trình sử dụng phần mềm.</w:t>
      </w:r>
    </w:p>
    <w:p w14:paraId="10389ABB" w14:textId="6694BD04" w:rsidR="00274B31" w:rsidRDefault="00274B31" w:rsidP="00274B31">
      <w:pPr>
        <w:ind w:firstLine="284"/>
      </w:pPr>
      <w:r>
        <w:t>Dữ liệu cụ thể như:</w:t>
      </w:r>
    </w:p>
    <w:p w14:paraId="4A12FD18" w14:textId="0A012ED9" w:rsidR="00274B31" w:rsidRDefault="00274B31" w:rsidP="00274B31">
      <w:pPr>
        <w:pStyle w:val="ListParagraph"/>
        <w:numPr>
          <w:ilvl w:val="0"/>
          <w:numId w:val="28"/>
        </w:numPr>
      </w:pPr>
      <w:r>
        <w:t>ID = 1, 'Huyện Ba Vì', ID_</w:t>
      </w:r>
      <w:r w:rsidR="0082169E">
        <w:t>Convince</w:t>
      </w:r>
      <w:r>
        <w:t xml:space="preserve"> = 1</w:t>
      </w:r>
    </w:p>
    <w:p w14:paraId="5584648C" w14:textId="2F4A2B90" w:rsidR="00274B31" w:rsidRDefault="00274B31" w:rsidP="00274B31">
      <w:pPr>
        <w:pStyle w:val="ListParagraph"/>
        <w:numPr>
          <w:ilvl w:val="0"/>
          <w:numId w:val="28"/>
        </w:numPr>
      </w:pPr>
      <w:r>
        <w:t>ID = 2, 'Huyện Chương Mỹ', ID_</w:t>
      </w:r>
      <w:r w:rsidR="0082169E" w:rsidRPr="0082169E">
        <w:t xml:space="preserve"> </w:t>
      </w:r>
      <w:r w:rsidR="0082169E">
        <w:t xml:space="preserve">Convince </w:t>
      </w:r>
      <w:r>
        <w:t>= 1</w:t>
      </w:r>
    </w:p>
    <w:p w14:paraId="53123F1A" w14:textId="08F8FFB4" w:rsidR="00274B31" w:rsidRDefault="00274B31" w:rsidP="00274B31">
      <w:pPr>
        <w:pStyle w:val="ListParagraph"/>
        <w:numPr>
          <w:ilvl w:val="0"/>
          <w:numId w:val="28"/>
        </w:numPr>
      </w:pPr>
      <w:r>
        <w:t>ID = 3, 'Huyện Đan Phượng', ID_</w:t>
      </w:r>
      <w:r w:rsidR="0082169E" w:rsidRPr="0082169E">
        <w:t xml:space="preserve"> </w:t>
      </w:r>
      <w:r w:rsidR="0082169E">
        <w:t xml:space="preserve">Convince </w:t>
      </w:r>
      <w:r>
        <w:t>= 1</w:t>
      </w:r>
    </w:p>
    <w:p w14:paraId="7E0BA607" w14:textId="0320992D" w:rsidR="00274B31" w:rsidRDefault="00274B31" w:rsidP="00274B31">
      <w:pPr>
        <w:pStyle w:val="ListParagraph"/>
        <w:numPr>
          <w:ilvl w:val="0"/>
          <w:numId w:val="28"/>
        </w:numPr>
      </w:pPr>
      <w:r>
        <w:t>ID = 4, 'Huyện Đông Anh', ID_</w:t>
      </w:r>
      <w:r w:rsidR="0082169E" w:rsidRPr="0082169E">
        <w:t xml:space="preserve"> </w:t>
      </w:r>
      <w:r w:rsidR="0082169E">
        <w:t xml:space="preserve">Convince </w:t>
      </w:r>
      <w:r>
        <w:t>= 1</w:t>
      </w:r>
    </w:p>
    <w:p w14:paraId="102179F6" w14:textId="0DA54F70" w:rsidR="00274B31" w:rsidRDefault="00274B31" w:rsidP="00274B31">
      <w:pPr>
        <w:pStyle w:val="ListParagraph"/>
        <w:numPr>
          <w:ilvl w:val="0"/>
          <w:numId w:val="28"/>
        </w:numPr>
      </w:pPr>
      <w:r>
        <w:t>ID = 5, 'Huyện Gia Lâm', ID_</w:t>
      </w:r>
      <w:r w:rsidR="0082169E" w:rsidRPr="0082169E">
        <w:t xml:space="preserve"> </w:t>
      </w:r>
      <w:r w:rsidR="0082169E">
        <w:t xml:space="preserve">Convince </w:t>
      </w:r>
      <w:r>
        <w:t>= 1</w:t>
      </w:r>
    </w:p>
    <w:p w14:paraId="28D7ABD3" w14:textId="77777777" w:rsidR="00274B31" w:rsidRPr="001837EE" w:rsidRDefault="00274B31" w:rsidP="00274B31">
      <w:pPr>
        <w:pStyle w:val="ListParagraph"/>
        <w:numPr>
          <w:ilvl w:val="0"/>
          <w:numId w:val="28"/>
        </w:numPr>
      </w:pPr>
      <w:r>
        <w:t>….</w:t>
      </w:r>
    </w:p>
    <w:p w14:paraId="29F41A45" w14:textId="236BDAA8" w:rsidR="00274B31" w:rsidRDefault="00274B31" w:rsidP="00274B31">
      <w:pPr>
        <w:pStyle w:val="ListParagraph"/>
      </w:pPr>
    </w:p>
    <w:p w14:paraId="05D27C1B" w14:textId="77777777" w:rsidR="00274B31" w:rsidRPr="003657AF" w:rsidRDefault="00274B31" w:rsidP="00274B31"/>
    <w:p w14:paraId="6504A2A8" w14:textId="47211DFD" w:rsidR="00392ACD" w:rsidRDefault="00A2351E" w:rsidP="00392ACD">
      <w:pPr>
        <w:pStyle w:val="Heading4"/>
      </w:pPr>
      <w:bookmarkStart w:id="108" w:name="_Toc141915306"/>
      <w:bookmarkStart w:id="109" w:name="_Toc142003638"/>
      <w:r w:rsidRPr="00CB0855">
        <w:t xml:space="preserve">Bảng </w:t>
      </w:r>
      <w:r w:rsidR="002B6CB4">
        <w:t>Ward (Phường)</w:t>
      </w:r>
      <w:bookmarkEnd w:id="108"/>
      <w:bookmarkEnd w:id="109"/>
    </w:p>
    <w:tbl>
      <w:tblPr>
        <w:tblpPr w:leftFromText="180" w:rightFromText="180" w:vertAnchor="text" w:horzAnchor="margin" w:tblpY="608"/>
        <w:tblW w:w="5000" w:type="pct"/>
        <w:tblCellMar>
          <w:top w:w="15" w:type="dxa"/>
          <w:left w:w="15" w:type="dxa"/>
          <w:bottom w:w="15" w:type="dxa"/>
          <w:right w:w="15" w:type="dxa"/>
        </w:tblCellMar>
        <w:tblLook w:val="04A0" w:firstRow="1" w:lastRow="0" w:firstColumn="1" w:lastColumn="0" w:noHBand="0" w:noVBand="1"/>
      </w:tblPr>
      <w:tblGrid>
        <w:gridCol w:w="904"/>
        <w:gridCol w:w="1677"/>
        <w:gridCol w:w="1793"/>
        <w:gridCol w:w="2483"/>
        <w:gridCol w:w="1347"/>
        <w:gridCol w:w="1542"/>
      </w:tblGrid>
      <w:tr w:rsidR="003657AF" w:rsidRPr="00AB7611" w14:paraId="2B652285" w14:textId="77777777" w:rsidTr="003657AF">
        <w:tc>
          <w:tcPr>
            <w:tcW w:w="46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022BD3E" w14:textId="77777777" w:rsidR="003657AF" w:rsidRPr="00AB7611" w:rsidRDefault="003657AF" w:rsidP="003657AF">
            <w:pPr>
              <w:spacing w:before="0" w:after="0" w:line="240" w:lineRule="auto"/>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FC2DF44" w14:textId="77777777" w:rsidR="003657AF" w:rsidRPr="00AB7611" w:rsidRDefault="003657AF" w:rsidP="003657AF">
            <w:pPr>
              <w:spacing w:before="0" w:after="0" w:line="240" w:lineRule="auto"/>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FC3BB2" w14:textId="77777777" w:rsidR="003657AF" w:rsidRPr="00AB7611" w:rsidRDefault="003657AF" w:rsidP="003657AF">
            <w:pPr>
              <w:spacing w:before="0" w:after="0" w:line="240" w:lineRule="auto"/>
              <w:jc w:val="center"/>
              <w:rPr>
                <w:sz w:val="24"/>
                <w:szCs w:val="24"/>
              </w:rPr>
            </w:pPr>
            <w:r w:rsidRPr="00AB7611">
              <w:rPr>
                <w:color w:val="000000"/>
                <w:szCs w:val="26"/>
              </w:rPr>
              <w:t>KIỂU</w:t>
            </w:r>
          </w:p>
          <w:p w14:paraId="748B0F93" w14:textId="77777777" w:rsidR="003657AF" w:rsidRPr="00AB7611" w:rsidRDefault="003657AF" w:rsidP="003657AF">
            <w:pPr>
              <w:spacing w:before="0" w:after="0" w:line="240" w:lineRule="auto"/>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E17A9C" w14:textId="77777777" w:rsidR="003657AF" w:rsidRPr="00AB7611" w:rsidRDefault="003657AF" w:rsidP="003657AF">
            <w:pPr>
              <w:spacing w:before="0" w:after="0" w:line="240" w:lineRule="auto"/>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295E0F" w14:textId="77777777" w:rsidR="003657AF" w:rsidRPr="00AB7611" w:rsidRDefault="003657AF" w:rsidP="003657AF">
            <w:pPr>
              <w:spacing w:before="0" w:after="0" w:line="240" w:lineRule="auto"/>
              <w:jc w:val="center"/>
              <w:rPr>
                <w:sz w:val="24"/>
                <w:szCs w:val="24"/>
              </w:rPr>
            </w:pPr>
            <w:r w:rsidRPr="00AB7611">
              <w:rPr>
                <w:color w:val="000000"/>
                <w:szCs w:val="26"/>
              </w:rPr>
              <w:t>RỖNG</w:t>
            </w:r>
          </w:p>
        </w:tc>
        <w:tc>
          <w:tcPr>
            <w:tcW w:w="7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C0A1F71" w14:textId="77777777" w:rsidR="003657AF" w:rsidRPr="00AB7611" w:rsidRDefault="003657AF" w:rsidP="003657AF">
            <w:pPr>
              <w:spacing w:before="0" w:after="0" w:line="240" w:lineRule="auto"/>
              <w:jc w:val="center"/>
              <w:rPr>
                <w:sz w:val="24"/>
                <w:szCs w:val="24"/>
              </w:rPr>
            </w:pPr>
            <w:r w:rsidRPr="00AB7611">
              <w:rPr>
                <w:color w:val="000000"/>
                <w:szCs w:val="26"/>
              </w:rPr>
              <w:t>MÔ TẢ</w:t>
            </w:r>
          </w:p>
        </w:tc>
      </w:tr>
      <w:tr w:rsidR="003657AF" w:rsidRPr="00AB7611" w14:paraId="070AFC23"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A1484" w14:textId="77777777" w:rsidR="003657AF" w:rsidRPr="00AB7611" w:rsidRDefault="003657AF" w:rsidP="003657AF">
            <w:pPr>
              <w:spacing w:before="0" w:after="0" w:line="240" w:lineRule="auto"/>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6C2201BD" w14:textId="77777777" w:rsidR="003657AF" w:rsidRPr="00AB7611" w:rsidRDefault="003657AF" w:rsidP="003657AF">
            <w:pPr>
              <w:spacing w:before="0" w:after="0" w:line="240" w:lineRule="auto"/>
              <w:jc w:val="center"/>
              <w:rPr>
                <w:color w:val="000000"/>
                <w:szCs w:val="26"/>
              </w:rPr>
            </w:pPr>
            <w:r w:rsidRPr="002B6CB4">
              <w:rPr>
                <w:color w:val="000000"/>
                <w:szCs w:val="26"/>
              </w:rPr>
              <w:t>ward_id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99E2D" w14:textId="77777777" w:rsidR="003657AF" w:rsidRPr="00AB7611" w:rsidRDefault="003657AF" w:rsidP="003657AF">
            <w:pPr>
              <w:spacing w:before="0" w:after="0" w:line="240" w:lineRule="auto"/>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6218D" w14:textId="77777777" w:rsidR="003657AF" w:rsidRPr="00AB7611" w:rsidRDefault="003657AF" w:rsidP="003657AF">
            <w:pPr>
              <w:spacing w:before="0" w:after="0" w:line="240" w:lineRule="auto"/>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20C25"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F8ACD3" w14:textId="77777777" w:rsidR="003657AF" w:rsidRPr="00AB7611" w:rsidRDefault="003657AF" w:rsidP="003657AF">
            <w:pPr>
              <w:spacing w:before="0" w:after="0" w:line="240" w:lineRule="auto"/>
              <w:jc w:val="center"/>
              <w:rPr>
                <w:sz w:val="24"/>
                <w:szCs w:val="24"/>
              </w:rPr>
            </w:pPr>
            <w:r>
              <w:rPr>
                <w:sz w:val="24"/>
                <w:szCs w:val="24"/>
              </w:rPr>
              <w:t>Mã phường</w:t>
            </w:r>
          </w:p>
        </w:tc>
      </w:tr>
      <w:tr w:rsidR="003657AF" w:rsidRPr="00AB7611" w14:paraId="248803FA"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78A41" w14:textId="77777777" w:rsidR="003657AF" w:rsidRPr="00AB7611" w:rsidRDefault="003657AF" w:rsidP="003657AF">
            <w:pPr>
              <w:spacing w:before="0" w:after="0" w:line="240" w:lineRule="auto"/>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43FFBAA7" w14:textId="77777777" w:rsidR="003657AF" w:rsidRPr="00AB7611" w:rsidRDefault="003657AF" w:rsidP="003657AF">
            <w:pPr>
              <w:spacing w:before="0" w:after="0" w:line="240" w:lineRule="auto"/>
              <w:jc w:val="center"/>
              <w:rPr>
                <w:color w:val="000000"/>
                <w:szCs w:val="26"/>
              </w:rPr>
            </w:pPr>
            <w:r w:rsidRPr="002B6CB4">
              <w:rPr>
                <w:color w:val="000000"/>
                <w:szCs w:val="26"/>
              </w:rPr>
              <w:t>ward_name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866BE" w14:textId="77777777" w:rsidR="003657AF" w:rsidRPr="00AB7611" w:rsidRDefault="003657AF" w:rsidP="003657AF">
            <w:pPr>
              <w:spacing w:before="0" w:after="0" w:line="240" w:lineRule="auto"/>
              <w:jc w:val="center"/>
              <w:rPr>
                <w:sz w:val="24"/>
                <w:szCs w:val="24"/>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A6B35" w14:textId="77777777" w:rsidR="003657AF" w:rsidRPr="00AB7611" w:rsidRDefault="003657AF" w:rsidP="003657AF">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F7E1B"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5D84E" w14:textId="77777777" w:rsidR="003657AF" w:rsidRPr="00AB7611" w:rsidRDefault="003657AF" w:rsidP="003657AF">
            <w:pPr>
              <w:spacing w:before="0" w:after="0" w:line="240" w:lineRule="auto"/>
              <w:jc w:val="center"/>
              <w:rPr>
                <w:sz w:val="24"/>
                <w:szCs w:val="24"/>
              </w:rPr>
            </w:pPr>
            <w:r>
              <w:rPr>
                <w:sz w:val="24"/>
                <w:szCs w:val="24"/>
              </w:rPr>
              <w:t>Tên phường</w:t>
            </w:r>
          </w:p>
        </w:tc>
      </w:tr>
      <w:tr w:rsidR="003657AF" w:rsidRPr="00AB7611" w14:paraId="26BC7441"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D46EB" w14:textId="77777777" w:rsidR="003657AF" w:rsidRDefault="003657AF" w:rsidP="003657AF">
            <w:pPr>
              <w:spacing w:before="0" w:after="0" w:line="240" w:lineRule="auto"/>
              <w:jc w:val="center"/>
              <w:rPr>
                <w:sz w:val="24"/>
                <w:szCs w:val="24"/>
              </w:rPr>
            </w:pPr>
          </w:p>
        </w:tc>
        <w:tc>
          <w:tcPr>
            <w:tcW w:w="860" w:type="pct"/>
            <w:tcBorders>
              <w:top w:val="single" w:sz="4" w:space="0" w:color="000000"/>
              <w:left w:val="single" w:sz="4" w:space="0" w:color="000000"/>
              <w:bottom w:val="single" w:sz="4" w:space="0" w:color="000000"/>
              <w:right w:val="single" w:sz="4" w:space="0" w:color="000000"/>
            </w:tcBorders>
            <w:vAlign w:val="center"/>
          </w:tcPr>
          <w:p w14:paraId="45666895" w14:textId="77777777" w:rsidR="003657AF" w:rsidRPr="000C7F2E" w:rsidRDefault="003657AF" w:rsidP="003657AF">
            <w:pPr>
              <w:spacing w:before="0" w:after="0" w:line="240" w:lineRule="auto"/>
              <w:jc w:val="center"/>
              <w:rPr>
                <w:color w:val="000000"/>
                <w:szCs w:val="26"/>
              </w:rPr>
            </w:pPr>
            <w:r w:rsidRPr="002B6CB4">
              <w:rPr>
                <w:color w:val="000000"/>
                <w:szCs w:val="26"/>
              </w:rPr>
              <w:t>ward_districtID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6F359" w14:textId="253F8971" w:rsidR="003657AF" w:rsidRDefault="00274B31" w:rsidP="003657AF">
            <w:pPr>
              <w:spacing w:before="0" w:after="0" w:line="240" w:lineRule="auto"/>
              <w:jc w:val="center"/>
              <w:rPr>
                <w:color w:val="000000"/>
                <w:szCs w:val="26"/>
              </w:rPr>
            </w:pPr>
            <w:r>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2614A" w14:textId="38BB39BC" w:rsidR="003657AF" w:rsidRPr="00AB7611" w:rsidRDefault="00274B31" w:rsidP="003657AF">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B4A6B" w14:textId="77777777" w:rsidR="003657AF" w:rsidRPr="00AB7611" w:rsidRDefault="003657AF" w:rsidP="003657AF">
            <w:pPr>
              <w:spacing w:before="0" w:after="0" w:line="240" w:lineRule="auto"/>
              <w:jc w:val="center"/>
              <w:rPr>
                <w:color w:val="000000"/>
                <w:szCs w:val="26"/>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2D259" w14:textId="77777777" w:rsidR="003657AF" w:rsidRPr="00AB7611" w:rsidRDefault="003657AF" w:rsidP="003657AF">
            <w:pPr>
              <w:spacing w:before="0" w:after="0" w:line="240" w:lineRule="auto"/>
              <w:jc w:val="center"/>
              <w:rPr>
                <w:sz w:val="24"/>
                <w:szCs w:val="24"/>
              </w:rPr>
            </w:pPr>
            <w:r>
              <w:rPr>
                <w:sz w:val="24"/>
                <w:szCs w:val="24"/>
              </w:rPr>
              <w:t>Mã quận</w:t>
            </w:r>
          </w:p>
        </w:tc>
      </w:tr>
    </w:tbl>
    <w:p w14:paraId="5E677375" w14:textId="43AA02FA" w:rsidR="003657AF" w:rsidRDefault="003657AF" w:rsidP="003657AF">
      <w:pPr>
        <w:pStyle w:val="Caption"/>
        <w:keepNext/>
      </w:pPr>
      <w:bookmarkStart w:id="110" w:name="_Toc141985630"/>
      <w:r>
        <w:t xml:space="preserve">Bảng </w:t>
      </w:r>
      <w:fldSimple w:instr=" STYLEREF 1 \s ">
        <w:r w:rsidR="00530154">
          <w:rPr>
            <w:noProof/>
          </w:rPr>
          <w:t>2</w:t>
        </w:r>
      </w:fldSimple>
      <w:r w:rsidR="00530154">
        <w:t>.</w:t>
      </w:r>
      <w:fldSimple w:instr=" SEQ Bảng \* ARABIC \s 1 ">
        <w:r w:rsidR="00530154">
          <w:rPr>
            <w:noProof/>
          </w:rPr>
          <w:t>9</w:t>
        </w:r>
      </w:fldSimple>
      <w:r w:rsidRPr="003657AF">
        <w:t xml:space="preserve"> </w:t>
      </w:r>
      <w:r>
        <w:t>Cơ sở dữ liệu bảng Ward (Phường)</w:t>
      </w:r>
      <w:bookmarkEnd w:id="110"/>
    </w:p>
    <w:p w14:paraId="5C884029" w14:textId="77777777" w:rsidR="00392ACD" w:rsidRPr="00392ACD" w:rsidRDefault="00392ACD" w:rsidP="00392ACD"/>
    <w:p w14:paraId="20300F62" w14:textId="0008A33D" w:rsidR="00274B31" w:rsidRDefault="00274B31" w:rsidP="00274B31">
      <w:pPr>
        <w:ind w:firstLine="284"/>
      </w:pPr>
      <w:r>
        <w:lastRenderedPageBreak/>
        <w:t>Đây là bảng chứa thông tin về phường/xã và ứng với một quận/huyện tương ứng tương tự như thông tin về huyện,</w:t>
      </w:r>
      <w:r w:rsidRPr="00274B31">
        <w:t xml:space="preserve"> </w:t>
      </w:r>
      <w:r>
        <w:t>thông tin của các phường xã cũng được đưa trực tiếp vào database để hỗ trợ trong quá trình sử dụng phần mềm.</w:t>
      </w:r>
    </w:p>
    <w:p w14:paraId="6ECAF29F" w14:textId="77777777" w:rsidR="00274B31" w:rsidRDefault="00274B31" w:rsidP="00274B31">
      <w:pPr>
        <w:ind w:firstLine="284"/>
      </w:pPr>
      <w:r>
        <w:t>Dữ liệu cụ thể như:</w:t>
      </w:r>
    </w:p>
    <w:p w14:paraId="5582CE16" w14:textId="77777777" w:rsidR="0082169E" w:rsidRDefault="0082169E" w:rsidP="00B50816">
      <w:pPr>
        <w:pStyle w:val="ListParagraph"/>
        <w:numPr>
          <w:ilvl w:val="0"/>
          <w:numId w:val="28"/>
        </w:numPr>
      </w:pPr>
      <w:r>
        <w:t>ID = 1</w:t>
      </w:r>
      <w:r w:rsidR="00274B31">
        <w:t xml:space="preserve">, 'Xa Ba Trai', </w:t>
      </w:r>
      <w:r>
        <w:t>ID_District = 1</w:t>
      </w:r>
    </w:p>
    <w:p w14:paraId="76764FB0" w14:textId="3DD1D642" w:rsidR="00274B31" w:rsidRDefault="0082169E" w:rsidP="00B50816">
      <w:pPr>
        <w:pStyle w:val="ListParagraph"/>
        <w:numPr>
          <w:ilvl w:val="0"/>
          <w:numId w:val="28"/>
        </w:numPr>
      </w:pPr>
      <w:r>
        <w:t>ID = 2</w:t>
      </w:r>
      <w:r w:rsidR="00274B31">
        <w:t xml:space="preserve">, 'Xa Cẩm Lĩnh', </w:t>
      </w:r>
      <w:r>
        <w:t>ID_District = 1</w:t>
      </w:r>
    </w:p>
    <w:p w14:paraId="2BB722F8" w14:textId="0283871C" w:rsidR="00274B31" w:rsidRPr="003657AF" w:rsidRDefault="0082169E" w:rsidP="00274B31">
      <w:pPr>
        <w:pStyle w:val="ListParagraph"/>
        <w:numPr>
          <w:ilvl w:val="0"/>
          <w:numId w:val="28"/>
        </w:numPr>
      </w:pPr>
      <w:r>
        <w:t>ID = 3</w:t>
      </w:r>
      <w:r w:rsidR="00274B31">
        <w:t xml:space="preserve">, 'Xa Chàng Sơn', </w:t>
      </w:r>
      <w:r>
        <w:t>ID_District = 1</w:t>
      </w:r>
    </w:p>
    <w:p w14:paraId="4353A857" w14:textId="2E325A83" w:rsidR="00A7214B" w:rsidRDefault="0082169E" w:rsidP="0082169E">
      <w:pPr>
        <w:pStyle w:val="L11"/>
        <w:numPr>
          <w:ilvl w:val="0"/>
          <w:numId w:val="28"/>
        </w:numPr>
        <w:outlineLvl w:val="9"/>
        <w:rPr>
          <w:color w:val="auto"/>
        </w:rPr>
      </w:pPr>
      <w:r>
        <w:rPr>
          <w:color w:val="auto"/>
        </w:rPr>
        <w:t>….</w:t>
      </w:r>
    </w:p>
    <w:p w14:paraId="7297B110" w14:textId="77777777" w:rsidR="0082169E" w:rsidRDefault="0082169E" w:rsidP="0082169E">
      <w:pPr>
        <w:pStyle w:val="L11"/>
        <w:ind w:left="0" w:firstLine="0"/>
        <w:outlineLvl w:val="9"/>
        <w:rPr>
          <w:color w:val="auto"/>
        </w:rPr>
      </w:pPr>
    </w:p>
    <w:p w14:paraId="0FA49D9E" w14:textId="5470E10F" w:rsidR="002B6CB4" w:rsidRDefault="00A2351E" w:rsidP="00FE728F">
      <w:pPr>
        <w:pStyle w:val="Heading4"/>
      </w:pPr>
      <w:bookmarkStart w:id="111" w:name="_Toc141915307"/>
      <w:bookmarkStart w:id="112" w:name="_Toc142003639"/>
      <w:r w:rsidRPr="00CB0855">
        <w:t xml:space="preserve">Bảng </w:t>
      </w:r>
      <w:r w:rsidR="008311AF" w:rsidRPr="008311AF">
        <w:t>PatientSymptoms</w:t>
      </w:r>
      <w:r w:rsidR="008311AF">
        <w:t xml:space="preserve"> (Triệu chứng của bệnh nhân)</w:t>
      </w:r>
      <w:bookmarkEnd w:id="111"/>
      <w:bookmarkEnd w:id="112"/>
    </w:p>
    <w:p w14:paraId="558F6A0C" w14:textId="13B1AE1F" w:rsidR="00CB1EBF" w:rsidRDefault="00CB1EBF" w:rsidP="00CB1EBF">
      <w:pPr>
        <w:pStyle w:val="Caption"/>
        <w:keepNext/>
      </w:pPr>
      <w:bookmarkStart w:id="113" w:name="_Toc141985631"/>
      <w:r>
        <w:t xml:space="preserve">Bảng </w:t>
      </w:r>
      <w:fldSimple w:instr=" STYLEREF 1 \s ">
        <w:r w:rsidR="00530154">
          <w:rPr>
            <w:noProof/>
          </w:rPr>
          <w:t>2</w:t>
        </w:r>
      </w:fldSimple>
      <w:r w:rsidR="00530154">
        <w:t>.</w:t>
      </w:r>
      <w:fldSimple w:instr=" SEQ Bảng \* ARABIC \s 1 ">
        <w:r w:rsidR="00530154">
          <w:rPr>
            <w:noProof/>
          </w:rPr>
          <w:t>10</w:t>
        </w:r>
      </w:fldSimple>
      <w:r w:rsidRPr="00CB1EBF">
        <w:rPr>
          <w:b w:val="0"/>
        </w:rPr>
        <w:t xml:space="preserve"> </w:t>
      </w:r>
      <w:r w:rsidRPr="00CB1EBF">
        <w:t>Cơ sở dữ liệu bảng PatientSymptoms (Triệu chứng của bệnh nhân)</w:t>
      </w:r>
      <w:bookmarkEnd w:id="113"/>
    </w:p>
    <w:tbl>
      <w:tblPr>
        <w:tblpPr w:leftFromText="180" w:rightFromText="180" w:vertAnchor="text" w:horzAnchor="margin" w:tblpY="176"/>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82169E" w:rsidRPr="00AB7611" w14:paraId="0F8C0615" w14:textId="77777777" w:rsidTr="0082169E">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B052F9D" w14:textId="77777777" w:rsidR="0082169E" w:rsidRPr="00AB7611" w:rsidRDefault="0082169E" w:rsidP="0082169E">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100828F" w14:textId="77777777" w:rsidR="0082169E" w:rsidRPr="00AB7611" w:rsidRDefault="0082169E" w:rsidP="0082169E">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B9D90B3" w14:textId="77777777" w:rsidR="0082169E" w:rsidRPr="00AB7611" w:rsidRDefault="0082169E" w:rsidP="0082169E">
            <w:pPr>
              <w:spacing w:before="0" w:after="0" w:line="240" w:lineRule="auto"/>
              <w:jc w:val="center"/>
              <w:rPr>
                <w:sz w:val="24"/>
                <w:szCs w:val="24"/>
              </w:rPr>
            </w:pPr>
            <w:r w:rsidRPr="00AB7611">
              <w:rPr>
                <w:color w:val="000000"/>
                <w:szCs w:val="26"/>
              </w:rPr>
              <w:t>KIỂU</w:t>
            </w:r>
          </w:p>
          <w:p w14:paraId="26C4FA78" w14:textId="77777777" w:rsidR="0082169E" w:rsidRPr="00AB7611" w:rsidRDefault="0082169E" w:rsidP="0082169E">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DC9A675" w14:textId="77777777" w:rsidR="0082169E" w:rsidRPr="00AB7611" w:rsidRDefault="0082169E" w:rsidP="0082169E">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03C0AD" w14:textId="77777777" w:rsidR="0082169E" w:rsidRPr="00AB7611" w:rsidRDefault="0082169E" w:rsidP="0082169E">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7039585" w14:textId="77777777" w:rsidR="0082169E" w:rsidRPr="00AB7611" w:rsidRDefault="0082169E" w:rsidP="0082169E">
            <w:pPr>
              <w:spacing w:before="0" w:after="0" w:line="240" w:lineRule="auto"/>
              <w:jc w:val="center"/>
              <w:rPr>
                <w:sz w:val="24"/>
                <w:szCs w:val="24"/>
              </w:rPr>
            </w:pPr>
            <w:r w:rsidRPr="00AB7611">
              <w:rPr>
                <w:color w:val="000000"/>
                <w:szCs w:val="26"/>
              </w:rPr>
              <w:t>MÔ TẢ</w:t>
            </w:r>
          </w:p>
        </w:tc>
      </w:tr>
      <w:tr w:rsidR="0082169E" w:rsidRPr="00AB7611" w14:paraId="6546CBE5"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20349" w14:textId="77777777" w:rsidR="0082169E" w:rsidRPr="00AB7611" w:rsidRDefault="0082169E" w:rsidP="0082169E">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58D4CF13" w14:textId="77777777" w:rsidR="0082169E" w:rsidRPr="00AB7611" w:rsidRDefault="0082169E" w:rsidP="0082169E">
            <w:pPr>
              <w:spacing w:before="0" w:after="0" w:line="240" w:lineRule="auto"/>
              <w:jc w:val="center"/>
              <w:rPr>
                <w:color w:val="000000"/>
                <w:szCs w:val="26"/>
              </w:rPr>
            </w:pPr>
            <w:r w:rsidRPr="008311AF">
              <w:rPr>
                <w:color w:val="000000"/>
                <w:szCs w:val="26"/>
              </w:rPr>
              <w:t>ps_id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8F7A5" w14:textId="77777777" w:rsidR="0082169E" w:rsidRPr="00AB7611" w:rsidRDefault="0082169E" w:rsidP="0082169E">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17CCA" w14:textId="77777777" w:rsidR="0082169E" w:rsidRPr="00AB7611" w:rsidRDefault="0082169E" w:rsidP="0082169E">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7D10FF" w14:textId="77777777" w:rsidR="0082169E" w:rsidRPr="00AB7611" w:rsidRDefault="0082169E" w:rsidP="0082169E">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1E8A4" w14:textId="77777777" w:rsidR="0082169E" w:rsidRPr="00AB7611" w:rsidRDefault="0082169E" w:rsidP="0082169E">
            <w:pPr>
              <w:spacing w:before="0" w:after="0" w:line="240" w:lineRule="auto"/>
              <w:jc w:val="center"/>
              <w:rPr>
                <w:sz w:val="24"/>
                <w:szCs w:val="24"/>
              </w:rPr>
            </w:pPr>
            <w:r>
              <w:rPr>
                <w:sz w:val="24"/>
                <w:szCs w:val="24"/>
              </w:rPr>
              <w:t xml:space="preserve">Mã </w:t>
            </w:r>
          </w:p>
        </w:tc>
      </w:tr>
      <w:tr w:rsidR="0082169E" w:rsidRPr="00AB7611" w14:paraId="44AF5924"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8F4D1" w14:textId="77777777" w:rsidR="0082169E" w:rsidRPr="00AB7611" w:rsidRDefault="0082169E" w:rsidP="0082169E">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3AA4F3F5" w14:textId="77777777" w:rsidR="0082169E" w:rsidRPr="00AB7611" w:rsidRDefault="0082169E" w:rsidP="0082169E">
            <w:pPr>
              <w:spacing w:before="0" w:after="0" w:line="240" w:lineRule="auto"/>
              <w:jc w:val="center"/>
              <w:rPr>
                <w:color w:val="000000"/>
                <w:szCs w:val="26"/>
              </w:rPr>
            </w:pPr>
            <w:r w:rsidRPr="008311AF">
              <w:rPr>
                <w:color w:val="000000"/>
                <w:szCs w:val="26"/>
              </w:rPr>
              <w:t>ps_appointmentID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FC569" w14:textId="77777777" w:rsidR="0082169E" w:rsidRPr="00AB7611" w:rsidRDefault="0082169E" w:rsidP="0082169E">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52AF4" w14:textId="77777777" w:rsidR="0082169E" w:rsidRPr="00AB7611" w:rsidRDefault="0082169E" w:rsidP="0082169E">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DBC5D" w14:textId="77777777" w:rsidR="0082169E" w:rsidRPr="00AB7611" w:rsidRDefault="0082169E" w:rsidP="0082169E">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02104" w14:textId="77777777" w:rsidR="0082169E" w:rsidRPr="00AB7611" w:rsidRDefault="0082169E" w:rsidP="0082169E">
            <w:pPr>
              <w:spacing w:before="0" w:after="0" w:line="240" w:lineRule="auto"/>
              <w:jc w:val="center"/>
              <w:rPr>
                <w:sz w:val="24"/>
                <w:szCs w:val="24"/>
              </w:rPr>
            </w:pPr>
            <w:r>
              <w:rPr>
                <w:sz w:val="24"/>
                <w:szCs w:val="24"/>
              </w:rPr>
              <w:t>Mã buổi khám bệnh</w:t>
            </w:r>
          </w:p>
        </w:tc>
      </w:tr>
      <w:tr w:rsidR="0082169E" w:rsidRPr="00AB7611" w14:paraId="31DC2AFD"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B86E2" w14:textId="77777777" w:rsidR="0082169E" w:rsidRDefault="0082169E" w:rsidP="0082169E">
            <w:pPr>
              <w:spacing w:before="0" w:after="0" w:line="240" w:lineRule="auto"/>
              <w:jc w:val="center"/>
              <w:rPr>
                <w:sz w:val="24"/>
                <w:szCs w:val="24"/>
              </w:rPr>
            </w:pPr>
          </w:p>
        </w:tc>
        <w:tc>
          <w:tcPr>
            <w:tcW w:w="1009" w:type="pct"/>
            <w:tcBorders>
              <w:top w:val="single" w:sz="4" w:space="0" w:color="000000"/>
              <w:left w:val="single" w:sz="4" w:space="0" w:color="000000"/>
              <w:bottom w:val="single" w:sz="4" w:space="0" w:color="000000"/>
              <w:right w:val="single" w:sz="4" w:space="0" w:color="000000"/>
            </w:tcBorders>
            <w:vAlign w:val="center"/>
          </w:tcPr>
          <w:p w14:paraId="6D72468B" w14:textId="77777777" w:rsidR="0082169E" w:rsidRPr="000C7F2E" w:rsidRDefault="0082169E" w:rsidP="0082169E">
            <w:pPr>
              <w:spacing w:before="0" w:after="0" w:line="240" w:lineRule="auto"/>
              <w:jc w:val="center"/>
              <w:rPr>
                <w:color w:val="000000"/>
                <w:szCs w:val="26"/>
              </w:rPr>
            </w:pPr>
            <w:r w:rsidRPr="008311AF">
              <w:rPr>
                <w:color w:val="000000"/>
                <w:szCs w:val="26"/>
              </w:rPr>
              <w:t>ps_symptomsID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093669" w14:textId="77777777" w:rsidR="0082169E" w:rsidRDefault="0082169E" w:rsidP="0082169E">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933FD" w14:textId="77777777" w:rsidR="0082169E" w:rsidRPr="00AB7611" w:rsidRDefault="0082169E" w:rsidP="0082169E">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C1C38" w14:textId="77777777" w:rsidR="0082169E" w:rsidRPr="00AB7611" w:rsidRDefault="0082169E" w:rsidP="0082169E">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369BB" w14:textId="77777777" w:rsidR="0082169E" w:rsidRPr="00AB7611" w:rsidRDefault="0082169E" w:rsidP="0082169E">
            <w:pPr>
              <w:spacing w:before="0" w:after="0" w:line="240" w:lineRule="auto"/>
              <w:jc w:val="center"/>
              <w:rPr>
                <w:sz w:val="24"/>
                <w:szCs w:val="24"/>
              </w:rPr>
            </w:pPr>
            <w:r>
              <w:rPr>
                <w:sz w:val="24"/>
                <w:szCs w:val="24"/>
              </w:rPr>
              <w:t>Mã triệu chứng bệnh</w:t>
            </w:r>
          </w:p>
        </w:tc>
      </w:tr>
    </w:tbl>
    <w:p w14:paraId="253A52F2" w14:textId="77777777" w:rsidR="0082169E" w:rsidRDefault="0082169E" w:rsidP="0082169E">
      <w:pPr>
        <w:ind w:firstLine="284"/>
      </w:pPr>
    </w:p>
    <w:p w14:paraId="755CA061" w14:textId="1DB95DC6" w:rsidR="0082169E" w:rsidRPr="0082169E" w:rsidRDefault="0082169E" w:rsidP="0082169E">
      <w:pPr>
        <w:ind w:firstLine="284"/>
      </w:pPr>
      <w:r>
        <w:t>Đây là bảng chứa thông tin về bệnh mà bệnh nhân đang được điều trị hiện tại mắc phải. Mỗi bệnh nhân khám có thể có nhiều triệu chứng.</w:t>
      </w:r>
    </w:p>
    <w:p w14:paraId="42DDC173" w14:textId="2D0D145F" w:rsidR="000A0015" w:rsidRDefault="000A0015" w:rsidP="00FE728F">
      <w:pPr>
        <w:pStyle w:val="Heading4"/>
      </w:pPr>
      <w:bookmarkStart w:id="114" w:name="_Toc141915308"/>
      <w:bookmarkStart w:id="115" w:name="_Toc142003640"/>
      <w:r w:rsidRPr="00CB0855">
        <w:t xml:space="preserve">Bảng </w:t>
      </w:r>
      <w:r w:rsidR="006D732D">
        <w:t>Medicine (Thuốc)</w:t>
      </w:r>
      <w:bookmarkEnd w:id="114"/>
      <w:bookmarkEnd w:id="115"/>
    </w:p>
    <w:p w14:paraId="551D6C6D" w14:textId="2584AD6E" w:rsidR="00CB1EBF" w:rsidRPr="00CB1EBF" w:rsidRDefault="00CB1EBF" w:rsidP="00CB1EBF">
      <w:pPr>
        <w:pStyle w:val="Caption"/>
        <w:keepNext/>
      </w:pPr>
      <w:bookmarkStart w:id="116" w:name="_Toc141985632"/>
      <w:r w:rsidRPr="00CB1EBF">
        <w:t xml:space="preserve">Bảng </w:t>
      </w:r>
      <w:fldSimple w:instr=" STYLEREF 1 \s ">
        <w:r w:rsidR="00530154">
          <w:rPr>
            <w:noProof/>
          </w:rPr>
          <w:t>2</w:t>
        </w:r>
      </w:fldSimple>
      <w:r w:rsidR="00530154">
        <w:t>.</w:t>
      </w:r>
      <w:fldSimple w:instr=" SEQ Bảng \* ARABIC \s 1 ">
        <w:r w:rsidR="00530154">
          <w:rPr>
            <w:noProof/>
          </w:rPr>
          <w:t>11</w:t>
        </w:r>
      </w:fldSimple>
      <w:r w:rsidRPr="00CB1EBF">
        <w:t xml:space="preserve"> Cơ sở dữ liệu bảng Medicine (Thuốc)</w:t>
      </w:r>
      <w:bookmarkEnd w:id="116"/>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2B121988"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6DC941"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2CEBEEC"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7F2466"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68A42D87"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737107"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C40357"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C10CBB"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1CE57CCB"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A47B3"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84DA14D" w14:textId="217D1BD7" w:rsidR="006D732D" w:rsidRPr="00AB7611" w:rsidRDefault="006D732D" w:rsidP="00CB1EBF">
            <w:pPr>
              <w:spacing w:before="0" w:after="0" w:line="240" w:lineRule="auto"/>
              <w:jc w:val="center"/>
              <w:rPr>
                <w:color w:val="000000"/>
                <w:szCs w:val="26"/>
              </w:rPr>
            </w:pPr>
            <w:r w:rsidRPr="006D732D">
              <w:rPr>
                <w:color w:val="000000"/>
                <w:szCs w:val="26"/>
              </w:rPr>
              <w:t>m_id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1E9CE"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34DB7"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94311"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B7FE" w14:textId="66D44902" w:rsidR="006D732D" w:rsidRPr="00AB7611" w:rsidRDefault="006D732D" w:rsidP="00CB1EBF">
            <w:pPr>
              <w:spacing w:before="0" w:after="0" w:line="240" w:lineRule="auto"/>
              <w:jc w:val="center"/>
              <w:rPr>
                <w:sz w:val="24"/>
                <w:szCs w:val="24"/>
              </w:rPr>
            </w:pPr>
            <w:r>
              <w:rPr>
                <w:sz w:val="24"/>
                <w:szCs w:val="24"/>
              </w:rPr>
              <w:t>Mã  thuốc</w:t>
            </w:r>
          </w:p>
        </w:tc>
      </w:tr>
      <w:tr w:rsidR="006D732D" w:rsidRPr="00AB7611" w14:paraId="1C3FDBE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13257"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2250F19" w14:textId="6CE18576" w:rsidR="006D732D" w:rsidRPr="00AB7611" w:rsidRDefault="006D732D" w:rsidP="00CB1EBF">
            <w:pPr>
              <w:spacing w:before="0" w:after="0" w:line="240" w:lineRule="auto"/>
              <w:jc w:val="center"/>
              <w:rPr>
                <w:color w:val="000000"/>
                <w:szCs w:val="26"/>
              </w:rPr>
            </w:pPr>
            <w:r w:rsidRPr="006D732D">
              <w:rPr>
                <w:color w:val="000000"/>
                <w:szCs w:val="26"/>
              </w:rPr>
              <w:t>m_name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0DD3D"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45EFB"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C8A4B"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2212E" w14:textId="599C27F6" w:rsidR="006D732D" w:rsidRPr="00AB7611" w:rsidRDefault="006D732D" w:rsidP="00CB1EBF">
            <w:pPr>
              <w:spacing w:before="0" w:after="0" w:line="240" w:lineRule="auto"/>
              <w:jc w:val="center"/>
              <w:rPr>
                <w:sz w:val="24"/>
                <w:szCs w:val="24"/>
              </w:rPr>
            </w:pPr>
            <w:r>
              <w:rPr>
                <w:sz w:val="24"/>
                <w:szCs w:val="24"/>
              </w:rPr>
              <w:t>Tên thuốc</w:t>
            </w:r>
          </w:p>
        </w:tc>
      </w:tr>
      <w:tr w:rsidR="006D732D" w:rsidRPr="00AB7611" w14:paraId="571681C7"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4AA19" w14:textId="6B62A2B0" w:rsidR="006D732D" w:rsidRDefault="006D732D" w:rsidP="00CB1EBF">
            <w:pPr>
              <w:spacing w:before="0" w:after="0" w:line="240" w:lineRule="auto"/>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575E7838" w14:textId="4DAA1B52" w:rsidR="006D732D" w:rsidRPr="000C7F2E" w:rsidRDefault="006D732D" w:rsidP="00CB1EBF">
            <w:pPr>
              <w:spacing w:before="0" w:after="0" w:line="240" w:lineRule="auto"/>
              <w:jc w:val="center"/>
              <w:rPr>
                <w:color w:val="000000"/>
                <w:szCs w:val="26"/>
              </w:rPr>
            </w:pPr>
            <w:r w:rsidRPr="006D732D">
              <w:rPr>
                <w:color w:val="000000"/>
                <w:szCs w:val="26"/>
              </w:rPr>
              <w:t>m_company</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6CED7" w14:textId="77777777" w:rsidR="006D732D" w:rsidRDefault="006D732D" w:rsidP="00CB1EBF">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9E76B"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FE17E"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A6EB8" w14:textId="1A5D90A8" w:rsidR="006D732D" w:rsidRPr="00AB7611" w:rsidRDefault="006D732D" w:rsidP="00CB1EBF">
            <w:pPr>
              <w:spacing w:before="0" w:after="0" w:line="240" w:lineRule="auto"/>
              <w:jc w:val="center"/>
              <w:rPr>
                <w:sz w:val="24"/>
                <w:szCs w:val="24"/>
              </w:rPr>
            </w:pPr>
            <w:r>
              <w:rPr>
                <w:sz w:val="24"/>
                <w:szCs w:val="24"/>
              </w:rPr>
              <w:t xml:space="preserve">Tên công ty sản xuất </w:t>
            </w:r>
          </w:p>
        </w:tc>
      </w:tr>
      <w:tr w:rsidR="006D732D" w:rsidRPr="00AB7611" w14:paraId="28AF1530"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07482" w14:textId="3E1D7654" w:rsidR="006D732D" w:rsidRDefault="006D732D" w:rsidP="00CB1EBF">
            <w:pPr>
              <w:spacing w:before="0" w:after="0" w:line="240" w:lineRule="auto"/>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4ED28DAC" w14:textId="2628D94B" w:rsidR="006D732D" w:rsidRPr="008311AF" w:rsidRDefault="006D732D" w:rsidP="00CB1EBF">
            <w:pPr>
              <w:spacing w:before="0" w:after="0" w:line="240" w:lineRule="auto"/>
              <w:jc w:val="center"/>
              <w:rPr>
                <w:color w:val="000000"/>
                <w:szCs w:val="26"/>
              </w:rPr>
            </w:pPr>
            <w:r w:rsidRPr="006D732D">
              <w:rPr>
                <w:color w:val="000000"/>
                <w:szCs w:val="26"/>
              </w:rPr>
              <w:t>m_type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1E648" w14:textId="77777777" w:rsidR="006D732D" w:rsidRDefault="006D732D" w:rsidP="00CB1EBF">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C6074"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D0534" w14:textId="4F952E68"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CD652B" w14:textId="6A667433" w:rsidR="006D732D" w:rsidRDefault="006D732D" w:rsidP="00CB1EBF">
            <w:pPr>
              <w:spacing w:before="0" w:after="0" w:line="240" w:lineRule="auto"/>
              <w:jc w:val="center"/>
              <w:rPr>
                <w:sz w:val="24"/>
                <w:szCs w:val="24"/>
              </w:rPr>
            </w:pPr>
            <w:r>
              <w:rPr>
                <w:sz w:val="24"/>
                <w:szCs w:val="24"/>
              </w:rPr>
              <w:t>Loại thuốc</w:t>
            </w:r>
          </w:p>
        </w:tc>
      </w:tr>
    </w:tbl>
    <w:p w14:paraId="78DDCD1F" w14:textId="77777777" w:rsidR="0082169E" w:rsidRDefault="0082169E" w:rsidP="0082169E">
      <w:pPr>
        <w:ind w:firstLine="284"/>
      </w:pPr>
    </w:p>
    <w:p w14:paraId="349128E7" w14:textId="39E9992F" w:rsidR="0082169E" w:rsidRDefault="0082169E" w:rsidP="0082169E">
      <w:pPr>
        <w:ind w:firstLine="284"/>
      </w:pPr>
      <w:r>
        <w:t>Đây là bảng chứa thông tin về các loại thuốc thường được sử dụng sẽ được đưa vào database để cho việc lựa chọn dễ dàng và chính xác hơn</w:t>
      </w:r>
    </w:p>
    <w:p w14:paraId="3EB58981" w14:textId="05181D24" w:rsidR="000A0015" w:rsidRDefault="000A0015" w:rsidP="000A0015">
      <w:pPr>
        <w:spacing w:before="100" w:beforeAutospacing="1" w:after="100" w:afterAutospacing="1"/>
        <w:textAlignment w:val="baseline"/>
        <w:rPr>
          <w:color w:val="000000"/>
          <w:szCs w:val="26"/>
        </w:rPr>
      </w:pPr>
    </w:p>
    <w:p w14:paraId="551DD72D" w14:textId="66F1BD67" w:rsidR="006D732D" w:rsidRDefault="006D732D" w:rsidP="00FE728F">
      <w:pPr>
        <w:pStyle w:val="Heading4"/>
      </w:pPr>
      <w:bookmarkStart w:id="117" w:name="_Toc141915309"/>
      <w:bookmarkStart w:id="118" w:name="_Toc142003641"/>
      <w:r>
        <w:lastRenderedPageBreak/>
        <w:t>Bảng Disease (Bệnh)</w:t>
      </w:r>
      <w:bookmarkEnd w:id="117"/>
      <w:bookmarkEnd w:id="118"/>
    </w:p>
    <w:p w14:paraId="6F36BC55" w14:textId="6A9C6904" w:rsidR="00CB1EBF" w:rsidRPr="00CB1EBF" w:rsidRDefault="00CB1EBF" w:rsidP="00CB1EBF">
      <w:pPr>
        <w:pStyle w:val="Caption"/>
        <w:keepNext/>
      </w:pPr>
      <w:bookmarkStart w:id="119" w:name="_Toc141985633"/>
      <w:r w:rsidRPr="00CB1EBF">
        <w:t xml:space="preserve">Bảng </w:t>
      </w:r>
      <w:fldSimple w:instr=" STYLEREF 1 \s ">
        <w:r w:rsidR="00530154">
          <w:rPr>
            <w:noProof/>
          </w:rPr>
          <w:t>2</w:t>
        </w:r>
      </w:fldSimple>
      <w:r w:rsidR="00530154">
        <w:t>.</w:t>
      </w:r>
      <w:fldSimple w:instr=" SEQ Bảng \* ARABIC \s 1 ">
        <w:r w:rsidR="00530154">
          <w:rPr>
            <w:noProof/>
          </w:rPr>
          <w:t>12</w:t>
        </w:r>
      </w:fldSimple>
      <w:r w:rsidRPr="00CB1EBF">
        <w:t xml:space="preserve"> Cơ sở dữ liệu bảng Disease (Bệnh)</w:t>
      </w:r>
      <w:bookmarkEnd w:id="119"/>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5A6F746E"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A7811E"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51143AD"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25E0D47"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2D3036EF"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B83602"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FCB3A3"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F841D94"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0596301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28C9C"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2868FEAF" w14:textId="49088C4A" w:rsidR="006D732D" w:rsidRPr="00AB7611" w:rsidRDefault="006D732D" w:rsidP="00CB1EBF">
            <w:pPr>
              <w:spacing w:before="0" w:after="0" w:line="240" w:lineRule="auto"/>
              <w:jc w:val="center"/>
              <w:rPr>
                <w:color w:val="000000"/>
                <w:szCs w:val="26"/>
              </w:rPr>
            </w:pPr>
            <w:r w:rsidRPr="006D732D">
              <w:rPr>
                <w:color w:val="000000"/>
                <w:szCs w:val="26"/>
              </w:rPr>
              <w:t>d_id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F5A63"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B7301"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79FDD"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CCB76" w14:textId="42E9E2D7" w:rsidR="006D732D" w:rsidRPr="00AB7611" w:rsidRDefault="006D732D" w:rsidP="00CB1EBF">
            <w:pPr>
              <w:spacing w:before="0" w:after="0" w:line="240" w:lineRule="auto"/>
              <w:jc w:val="center"/>
              <w:rPr>
                <w:sz w:val="24"/>
                <w:szCs w:val="24"/>
              </w:rPr>
            </w:pPr>
            <w:r>
              <w:rPr>
                <w:sz w:val="24"/>
                <w:szCs w:val="24"/>
              </w:rPr>
              <w:t>Mã bệnh</w:t>
            </w:r>
          </w:p>
        </w:tc>
      </w:tr>
      <w:tr w:rsidR="006D732D" w:rsidRPr="00AB7611" w14:paraId="37DCD237"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04529"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42A2F6F" w14:textId="27527F52" w:rsidR="006D732D" w:rsidRPr="00AB7611" w:rsidRDefault="006D732D" w:rsidP="00CB1EBF">
            <w:pPr>
              <w:spacing w:before="0" w:after="0" w:line="240" w:lineRule="auto"/>
              <w:jc w:val="center"/>
              <w:rPr>
                <w:color w:val="000000"/>
                <w:szCs w:val="26"/>
              </w:rPr>
            </w:pPr>
            <w:r w:rsidRPr="006D732D">
              <w:rPr>
                <w:color w:val="000000"/>
                <w:szCs w:val="26"/>
              </w:rPr>
              <w:t>d_name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A5A69"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B6AFA"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3C3D2"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C48AC" w14:textId="06B85F1B" w:rsidR="006D732D" w:rsidRPr="00AB7611" w:rsidRDefault="006D732D" w:rsidP="00CB1EBF">
            <w:pPr>
              <w:spacing w:before="0" w:after="0" w:line="240" w:lineRule="auto"/>
              <w:jc w:val="center"/>
              <w:rPr>
                <w:sz w:val="24"/>
                <w:szCs w:val="24"/>
              </w:rPr>
            </w:pPr>
            <w:r>
              <w:rPr>
                <w:sz w:val="24"/>
                <w:szCs w:val="24"/>
              </w:rPr>
              <w:t>Tên bệnh</w:t>
            </w:r>
          </w:p>
        </w:tc>
      </w:tr>
    </w:tbl>
    <w:p w14:paraId="308C7373" w14:textId="77777777" w:rsidR="00627BD0" w:rsidRDefault="00627BD0" w:rsidP="00B42B65"/>
    <w:p w14:paraId="39B0E2B3" w14:textId="77777777" w:rsidR="0082169E" w:rsidRDefault="0082169E" w:rsidP="0082169E">
      <w:pPr>
        <w:ind w:firstLine="284"/>
      </w:pPr>
      <w:r>
        <w:t>Đây là bảng chứa thông tin về các loại bệnh thường gặp, sẽ được đưa vào database để cho việc lựa chọn dễ dàng và chính xác hơn</w:t>
      </w:r>
    </w:p>
    <w:p w14:paraId="3CA6B42B" w14:textId="77777777" w:rsidR="0082169E" w:rsidRDefault="0082169E" w:rsidP="00B42B65"/>
    <w:p w14:paraId="654B4D31" w14:textId="59B69AA5" w:rsidR="00B42B65" w:rsidRDefault="00627BD0" w:rsidP="00B42B65">
      <w:pPr>
        <w:pStyle w:val="Heading4"/>
      </w:pPr>
      <w:bookmarkStart w:id="120" w:name="_Toc141915310"/>
      <w:bookmarkStart w:id="121" w:name="_Toc142003642"/>
      <w:r>
        <w:t xml:space="preserve">Bảng </w:t>
      </w:r>
      <w:r w:rsidRPr="006D732D">
        <w:t xml:space="preserve">PatientRegisteration </w:t>
      </w:r>
      <w:r>
        <w:t>(Bệnh nhân đăng ký)</w:t>
      </w:r>
      <w:bookmarkEnd w:id="120"/>
      <w:bookmarkEnd w:id="121"/>
    </w:p>
    <w:p w14:paraId="70889087" w14:textId="6FD151EE" w:rsidR="00CB1EBF" w:rsidRPr="00CB1EBF" w:rsidRDefault="00CB1EBF" w:rsidP="00CB1EBF">
      <w:pPr>
        <w:pStyle w:val="Caption"/>
        <w:keepNext/>
      </w:pPr>
      <w:bookmarkStart w:id="122" w:name="_Toc141985634"/>
      <w:r w:rsidRPr="00CB1EBF">
        <w:t xml:space="preserve">Bảng </w:t>
      </w:r>
      <w:fldSimple w:instr=" STYLEREF 1 \s ">
        <w:r w:rsidR="00530154">
          <w:rPr>
            <w:noProof/>
          </w:rPr>
          <w:t>2</w:t>
        </w:r>
      </w:fldSimple>
      <w:r w:rsidR="00530154">
        <w:t>.</w:t>
      </w:r>
      <w:fldSimple w:instr=" SEQ Bảng \* ARABIC \s 1 ">
        <w:r w:rsidR="00530154">
          <w:rPr>
            <w:noProof/>
          </w:rPr>
          <w:t>13</w:t>
        </w:r>
      </w:fldSimple>
      <w:r w:rsidRPr="00CB1EBF">
        <w:t xml:space="preserve"> Cơ sở dữ liệu bảng PatientRegisteration (Bệnh nhân đăng ký)</w:t>
      </w:r>
      <w:bookmarkEnd w:id="122"/>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383CBC09"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91BA3F"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A2B6D1"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84C1EAF"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6B41E03C"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4454A2"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6FA7FD"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8C6649"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528CFC05"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683FB"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4E01FE70" w14:textId="184D863F" w:rsidR="006D732D" w:rsidRPr="00AB7611" w:rsidRDefault="006D732D" w:rsidP="00CB1EBF">
            <w:pPr>
              <w:spacing w:before="0" w:after="0" w:line="240" w:lineRule="auto"/>
              <w:jc w:val="center"/>
              <w:rPr>
                <w:color w:val="000000"/>
                <w:szCs w:val="26"/>
              </w:rPr>
            </w:pPr>
            <w:r w:rsidRPr="006D732D">
              <w:rPr>
                <w:color w:val="000000"/>
                <w:szCs w:val="26"/>
              </w:rPr>
              <w:t>pr_id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AE8C0"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FF454"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D078B"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72ED9" w14:textId="07CFE9C2" w:rsidR="006D732D" w:rsidRPr="00AB7611" w:rsidRDefault="006D732D" w:rsidP="00CB1EBF">
            <w:pPr>
              <w:spacing w:before="0" w:after="0" w:line="240" w:lineRule="auto"/>
              <w:jc w:val="center"/>
              <w:rPr>
                <w:sz w:val="24"/>
                <w:szCs w:val="24"/>
              </w:rPr>
            </w:pPr>
          </w:p>
        </w:tc>
      </w:tr>
      <w:tr w:rsidR="006D732D" w:rsidRPr="00AB7611" w14:paraId="13BEB7D1"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D26B5"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5EB2ADE4" w14:textId="60F61D0A" w:rsidR="006D732D" w:rsidRPr="00AB7611" w:rsidRDefault="006D732D" w:rsidP="00CB1EBF">
            <w:pPr>
              <w:spacing w:before="0" w:after="0" w:line="240" w:lineRule="auto"/>
              <w:jc w:val="center"/>
              <w:rPr>
                <w:color w:val="000000"/>
                <w:szCs w:val="26"/>
              </w:rPr>
            </w:pPr>
            <w:r w:rsidRPr="006D732D">
              <w:rPr>
                <w:color w:val="000000"/>
                <w:szCs w:val="26"/>
              </w:rPr>
              <w:t>pr_name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5F041"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E9AB8"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26C06"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6DA39" w14:textId="0DE24835" w:rsidR="006D732D" w:rsidRPr="00AB7611" w:rsidRDefault="006D732D" w:rsidP="00CB1EBF">
            <w:pPr>
              <w:spacing w:before="0" w:after="0" w:line="240" w:lineRule="auto"/>
              <w:jc w:val="center"/>
              <w:rPr>
                <w:sz w:val="24"/>
                <w:szCs w:val="24"/>
              </w:rPr>
            </w:pPr>
          </w:p>
        </w:tc>
      </w:tr>
      <w:tr w:rsidR="006D732D" w:rsidRPr="00AB7611" w14:paraId="75B8B28F"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9A7D7" w14:textId="6661A1CA" w:rsidR="006D732D" w:rsidRDefault="006D732D" w:rsidP="00CB1EBF">
            <w:pPr>
              <w:spacing w:before="0" w:after="0" w:line="240" w:lineRule="auto"/>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BC8D526" w14:textId="5CEA0693" w:rsidR="006D732D" w:rsidRPr="006D732D" w:rsidRDefault="006D732D" w:rsidP="00CB1EBF">
            <w:pPr>
              <w:spacing w:before="0" w:after="0" w:line="240" w:lineRule="auto"/>
              <w:jc w:val="center"/>
              <w:rPr>
                <w:color w:val="000000"/>
                <w:szCs w:val="26"/>
              </w:rPr>
            </w:pPr>
            <w:r w:rsidRPr="006D732D">
              <w:rPr>
                <w:color w:val="000000"/>
                <w:szCs w:val="26"/>
              </w:rPr>
              <w:t>pr_guardian</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5D7F7" w14:textId="17F88841" w:rsidR="006D732D"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AEB4F"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20199" w14:textId="1949D21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44ADC" w14:textId="77777777" w:rsidR="006D732D" w:rsidRDefault="006D732D" w:rsidP="00CB1EBF">
            <w:pPr>
              <w:spacing w:before="0" w:after="0" w:line="240" w:lineRule="auto"/>
              <w:jc w:val="center"/>
              <w:rPr>
                <w:sz w:val="24"/>
                <w:szCs w:val="24"/>
              </w:rPr>
            </w:pPr>
          </w:p>
        </w:tc>
      </w:tr>
      <w:tr w:rsidR="006D732D" w:rsidRPr="00AB7611" w14:paraId="0A5BA3E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4555" w14:textId="331A8F68" w:rsidR="006D732D" w:rsidRDefault="006D732D" w:rsidP="00CB1EBF">
            <w:pPr>
              <w:spacing w:before="0" w:after="0" w:line="240" w:lineRule="auto"/>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32C97BBC" w14:textId="7BDD51CF" w:rsidR="006D732D" w:rsidRPr="006D732D" w:rsidRDefault="006D732D" w:rsidP="00CB1EBF">
            <w:pPr>
              <w:spacing w:before="0" w:after="0" w:line="240" w:lineRule="auto"/>
              <w:jc w:val="center"/>
              <w:rPr>
                <w:color w:val="000000"/>
                <w:szCs w:val="26"/>
              </w:rPr>
            </w:pPr>
            <w:r w:rsidRPr="006D732D">
              <w:rPr>
                <w:color w:val="000000"/>
                <w:szCs w:val="26"/>
              </w:rPr>
              <w:t>pr_phone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CBB6D" w14:textId="10AFD4B1" w:rsidR="006D732D"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F4685"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15B52" w14:textId="3FD73EE5"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92E23" w14:textId="77777777" w:rsidR="006D732D" w:rsidRDefault="006D732D" w:rsidP="00CB1EBF">
            <w:pPr>
              <w:spacing w:before="0" w:after="0" w:line="240" w:lineRule="auto"/>
              <w:jc w:val="center"/>
              <w:rPr>
                <w:sz w:val="24"/>
                <w:szCs w:val="24"/>
              </w:rPr>
            </w:pPr>
          </w:p>
        </w:tc>
      </w:tr>
      <w:tr w:rsidR="006D732D" w:rsidRPr="00AB7611" w14:paraId="10D5433D"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6E05F" w14:textId="25A4E3B3" w:rsidR="006D732D" w:rsidRDefault="006D732D" w:rsidP="00CB1EBF">
            <w:pPr>
              <w:spacing w:before="0" w:after="0" w:line="240" w:lineRule="auto"/>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437A900D" w14:textId="22731FC6" w:rsidR="006D732D" w:rsidRPr="006D732D" w:rsidRDefault="006D732D" w:rsidP="00CB1EBF">
            <w:pPr>
              <w:spacing w:before="0" w:after="0" w:line="240" w:lineRule="auto"/>
              <w:jc w:val="center"/>
              <w:rPr>
                <w:color w:val="000000"/>
                <w:szCs w:val="26"/>
              </w:rPr>
            </w:pPr>
            <w:r w:rsidRPr="006D732D">
              <w:rPr>
                <w:color w:val="000000"/>
                <w:szCs w:val="26"/>
              </w:rPr>
              <w:t>pr_age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2002" w14:textId="719978E1" w:rsidR="006D732D" w:rsidRDefault="0082169E" w:rsidP="00CB1EBF">
            <w:pPr>
              <w:spacing w:before="0" w:after="0" w:line="240" w:lineRule="auto"/>
              <w:jc w:val="center"/>
              <w:rPr>
                <w:color w:val="000000"/>
                <w:szCs w:val="26"/>
              </w:rPr>
            </w:pPr>
            <w:r>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9CC0A"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550E9" w14:textId="07CF3314"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B3BD" w14:textId="77777777" w:rsidR="006D732D" w:rsidRDefault="006D732D" w:rsidP="00CB1EBF">
            <w:pPr>
              <w:spacing w:before="0" w:after="0" w:line="240" w:lineRule="auto"/>
              <w:jc w:val="center"/>
              <w:rPr>
                <w:sz w:val="24"/>
                <w:szCs w:val="24"/>
              </w:rPr>
            </w:pPr>
          </w:p>
        </w:tc>
      </w:tr>
      <w:tr w:rsidR="0082169E" w:rsidRPr="00AB7611" w14:paraId="4C3EF6EA"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CF13E" w14:textId="26935271" w:rsidR="0082169E" w:rsidRDefault="0082169E" w:rsidP="00CB1EBF">
            <w:pPr>
              <w:spacing w:before="0" w:after="0" w:line="240" w:lineRule="auto"/>
              <w:jc w:val="center"/>
              <w:rPr>
                <w:sz w:val="24"/>
                <w:szCs w:val="24"/>
              </w:rPr>
            </w:pPr>
            <w:r>
              <w:rPr>
                <w:sz w:val="24"/>
                <w:szCs w:val="24"/>
              </w:rPr>
              <w:t>6</w:t>
            </w:r>
          </w:p>
        </w:tc>
        <w:tc>
          <w:tcPr>
            <w:tcW w:w="1009" w:type="pct"/>
            <w:tcBorders>
              <w:top w:val="single" w:sz="4" w:space="0" w:color="000000"/>
              <w:left w:val="single" w:sz="4" w:space="0" w:color="000000"/>
              <w:bottom w:val="single" w:sz="4" w:space="0" w:color="000000"/>
              <w:right w:val="single" w:sz="4" w:space="0" w:color="000000"/>
            </w:tcBorders>
            <w:vAlign w:val="center"/>
          </w:tcPr>
          <w:p w14:paraId="75AFB196" w14:textId="6FAB47C4" w:rsidR="0082169E" w:rsidRPr="006D732D" w:rsidRDefault="0082169E" w:rsidP="00CB1EBF">
            <w:pPr>
              <w:spacing w:before="0" w:after="0" w:line="240" w:lineRule="auto"/>
              <w:jc w:val="center"/>
              <w:rPr>
                <w:color w:val="000000"/>
                <w:szCs w:val="26"/>
              </w:rPr>
            </w:pPr>
            <w:r>
              <w:rPr>
                <w:color w:val="000000"/>
                <w:szCs w:val="26"/>
              </w:rPr>
              <w:t>pr_cccd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3CAE11" w14:textId="0F7EFA48" w:rsidR="0082169E"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EB5A3" w14:textId="77777777" w:rsidR="0082169E" w:rsidRPr="00AB7611" w:rsidRDefault="0082169E"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2AF8" w14:textId="7B7C1B1C" w:rsidR="0082169E" w:rsidRPr="00AB7611" w:rsidRDefault="0082169E" w:rsidP="00CB1EBF">
            <w:pPr>
              <w:spacing w:before="0" w:after="0" w:line="240" w:lineRule="auto"/>
              <w:jc w:val="center"/>
              <w:rPr>
                <w:color w:val="000000"/>
                <w:szCs w:val="26"/>
              </w:rPr>
            </w:pPr>
            <w:r>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C567D" w14:textId="77777777" w:rsidR="0082169E" w:rsidRDefault="0082169E" w:rsidP="00CB1EBF">
            <w:pPr>
              <w:spacing w:before="0" w:after="0" w:line="240" w:lineRule="auto"/>
              <w:jc w:val="center"/>
              <w:rPr>
                <w:sz w:val="24"/>
                <w:szCs w:val="24"/>
              </w:rPr>
            </w:pPr>
          </w:p>
        </w:tc>
      </w:tr>
    </w:tbl>
    <w:p w14:paraId="169E9130" w14:textId="7097523F" w:rsidR="006D732D" w:rsidRDefault="006D732D" w:rsidP="006D732D">
      <w:pPr>
        <w:pStyle w:val="L11"/>
        <w:spacing w:before="120" w:after="120" w:line="240" w:lineRule="auto"/>
        <w:ind w:left="14" w:hanging="14"/>
        <w:jc w:val="center"/>
        <w:outlineLvl w:val="9"/>
        <w:rPr>
          <w:color w:val="auto"/>
        </w:rPr>
      </w:pPr>
    </w:p>
    <w:p w14:paraId="402EA336" w14:textId="690232B4" w:rsidR="0082169E" w:rsidRDefault="0082169E" w:rsidP="0082169E">
      <w:pPr>
        <w:ind w:firstLine="284"/>
      </w:pPr>
      <w:r>
        <w:t>Đây là bảng chứa thông tin về bệnh nhân đên khám bệnh sẽ được xác định danh tính duy nhất bằng số điện thoại và căn cước công dân. Tức là mỗi CCCD là duy nhất.</w:t>
      </w:r>
    </w:p>
    <w:p w14:paraId="04A16F11" w14:textId="77777777" w:rsidR="0082169E" w:rsidRPr="008311AF" w:rsidRDefault="0082169E" w:rsidP="006D732D">
      <w:pPr>
        <w:pStyle w:val="L11"/>
        <w:spacing w:before="120" w:after="120" w:line="240" w:lineRule="auto"/>
        <w:ind w:left="14" w:hanging="14"/>
        <w:jc w:val="center"/>
        <w:outlineLvl w:val="9"/>
        <w:rPr>
          <w:color w:val="auto"/>
        </w:rPr>
      </w:pPr>
    </w:p>
    <w:p w14:paraId="574CD5AD" w14:textId="756A5DE1" w:rsidR="006D732D" w:rsidRDefault="006D732D" w:rsidP="00FE728F">
      <w:pPr>
        <w:pStyle w:val="Heading4"/>
      </w:pPr>
      <w:bookmarkStart w:id="123" w:name="_Toc141915311"/>
      <w:bookmarkStart w:id="124" w:name="_Toc142003643"/>
      <w:r>
        <w:t xml:space="preserve">Bảng </w:t>
      </w:r>
      <w:r w:rsidRPr="006D732D">
        <w:t xml:space="preserve">PatientRescription </w:t>
      </w:r>
      <w:r>
        <w:t>(Đơn thuốc của bệnh nhân)</w:t>
      </w:r>
      <w:bookmarkEnd w:id="123"/>
      <w:bookmarkEnd w:id="124"/>
    </w:p>
    <w:p w14:paraId="6094A53A" w14:textId="042DDA32" w:rsidR="00CB1EBF" w:rsidRPr="00CB1EBF" w:rsidRDefault="00CB1EBF" w:rsidP="00CB1EBF">
      <w:pPr>
        <w:pStyle w:val="Caption"/>
        <w:keepNext/>
      </w:pPr>
      <w:bookmarkStart w:id="125" w:name="_Toc141985635"/>
      <w:r w:rsidRPr="00CB1EBF">
        <w:t xml:space="preserve">Bảng </w:t>
      </w:r>
      <w:fldSimple w:instr=" STYLEREF 1 \s ">
        <w:r w:rsidR="00530154">
          <w:rPr>
            <w:noProof/>
          </w:rPr>
          <w:t>2</w:t>
        </w:r>
      </w:fldSimple>
      <w:r w:rsidR="00530154">
        <w:t>.</w:t>
      </w:r>
      <w:fldSimple w:instr=" SEQ Bảng \* ARABIC \s 1 ">
        <w:r w:rsidR="00530154">
          <w:rPr>
            <w:noProof/>
          </w:rPr>
          <w:t>14</w:t>
        </w:r>
      </w:fldSimple>
      <w:r w:rsidRPr="00CB1EBF">
        <w:t xml:space="preserve"> Cơ sở dữ liệu bảng PatientRescription (Đơn thuốc của bệnh nhân)</w:t>
      </w:r>
      <w:bookmarkEnd w:id="12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6D732D" w:rsidRPr="00AB7611" w14:paraId="0F4C23D1" w14:textId="77777777" w:rsidTr="0082169E">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AE24B1" w14:textId="77777777" w:rsidR="006D732D" w:rsidRPr="00AB7611" w:rsidRDefault="006D732D"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C261C8"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42E1A70"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77B8F9ED"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58DEA1"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17EC3"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48C21F"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0C15C6DE"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6B967" w14:textId="77777777" w:rsidR="006D732D" w:rsidRPr="00AB7611" w:rsidRDefault="006D732D"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58039243" w14:textId="1C87AB29" w:rsidR="006D732D" w:rsidRPr="00AB7611" w:rsidRDefault="000E1C9E" w:rsidP="00CB1EBF">
            <w:pPr>
              <w:spacing w:before="0" w:after="0" w:line="240" w:lineRule="auto"/>
              <w:jc w:val="center"/>
              <w:rPr>
                <w:color w:val="000000"/>
                <w:szCs w:val="26"/>
              </w:rPr>
            </w:pPr>
            <w:r w:rsidRPr="000E1C9E">
              <w:rPr>
                <w:color w:val="000000"/>
                <w:szCs w:val="26"/>
              </w:rPr>
              <w:t>pip_id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EF945"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D993F"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CBCCF"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43081" w14:textId="3B2DB42D" w:rsidR="006D732D" w:rsidRPr="00AB7611" w:rsidRDefault="000E1C9E" w:rsidP="00CB1EBF">
            <w:pPr>
              <w:spacing w:before="0" w:after="0" w:line="240" w:lineRule="auto"/>
              <w:jc w:val="center"/>
              <w:rPr>
                <w:sz w:val="24"/>
                <w:szCs w:val="24"/>
              </w:rPr>
            </w:pPr>
            <w:r>
              <w:rPr>
                <w:sz w:val="24"/>
                <w:szCs w:val="24"/>
              </w:rPr>
              <w:t>Mã đơn thuốc</w:t>
            </w:r>
          </w:p>
        </w:tc>
      </w:tr>
      <w:tr w:rsidR="006D732D" w:rsidRPr="00AB7611" w14:paraId="55968D1C"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EBD2" w14:textId="77777777" w:rsidR="006D732D" w:rsidRPr="00AB7611" w:rsidRDefault="006D732D"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18B5A179" w14:textId="494418FB" w:rsidR="006D732D" w:rsidRPr="00AB7611" w:rsidRDefault="000E1C9E" w:rsidP="00CB1EBF">
            <w:pPr>
              <w:spacing w:before="0" w:after="0" w:line="240" w:lineRule="auto"/>
              <w:jc w:val="center"/>
              <w:rPr>
                <w:color w:val="000000"/>
                <w:szCs w:val="26"/>
              </w:rPr>
            </w:pPr>
            <w:r w:rsidRPr="000E1C9E">
              <w:rPr>
                <w:color w:val="000000"/>
                <w:szCs w:val="26"/>
              </w:rPr>
              <w:t>pip_appointmentID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004BB1" w14:textId="77777777" w:rsidR="006D732D" w:rsidRPr="00AB7611" w:rsidRDefault="006D732D"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489A3"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0FEDE"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E5D85" w14:textId="7448D527" w:rsidR="006D732D" w:rsidRPr="00AB7611" w:rsidRDefault="000E1C9E" w:rsidP="00CB1EBF">
            <w:pPr>
              <w:spacing w:before="0" w:after="0" w:line="240" w:lineRule="auto"/>
              <w:jc w:val="center"/>
              <w:rPr>
                <w:sz w:val="24"/>
                <w:szCs w:val="24"/>
              </w:rPr>
            </w:pPr>
            <w:r>
              <w:rPr>
                <w:sz w:val="24"/>
                <w:szCs w:val="24"/>
              </w:rPr>
              <w:t>Mã buổi hẹn khám bệnh</w:t>
            </w:r>
          </w:p>
        </w:tc>
      </w:tr>
      <w:tr w:rsidR="006D732D" w:rsidRPr="00AB7611" w14:paraId="6B0D5DBA"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04431" w14:textId="77777777" w:rsidR="006D732D" w:rsidRDefault="006D732D"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0434B730" w14:textId="091C578F" w:rsidR="006D732D" w:rsidRPr="006D732D" w:rsidRDefault="000E1C9E" w:rsidP="00CB1EBF">
            <w:pPr>
              <w:spacing w:before="0" w:after="0" w:line="240" w:lineRule="auto"/>
              <w:jc w:val="center"/>
              <w:rPr>
                <w:color w:val="000000"/>
                <w:szCs w:val="26"/>
              </w:rPr>
            </w:pPr>
            <w:r w:rsidRPr="000E1C9E">
              <w:rPr>
                <w:color w:val="000000"/>
                <w:szCs w:val="26"/>
              </w:rPr>
              <w:t>pip_dosage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666E"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A7A6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79A2A"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0CAF" w14:textId="2DACAF83" w:rsidR="006D732D" w:rsidRDefault="000E1C9E" w:rsidP="00CB1EBF">
            <w:pPr>
              <w:spacing w:before="0" w:after="0" w:line="240" w:lineRule="auto"/>
              <w:jc w:val="center"/>
              <w:rPr>
                <w:sz w:val="24"/>
                <w:szCs w:val="24"/>
              </w:rPr>
            </w:pPr>
            <w:r>
              <w:rPr>
                <w:sz w:val="24"/>
                <w:szCs w:val="24"/>
              </w:rPr>
              <w:t>Liều lượng thuốc</w:t>
            </w:r>
          </w:p>
        </w:tc>
      </w:tr>
      <w:tr w:rsidR="006D732D" w:rsidRPr="00AB7611" w14:paraId="5B65FA6E"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1A5B3" w14:textId="77777777" w:rsidR="006D732D" w:rsidRDefault="006D732D"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57CEAB0D" w14:textId="61AD6A79" w:rsidR="006D732D" w:rsidRPr="006D732D" w:rsidRDefault="000E1C9E" w:rsidP="00CB1EBF">
            <w:pPr>
              <w:spacing w:before="0" w:after="0" w:line="240" w:lineRule="auto"/>
              <w:jc w:val="center"/>
              <w:rPr>
                <w:color w:val="000000"/>
                <w:szCs w:val="26"/>
              </w:rPr>
            </w:pPr>
            <w:r w:rsidRPr="000E1C9E">
              <w:rPr>
                <w:color w:val="000000"/>
                <w:szCs w:val="26"/>
              </w:rPr>
              <w:t>pip_medicineID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508A3"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912C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34E84"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7E415" w14:textId="41999F19" w:rsidR="006D732D" w:rsidRDefault="000E1C9E" w:rsidP="00CB1EBF">
            <w:pPr>
              <w:spacing w:before="0" w:after="0" w:line="240" w:lineRule="auto"/>
              <w:jc w:val="center"/>
              <w:rPr>
                <w:sz w:val="24"/>
                <w:szCs w:val="24"/>
              </w:rPr>
            </w:pPr>
            <w:r>
              <w:rPr>
                <w:sz w:val="24"/>
                <w:szCs w:val="24"/>
              </w:rPr>
              <w:t>Mã thuốc</w:t>
            </w:r>
          </w:p>
        </w:tc>
      </w:tr>
      <w:tr w:rsidR="006D732D" w:rsidRPr="00AB7611" w14:paraId="39BA3D28"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53117" w14:textId="77777777" w:rsidR="006D732D" w:rsidRDefault="006D732D" w:rsidP="00CB1EBF">
            <w:pPr>
              <w:spacing w:before="0" w:after="0" w:line="240" w:lineRule="auto"/>
              <w:jc w:val="center"/>
              <w:rPr>
                <w:sz w:val="24"/>
                <w:szCs w:val="24"/>
              </w:rPr>
            </w:pPr>
            <w:r>
              <w:rPr>
                <w:sz w:val="24"/>
                <w:szCs w:val="24"/>
              </w:rPr>
              <w:lastRenderedPageBreak/>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6379251B" w14:textId="2E294445" w:rsidR="006D732D" w:rsidRPr="006D732D" w:rsidRDefault="000E1C9E" w:rsidP="00CB1EBF">
            <w:pPr>
              <w:spacing w:before="0" w:after="0" w:line="240" w:lineRule="auto"/>
              <w:jc w:val="center"/>
              <w:rPr>
                <w:color w:val="000000"/>
                <w:szCs w:val="26"/>
              </w:rPr>
            </w:pPr>
            <w:r w:rsidRPr="000E1C9E">
              <w:rPr>
                <w:color w:val="000000"/>
                <w:szCs w:val="26"/>
              </w:rPr>
              <w:t>pip_other</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706C"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2C37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26D99"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36299" w14:textId="46DBB6C9" w:rsidR="006D732D" w:rsidRDefault="000E1C9E" w:rsidP="00CB1EBF">
            <w:pPr>
              <w:spacing w:before="0" w:after="0" w:line="240" w:lineRule="auto"/>
              <w:jc w:val="center"/>
              <w:rPr>
                <w:sz w:val="24"/>
                <w:szCs w:val="24"/>
              </w:rPr>
            </w:pPr>
            <w:r>
              <w:rPr>
                <w:sz w:val="24"/>
                <w:szCs w:val="24"/>
              </w:rPr>
              <w:t>Khác</w:t>
            </w:r>
          </w:p>
        </w:tc>
      </w:tr>
    </w:tbl>
    <w:p w14:paraId="75C4E7BC" w14:textId="0ABE1AE3" w:rsidR="0082169E" w:rsidRDefault="0082169E" w:rsidP="0082169E">
      <w:pPr>
        <w:ind w:firstLine="284"/>
      </w:pPr>
      <w:r>
        <w:t xml:space="preserve">Đây là bảng chứa thông tin về </w:t>
      </w:r>
      <w:r w:rsidR="005C0153">
        <w:t>đơn thuốc và cách dùng sau được bác sĩ kê đơn tạo màn hình HealthCheckScreen.</w:t>
      </w:r>
    </w:p>
    <w:p w14:paraId="55478A0F" w14:textId="0DE7D001" w:rsidR="006D732D" w:rsidRPr="006D732D" w:rsidRDefault="006D732D" w:rsidP="006D732D"/>
    <w:p w14:paraId="5E94C655" w14:textId="524A32F6" w:rsidR="000E1C9E" w:rsidRDefault="000E1C9E" w:rsidP="00FE728F">
      <w:pPr>
        <w:pStyle w:val="Heading4"/>
      </w:pPr>
      <w:bookmarkStart w:id="126" w:name="_Toc141915312"/>
      <w:bookmarkStart w:id="127" w:name="_Toc142003644"/>
      <w:r>
        <w:t xml:space="preserve">Bảng </w:t>
      </w:r>
      <w:r w:rsidRPr="000E1C9E">
        <w:t>PatientDisease</w:t>
      </w:r>
      <w:r>
        <w:t xml:space="preserve"> (</w:t>
      </w:r>
      <w:r w:rsidR="000A7278">
        <w:t>Kết quả khám b</w:t>
      </w:r>
      <w:r>
        <w:t>ệnh của bệnh nhân)</w:t>
      </w:r>
      <w:bookmarkEnd w:id="126"/>
      <w:bookmarkEnd w:id="127"/>
    </w:p>
    <w:p w14:paraId="52F13C6A" w14:textId="2360E8C3" w:rsidR="00CB1EBF" w:rsidRPr="00CB1EBF" w:rsidRDefault="00CB1EBF" w:rsidP="00CB1EBF">
      <w:pPr>
        <w:pStyle w:val="Caption"/>
        <w:keepNext/>
      </w:pPr>
      <w:bookmarkStart w:id="128" w:name="_Toc141985636"/>
      <w:r w:rsidRPr="00CB1EBF">
        <w:t xml:space="preserve">Bảng </w:t>
      </w:r>
      <w:fldSimple w:instr=" STYLEREF 1 \s ">
        <w:r w:rsidR="00530154">
          <w:rPr>
            <w:noProof/>
          </w:rPr>
          <w:t>2</w:t>
        </w:r>
      </w:fldSimple>
      <w:r w:rsidR="00530154">
        <w:t>.</w:t>
      </w:r>
      <w:fldSimple w:instr=" SEQ Bảng \* ARABIC \s 1 ">
        <w:r w:rsidR="00530154">
          <w:rPr>
            <w:noProof/>
          </w:rPr>
          <w:t>15</w:t>
        </w:r>
      </w:fldSimple>
      <w:r w:rsidRPr="00CB1EBF">
        <w:t xml:space="preserve"> Cơ sở dữ liệu bảng PatientDisease (Kết quả khám bệnh của bệnh nhân)</w:t>
      </w:r>
      <w:bookmarkEnd w:id="128"/>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E1C9E" w:rsidRPr="00AB7611" w14:paraId="3CE79E9C"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3F452" w14:textId="77777777" w:rsidR="000E1C9E" w:rsidRPr="00AB7611" w:rsidRDefault="000E1C9E"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270D484" w14:textId="77777777" w:rsidR="000E1C9E" w:rsidRPr="00AB7611" w:rsidRDefault="000E1C9E"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95A6FD" w14:textId="77777777" w:rsidR="000E1C9E" w:rsidRPr="00AB7611" w:rsidRDefault="000E1C9E" w:rsidP="00CB1EBF">
            <w:pPr>
              <w:spacing w:before="0" w:after="0" w:line="240" w:lineRule="auto"/>
              <w:jc w:val="center"/>
              <w:rPr>
                <w:sz w:val="24"/>
                <w:szCs w:val="24"/>
              </w:rPr>
            </w:pPr>
            <w:r w:rsidRPr="00AB7611">
              <w:rPr>
                <w:color w:val="000000"/>
                <w:szCs w:val="26"/>
              </w:rPr>
              <w:t>KIỂU</w:t>
            </w:r>
          </w:p>
          <w:p w14:paraId="71342C59" w14:textId="77777777" w:rsidR="000E1C9E" w:rsidRPr="00AB7611" w:rsidRDefault="000E1C9E"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9636A8" w14:textId="77777777" w:rsidR="000E1C9E" w:rsidRPr="00AB7611" w:rsidRDefault="000E1C9E"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BBD3A1" w14:textId="77777777" w:rsidR="000E1C9E" w:rsidRPr="00AB7611" w:rsidRDefault="000E1C9E"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B2800F" w14:textId="77777777" w:rsidR="000E1C9E" w:rsidRPr="00AB7611" w:rsidRDefault="000E1C9E" w:rsidP="00CB1EBF">
            <w:pPr>
              <w:spacing w:before="0" w:after="0" w:line="240" w:lineRule="auto"/>
              <w:jc w:val="center"/>
              <w:rPr>
                <w:sz w:val="24"/>
                <w:szCs w:val="24"/>
              </w:rPr>
            </w:pPr>
            <w:r w:rsidRPr="00AB7611">
              <w:rPr>
                <w:color w:val="000000"/>
                <w:szCs w:val="26"/>
              </w:rPr>
              <w:t>MÔ TẢ</w:t>
            </w:r>
          </w:p>
        </w:tc>
      </w:tr>
      <w:tr w:rsidR="000E1C9E" w:rsidRPr="00AB7611" w14:paraId="21968C0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C9460" w14:textId="77777777" w:rsidR="000E1C9E" w:rsidRPr="00AB7611" w:rsidRDefault="000E1C9E"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0994E837" w14:textId="263CE389" w:rsidR="000E1C9E" w:rsidRPr="00AB7611" w:rsidRDefault="000E1C9E" w:rsidP="00CB1EBF">
            <w:pPr>
              <w:spacing w:before="0" w:after="0" w:line="240" w:lineRule="auto"/>
              <w:jc w:val="center"/>
              <w:rPr>
                <w:color w:val="000000"/>
                <w:szCs w:val="26"/>
              </w:rPr>
            </w:pPr>
            <w:r w:rsidRPr="000E1C9E">
              <w:rPr>
                <w:color w:val="000000"/>
                <w:szCs w:val="26"/>
              </w:rPr>
              <w:t>pd_id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D4871" w14:textId="77777777" w:rsidR="000E1C9E" w:rsidRPr="00AB7611" w:rsidRDefault="000E1C9E"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0F550" w14:textId="77777777" w:rsidR="000E1C9E" w:rsidRPr="00AB7611" w:rsidRDefault="000E1C9E"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FC4DE" w14:textId="77777777" w:rsidR="000E1C9E" w:rsidRPr="00AB7611" w:rsidRDefault="000E1C9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06B71" w14:textId="5239898E" w:rsidR="000E1C9E" w:rsidRPr="00AB7611" w:rsidRDefault="000A7278" w:rsidP="00CB1EBF">
            <w:pPr>
              <w:spacing w:before="0" w:after="0" w:line="240" w:lineRule="auto"/>
              <w:jc w:val="center"/>
              <w:rPr>
                <w:sz w:val="24"/>
                <w:szCs w:val="24"/>
              </w:rPr>
            </w:pPr>
            <w:r>
              <w:rPr>
                <w:sz w:val="24"/>
                <w:szCs w:val="24"/>
              </w:rPr>
              <w:t>Mã kết quả</w:t>
            </w:r>
            <w:r w:rsidR="00706062">
              <w:rPr>
                <w:sz w:val="24"/>
                <w:szCs w:val="24"/>
              </w:rPr>
              <w:t xml:space="preserve"> kiểm tra</w:t>
            </w:r>
          </w:p>
        </w:tc>
      </w:tr>
      <w:tr w:rsidR="000E1C9E" w:rsidRPr="00AB7611" w14:paraId="6A9A719A"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6579C" w14:textId="77777777" w:rsidR="000E1C9E" w:rsidRPr="00AB7611" w:rsidRDefault="000E1C9E"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67DBD390" w14:textId="4EAA1F5C" w:rsidR="000E1C9E" w:rsidRPr="00AB7611" w:rsidRDefault="000E1C9E" w:rsidP="00CB1EBF">
            <w:pPr>
              <w:spacing w:before="0" w:after="0" w:line="240" w:lineRule="auto"/>
              <w:jc w:val="center"/>
              <w:rPr>
                <w:color w:val="000000"/>
                <w:szCs w:val="26"/>
              </w:rPr>
            </w:pPr>
            <w:r w:rsidRPr="000E1C9E">
              <w:rPr>
                <w:color w:val="000000"/>
                <w:szCs w:val="26"/>
              </w:rPr>
              <w:t>pd_appoinmentID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0179F" w14:textId="77777777" w:rsidR="000E1C9E" w:rsidRPr="00AB7611" w:rsidRDefault="000E1C9E"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72692" w14:textId="2B16176E" w:rsidR="000E1C9E" w:rsidRPr="00AB7611" w:rsidRDefault="005C0153" w:rsidP="00CB1EBF">
            <w:pPr>
              <w:spacing w:before="0" w:after="0" w:line="240" w:lineRule="auto"/>
              <w:jc w:val="center"/>
              <w:rPr>
                <w:sz w:val="24"/>
                <w:szCs w:val="24"/>
              </w:rPr>
            </w:pPr>
            <w:r>
              <w:rPr>
                <w:sz w:val="24"/>
                <w:szCs w:val="24"/>
              </w:rPr>
              <w:t>Khóa ngoại</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F99F6" w14:textId="77777777" w:rsidR="000E1C9E" w:rsidRPr="00AB7611" w:rsidRDefault="000E1C9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253EC" w14:textId="77777777" w:rsidR="000E1C9E" w:rsidRPr="00AB7611" w:rsidRDefault="000E1C9E" w:rsidP="00CB1EBF">
            <w:pPr>
              <w:spacing w:before="0" w:after="0" w:line="240" w:lineRule="auto"/>
              <w:jc w:val="center"/>
              <w:rPr>
                <w:sz w:val="24"/>
                <w:szCs w:val="24"/>
              </w:rPr>
            </w:pPr>
            <w:r>
              <w:rPr>
                <w:sz w:val="24"/>
                <w:szCs w:val="24"/>
              </w:rPr>
              <w:t>Mã buổi hẹn khám bệnh</w:t>
            </w:r>
          </w:p>
        </w:tc>
      </w:tr>
      <w:tr w:rsidR="000E1C9E" w:rsidRPr="00AB7611" w14:paraId="04EB9F17"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51E4D" w14:textId="77777777" w:rsidR="000E1C9E" w:rsidRDefault="000E1C9E"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59684564" w14:textId="2598BD2C" w:rsidR="000E1C9E" w:rsidRPr="006D732D" w:rsidRDefault="000E1C9E" w:rsidP="00CB1EBF">
            <w:pPr>
              <w:spacing w:before="0" w:after="0" w:line="240" w:lineRule="auto"/>
              <w:jc w:val="center"/>
              <w:rPr>
                <w:color w:val="000000"/>
                <w:szCs w:val="26"/>
              </w:rPr>
            </w:pPr>
            <w:r w:rsidRPr="000E1C9E">
              <w:rPr>
                <w:color w:val="000000"/>
                <w:szCs w:val="26"/>
              </w:rPr>
              <w:t>pd_diseaseID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AE9DE" w14:textId="77777777" w:rsidR="000E1C9E" w:rsidRDefault="000E1C9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AA9A3" w14:textId="630133EC" w:rsidR="000E1C9E" w:rsidRPr="00AB7611" w:rsidRDefault="005C0153" w:rsidP="00CB1EBF">
            <w:pPr>
              <w:spacing w:before="0" w:after="0" w:line="240" w:lineRule="auto"/>
              <w:jc w:val="center"/>
              <w:rPr>
                <w:sz w:val="24"/>
                <w:szCs w:val="24"/>
              </w:rPr>
            </w:pPr>
            <w:r>
              <w:rPr>
                <w:sz w:val="24"/>
                <w:szCs w:val="24"/>
              </w:rPr>
              <w:t>Khóa ngoại</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AB0B3" w14:textId="77777777" w:rsidR="000E1C9E" w:rsidRPr="00AB7611" w:rsidRDefault="000E1C9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99EBE" w14:textId="5531B4E8" w:rsidR="000E1C9E" w:rsidRDefault="000A7278" w:rsidP="00CB1EBF">
            <w:pPr>
              <w:spacing w:before="0" w:after="0" w:line="240" w:lineRule="auto"/>
              <w:jc w:val="center"/>
              <w:rPr>
                <w:sz w:val="24"/>
                <w:szCs w:val="24"/>
              </w:rPr>
            </w:pPr>
            <w:r>
              <w:rPr>
                <w:sz w:val="24"/>
                <w:szCs w:val="24"/>
              </w:rPr>
              <w:t>Mã bệnh</w:t>
            </w:r>
          </w:p>
        </w:tc>
      </w:tr>
    </w:tbl>
    <w:p w14:paraId="7B8ACC8F" w14:textId="1B6E35B4" w:rsidR="005C0153" w:rsidRDefault="005C0153" w:rsidP="005C0153">
      <w:pPr>
        <w:ind w:firstLine="284"/>
      </w:pPr>
      <w:r>
        <w:t>Đây là bảng chứa thông tin về đơn thuốc và cách dùng sau được bác sĩ kê đơn tạo màn hình HealthCheckScreen.</w:t>
      </w:r>
    </w:p>
    <w:p w14:paraId="3DD9D73B" w14:textId="77777777" w:rsidR="000E1C9E" w:rsidRPr="000E1C9E" w:rsidRDefault="000E1C9E" w:rsidP="000E1C9E"/>
    <w:p w14:paraId="5375E904" w14:textId="55C3AE25" w:rsidR="000A7278" w:rsidRDefault="000A7278" w:rsidP="00FE728F">
      <w:pPr>
        <w:pStyle w:val="Heading4"/>
      </w:pPr>
      <w:bookmarkStart w:id="129" w:name="_Toc141915313"/>
      <w:bookmarkStart w:id="130" w:name="_Toc142003645"/>
      <w:r>
        <w:t>Bảng UrineTest (Kết quả kiểm tra Urine)</w:t>
      </w:r>
      <w:bookmarkEnd w:id="129"/>
      <w:bookmarkEnd w:id="130"/>
    </w:p>
    <w:p w14:paraId="373B6E07" w14:textId="0C0B38D1" w:rsidR="00CB1EBF" w:rsidRPr="00CB1EBF" w:rsidRDefault="00CB1EBF" w:rsidP="00CB1EBF">
      <w:pPr>
        <w:pStyle w:val="Caption"/>
        <w:keepNext/>
      </w:pPr>
      <w:bookmarkStart w:id="131" w:name="_Toc141985637"/>
      <w:r w:rsidRPr="00CB1EBF">
        <w:t xml:space="preserve">Bảng </w:t>
      </w:r>
      <w:fldSimple w:instr=" STYLEREF 1 \s ">
        <w:r w:rsidR="00530154">
          <w:rPr>
            <w:noProof/>
          </w:rPr>
          <w:t>2</w:t>
        </w:r>
      </w:fldSimple>
      <w:r w:rsidR="00530154">
        <w:t>.</w:t>
      </w:r>
      <w:fldSimple w:instr=" SEQ Bảng \* ARABIC \s 1 ">
        <w:r w:rsidR="00530154">
          <w:rPr>
            <w:noProof/>
          </w:rPr>
          <w:t>16</w:t>
        </w:r>
      </w:fldSimple>
      <w:r w:rsidRPr="00CB1EBF">
        <w:t xml:space="preserve"> Cơ sở dữ liệu bảng UrineTest (Kết quả kiểm tra Urine)</w:t>
      </w:r>
      <w:bookmarkEnd w:id="131"/>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A7278" w:rsidRPr="00AB7611" w14:paraId="0658B4F9"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4675ED" w14:textId="77777777" w:rsidR="000A7278" w:rsidRPr="00AB7611" w:rsidRDefault="000A7278"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26E288" w14:textId="77777777" w:rsidR="000A7278" w:rsidRPr="00AB7611" w:rsidRDefault="000A7278"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CD68A8" w14:textId="77777777" w:rsidR="000A7278" w:rsidRPr="00AB7611" w:rsidRDefault="000A7278" w:rsidP="00CB1EBF">
            <w:pPr>
              <w:spacing w:before="0" w:after="0" w:line="240" w:lineRule="auto"/>
              <w:jc w:val="center"/>
              <w:rPr>
                <w:sz w:val="24"/>
                <w:szCs w:val="24"/>
              </w:rPr>
            </w:pPr>
            <w:r w:rsidRPr="00AB7611">
              <w:rPr>
                <w:color w:val="000000"/>
                <w:szCs w:val="26"/>
              </w:rPr>
              <w:t>KIỂU</w:t>
            </w:r>
          </w:p>
          <w:p w14:paraId="0434A211" w14:textId="77777777" w:rsidR="000A7278" w:rsidRPr="00AB7611" w:rsidRDefault="000A7278"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3A2005" w14:textId="77777777" w:rsidR="000A7278" w:rsidRPr="00AB7611" w:rsidRDefault="000A7278"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EB4259" w14:textId="77777777" w:rsidR="000A7278" w:rsidRPr="00AB7611" w:rsidRDefault="000A7278"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5D24C6" w14:textId="77777777" w:rsidR="000A7278" w:rsidRPr="00AB7611" w:rsidRDefault="000A7278" w:rsidP="00CB1EBF">
            <w:pPr>
              <w:spacing w:before="0" w:after="0" w:line="240" w:lineRule="auto"/>
              <w:jc w:val="center"/>
              <w:rPr>
                <w:sz w:val="24"/>
                <w:szCs w:val="24"/>
              </w:rPr>
            </w:pPr>
            <w:r w:rsidRPr="00AB7611">
              <w:rPr>
                <w:color w:val="000000"/>
                <w:szCs w:val="26"/>
              </w:rPr>
              <w:t>MÔ TẢ</w:t>
            </w:r>
          </w:p>
        </w:tc>
      </w:tr>
      <w:tr w:rsidR="000A7278" w:rsidRPr="00AB7611" w14:paraId="0B8F28D6"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35D72" w14:textId="77777777" w:rsidR="000A7278" w:rsidRPr="00AB7611" w:rsidRDefault="000A7278"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2BC49F9A" w14:textId="415F368E" w:rsidR="000A7278" w:rsidRPr="00AB7611" w:rsidRDefault="000A7278" w:rsidP="00CB1EBF">
            <w:pPr>
              <w:spacing w:before="0" w:after="0" w:line="240" w:lineRule="auto"/>
              <w:jc w:val="center"/>
              <w:rPr>
                <w:color w:val="000000"/>
                <w:szCs w:val="26"/>
              </w:rPr>
            </w:pPr>
            <w:r w:rsidRPr="000A7278">
              <w:rPr>
                <w:color w:val="000000"/>
                <w:szCs w:val="26"/>
              </w:rPr>
              <w:t>uri_id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BB1D6" w14:textId="77777777" w:rsidR="000A7278" w:rsidRPr="00AB7611" w:rsidRDefault="000A7278"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21EE1" w14:textId="77777777" w:rsidR="000A7278" w:rsidRPr="00AB7611" w:rsidRDefault="000A7278"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78A2A" w14:textId="77777777" w:rsidR="000A7278" w:rsidRPr="00AB7611" w:rsidRDefault="000A7278"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C1A71" w14:textId="499151C9" w:rsidR="000A7278" w:rsidRPr="00AB7611" w:rsidRDefault="000A7278" w:rsidP="00CB1EBF">
            <w:pPr>
              <w:spacing w:before="0" w:after="0" w:line="240" w:lineRule="auto"/>
              <w:jc w:val="center"/>
              <w:rPr>
                <w:sz w:val="24"/>
                <w:szCs w:val="24"/>
              </w:rPr>
            </w:pPr>
            <w:r>
              <w:rPr>
                <w:sz w:val="24"/>
                <w:szCs w:val="24"/>
              </w:rPr>
              <w:t>Mã kết quả kiểm tra</w:t>
            </w:r>
          </w:p>
        </w:tc>
      </w:tr>
      <w:tr w:rsidR="000A7278" w:rsidRPr="00AB7611" w14:paraId="4C1A93A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E4DAC" w14:textId="77777777" w:rsidR="000A7278" w:rsidRPr="00AB7611" w:rsidRDefault="000A7278"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B966E3D" w14:textId="3EC5AD3D" w:rsidR="000A7278" w:rsidRPr="00AB7611" w:rsidRDefault="000A7278" w:rsidP="00CB1EBF">
            <w:pPr>
              <w:spacing w:before="0" w:after="0" w:line="240" w:lineRule="auto"/>
              <w:jc w:val="center"/>
              <w:rPr>
                <w:color w:val="000000"/>
                <w:szCs w:val="26"/>
              </w:rPr>
            </w:pPr>
            <w:r w:rsidRPr="000A7278">
              <w:rPr>
                <w:color w:val="000000"/>
                <w:szCs w:val="26"/>
              </w:rPr>
              <w:t>uri_appointmentID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00131" w14:textId="77777777" w:rsidR="000A7278" w:rsidRPr="00AB7611" w:rsidRDefault="000A7278"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0A5EEA"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7EDA2" w14:textId="77777777" w:rsidR="000A7278" w:rsidRPr="00AB7611" w:rsidRDefault="000A7278"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4234A" w14:textId="77777777" w:rsidR="000A7278" w:rsidRPr="00AB7611" w:rsidRDefault="000A7278" w:rsidP="00CB1EBF">
            <w:pPr>
              <w:spacing w:before="0" w:after="0" w:line="240" w:lineRule="auto"/>
              <w:jc w:val="center"/>
              <w:rPr>
                <w:sz w:val="24"/>
                <w:szCs w:val="24"/>
              </w:rPr>
            </w:pPr>
            <w:r>
              <w:rPr>
                <w:sz w:val="24"/>
                <w:szCs w:val="24"/>
              </w:rPr>
              <w:t>Mã buổi hẹn khám bệnh</w:t>
            </w:r>
          </w:p>
        </w:tc>
      </w:tr>
      <w:tr w:rsidR="000A7278" w:rsidRPr="00AB7611" w14:paraId="54DB6E9B"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EEF8B" w14:textId="77777777" w:rsidR="000A7278" w:rsidRDefault="000A7278"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16586FBB" w14:textId="5C00AF5A" w:rsidR="000A7278" w:rsidRPr="006D732D" w:rsidRDefault="000A7278" w:rsidP="00CB1EBF">
            <w:pPr>
              <w:spacing w:before="0" w:after="0" w:line="240" w:lineRule="auto"/>
              <w:jc w:val="center"/>
              <w:rPr>
                <w:color w:val="000000"/>
                <w:szCs w:val="26"/>
              </w:rPr>
            </w:pPr>
            <w:r w:rsidRPr="000A7278">
              <w:rPr>
                <w:color w:val="000000"/>
                <w:szCs w:val="26"/>
              </w:rPr>
              <w:t>uri_SG</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3104E"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56318"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752A2" w14:textId="77777777"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9CC32" w14:textId="7DF7BEC3" w:rsidR="000A7278" w:rsidRDefault="000A7278" w:rsidP="00CB1EBF">
            <w:pPr>
              <w:spacing w:before="0" w:after="0" w:line="240" w:lineRule="auto"/>
              <w:jc w:val="center"/>
              <w:rPr>
                <w:sz w:val="24"/>
                <w:szCs w:val="24"/>
              </w:rPr>
            </w:pPr>
          </w:p>
        </w:tc>
      </w:tr>
      <w:tr w:rsidR="000A7278" w:rsidRPr="00AB7611" w14:paraId="1563071B"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7040E" w14:textId="747B2C39" w:rsidR="000A7278" w:rsidRDefault="00E5652E"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6F837682" w14:textId="05FC49E9" w:rsidR="000A7278" w:rsidRPr="000E1C9E" w:rsidRDefault="000A7278" w:rsidP="00CB1EBF">
            <w:pPr>
              <w:spacing w:before="0" w:after="0" w:line="240" w:lineRule="auto"/>
              <w:jc w:val="center"/>
              <w:rPr>
                <w:color w:val="000000"/>
                <w:szCs w:val="26"/>
              </w:rPr>
            </w:pPr>
            <w:r w:rsidRPr="000A7278">
              <w:rPr>
                <w:color w:val="000000"/>
                <w:szCs w:val="26"/>
              </w:rPr>
              <w:t>uri_PH</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648DF"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5F5C"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5025" w14:textId="36D73D45" w:rsidR="000A7278" w:rsidRPr="00AB7611" w:rsidRDefault="00706062"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081DE" w14:textId="77777777" w:rsidR="000A7278" w:rsidRDefault="000A7278" w:rsidP="00CB1EBF">
            <w:pPr>
              <w:spacing w:before="0" w:after="0" w:line="240" w:lineRule="auto"/>
              <w:jc w:val="center"/>
              <w:rPr>
                <w:sz w:val="24"/>
                <w:szCs w:val="24"/>
              </w:rPr>
            </w:pPr>
          </w:p>
        </w:tc>
      </w:tr>
      <w:tr w:rsidR="000A7278" w:rsidRPr="00AB7611" w14:paraId="1CAF1303"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DB8E" w14:textId="24737209" w:rsidR="000A7278" w:rsidRDefault="00E5652E" w:rsidP="00CB1EBF">
            <w:pPr>
              <w:spacing w:before="0" w:after="0" w:line="240" w:lineRule="auto"/>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4A30B05A" w14:textId="6A897A16" w:rsidR="000A7278" w:rsidRPr="000E1C9E" w:rsidRDefault="000A7278" w:rsidP="00CB1EBF">
            <w:pPr>
              <w:spacing w:before="0" w:after="0" w:line="240" w:lineRule="auto"/>
              <w:jc w:val="center"/>
              <w:rPr>
                <w:color w:val="000000"/>
                <w:szCs w:val="26"/>
              </w:rPr>
            </w:pPr>
            <w:r w:rsidRPr="000A7278">
              <w:rPr>
                <w:color w:val="000000"/>
                <w:szCs w:val="26"/>
              </w:rPr>
              <w:t>uri_LeuKocyte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A3766"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C2190"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08586" w14:textId="7AB90B4E" w:rsidR="000A7278" w:rsidRPr="00AB7611" w:rsidRDefault="00706062"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5B51" w14:textId="77777777" w:rsidR="000A7278" w:rsidRDefault="000A7278" w:rsidP="00CB1EBF">
            <w:pPr>
              <w:spacing w:before="0" w:after="0" w:line="240" w:lineRule="auto"/>
              <w:jc w:val="center"/>
              <w:rPr>
                <w:sz w:val="24"/>
                <w:szCs w:val="24"/>
              </w:rPr>
            </w:pPr>
          </w:p>
        </w:tc>
      </w:tr>
      <w:tr w:rsidR="000A7278" w:rsidRPr="00AB7611" w14:paraId="704C3539"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21ED7" w14:textId="52DCAEF4" w:rsidR="000A7278" w:rsidRDefault="00E5652E" w:rsidP="00CB1EBF">
            <w:pPr>
              <w:spacing w:before="0" w:after="0" w:line="240" w:lineRule="auto"/>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739600EF" w14:textId="5EFD694D" w:rsidR="000A7278" w:rsidRPr="000E1C9E" w:rsidRDefault="000A7278" w:rsidP="00CB1EBF">
            <w:pPr>
              <w:spacing w:before="0" w:after="0" w:line="240" w:lineRule="auto"/>
              <w:jc w:val="center"/>
              <w:rPr>
                <w:color w:val="000000"/>
                <w:szCs w:val="26"/>
              </w:rPr>
            </w:pPr>
            <w:r w:rsidRPr="000A7278">
              <w:rPr>
                <w:color w:val="000000"/>
                <w:szCs w:val="26"/>
              </w:rPr>
              <w:t>uri_ASC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EC111"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186E9"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17B67" w14:textId="02B6AC83"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153" w14:textId="77777777" w:rsidR="000A7278" w:rsidRDefault="000A7278" w:rsidP="00CB1EBF">
            <w:pPr>
              <w:spacing w:before="0" w:after="0" w:line="240" w:lineRule="auto"/>
              <w:jc w:val="center"/>
              <w:rPr>
                <w:sz w:val="24"/>
                <w:szCs w:val="24"/>
              </w:rPr>
            </w:pPr>
          </w:p>
        </w:tc>
      </w:tr>
      <w:tr w:rsidR="000A7278" w:rsidRPr="00AB7611" w14:paraId="2643FCB3"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41A43" w14:textId="4625E24B" w:rsidR="000A7278" w:rsidRDefault="00E5652E" w:rsidP="00CB1EBF">
            <w:pPr>
              <w:spacing w:before="0" w:after="0" w:line="240" w:lineRule="auto"/>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56605AE6" w14:textId="6EE5F9E3" w:rsidR="000A7278" w:rsidRPr="000E1C9E" w:rsidRDefault="000A7278" w:rsidP="00CB1EBF">
            <w:pPr>
              <w:spacing w:before="0" w:after="0" w:line="240" w:lineRule="auto"/>
              <w:jc w:val="center"/>
              <w:rPr>
                <w:color w:val="000000"/>
                <w:szCs w:val="26"/>
              </w:rPr>
            </w:pPr>
            <w:r w:rsidRPr="000A7278">
              <w:rPr>
                <w:color w:val="000000"/>
                <w:szCs w:val="26"/>
              </w:rPr>
              <w:t>uri_Nitrit</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0C3C"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E3C1B"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49746" w14:textId="2224BD22"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C2C80" w14:textId="77777777" w:rsidR="000A7278" w:rsidRDefault="000A7278" w:rsidP="00CB1EBF">
            <w:pPr>
              <w:spacing w:before="0" w:after="0" w:line="240" w:lineRule="auto"/>
              <w:jc w:val="center"/>
              <w:rPr>
                <w:sz w:val="24"/>
                <w:szCs w:val="24"/>
              </w:rPr>
            </w:pPr>
          </w:p>
        </w:tc>
      </w:tr>
      <w:tr w:rsidR="000A7278" w:rsidRPr="00AB7611" w14:paraId="79F5DAF0"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4E7F8B" w14:textId="3D78A62B" w:rsidR="000A7278" w:rsidRDefault="00E5652E" w:rsidP="00CB1EBF">
            <w:pPr>
              <w:spacing w:before="0" w:after="0" w:line="240" w:lineRule="auto"/>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7A7FE09E" w14:textId="1534EC55" w:rsidR="000A7278" w:rsidRPr="000E1C9E" w:rsidRDefault="000A7278" w:rsidP="00CB1EBF">
            <w:pPr>
              <w:spacing w:before="0" w:after="0" w:line="240" w:lineRule="auto"/>
              <w:jc w:val="center"/>
              <w:rPr>
                <w:color w:val="000000"/>
                <w:szCs w:val="26"/>
              </w:rPr>
            </w:pPr>
            <w:r w:rsidRPr="000A7278">
              <w:rPr>
                <w:color w:val="000000"/>
                <w:szCs w:val="26"/>
              </w:rPr>
              <w:t>uri_Ketone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90789"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2C93F"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F2B63" w14:textId="23DDFB0D"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042F8" w14:textId="77777777" w:rsidR="000A7278" w:rsidRDefault="000A7278" w:rsidP="00CB1EBF">
            <w:pPr>
              <w:spacing w:before="0" w:after="0" w:line="240" w:lineRule="auto"/>
              <w:jc w:val="center"/>
              <w:rPr>
                <w:sz w:val="24"/>
                <w:szCs w:val="24"/>
              </w:rPr>
            </w:pPr>
          </w:p>
        </w:tc>
      </w:tr>
      <w:tr w:rsidR="000A7278" w:rsidRPr="00AB7611" w14:paraId="179DC352"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24F54" w14:textId="5624E68A" w:rsidR="000A7278" w:rsidRDefault="00E5652E" w:rsidP="00CB1EBF">
            <w:pPr>
              <w:spacing w:before="0" w:after="0" w:line="240" w:lineRule="auto"/>
              <w:jc w:val="center"/>
              <w:rPr>
                <w:sz w:val="24"/>
                <w:szCs w:val="24"/>
              </w:rPr>
            </w:pPr>
            <w:r>
              <w:rPr>
                <w:sz w:val="24"/>
                <w:szCs w:val="24"/>
              </w:rPr>
              <w:t>9</w:t>
            </w:r>
          </w:p>
        </w:tc>
        <w:tc>
          <w:tcPr>
            <w:tcW w:w="1060" w:type="pct"/>
            <w:tcBorders>
              <w:top w:val="single" w:sz="4" w:space="0" w:color="000000"/>
              <w:left w:val="single" w:sz="4" w:space="0" w:color="000000"/>
              <w:bottom w:val="single" w:sz="4" w:space="0" w:color="000000"/>
              <w:right w:val="single" w:sz="4" w:space="0" w:color="000000"/>
            </w:tcBorders>
            <w:vAlign w:val="center"/>
          </w:tcPr>
          <w:p w14:paraId="663A406D" w14:textId="5B3CAC84" w:rsidR="000A7278" w:rsidRPr="000E1C9E" w:rsidRDefault="000A7278" w:rsidP="00CB1EBF">
            <w:pPr>
              <w:spacing w:before="0" w:after="0" w:line="240" w:lineRule="auto"/>
              <w:jc w:val="center"/>
              <w:rPr>
                <w:color w:val="000000"/>
                <w:szCs w:val="26"/>
              </w:rPr>
            </w:pPr>
            <w:r w:rsidRPr="000A7278">
              <w:rPr>
                <w:color w:val="000000"/>
                <w:szCs w:val="26"/>
              </w:rPr>
              <w:t>uri_urobilinogen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79A0"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4DBC5"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FFCF2" w14:textId="61E0DEA2"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7845E" w14:textId="77777777" w:rsidR="000A7278" w:rsidRDefault="000A7278" w:rsidP="00CB1EBF">
            <w:pPr>
              <w:spacing w:before="0" w:after="0" w:line="240" w:lineRule="auto"/>
              <w:jc w:val="center"/>
              <w:rPr>
                <w:sz w:val="24"/>
                <w:szCs w:val="24"/>
              </w:rPr>
            </w:pPr>
          </w:p>
        </w:tc>
      </w:tr>
    </w:tbl>
    <w:p w14:paraId="4031DE1E" w14:textId="51C13E97" w:rsidR="005C0153" w:rsidRDefault="005C0153" w:rsidP="005C0153">
      <w:pPr>
        <w:ind w:firstLine="284"/>
      </w:pPr>
      <w:r>
        <w:t xml:space="preserve">Đây là bảng chứa thông tin về kết quà xét nghiệm Urine của bệnh nhân tại màn hình UrineTestScreen. </w:t>
      </w:r>
    </w:p>
    <w:p w14:paraId="4FD3D023" w14:textId="5BC86BBE" w:rsidR="00627BD0" w:rsidRPr="000A7278" w:rsidRDefault="00627BD0" w:rsidP="000A7278"/>
    <w:p w14:paraId="66E012B9" w14:textId="0F1291D4" w:rsidR="00E5652E" w:rsidRDefault="00E5652E" w:rsidP="00FE728F">
      <w:pPr>
        <w:pStyle w:val="Heading4"/>
      </w:pPr>
      <w:bookmarkStart w:id="132" w:name="_Toc141915314"/>
      <w:bookmarkStart w:id="133" w:name="_Toc142003646"/>
      <w:r>
        <w:lastRenderedPageBreak/>
        <w:t>Bảng BloodTest (Kết quả kiểm tra máu)</w:t>
      </w:r>
      <w:bookmarkEnd w:id="132"/>
      <w:bookmarkEnd w:id="133"/>
    </w:p>
    <w:p w14:paraId="7C9C1A34" w14:textId="312F5380" w:rsidR="00CB1EBF" w:rsidRPr="00CB1EBF" w:rsidRDefault="00CB1EBF" w:rsidP="00CB1EBF">
      <w:pPr>
        <w:pStyle w:val="Caption"/>
        <w:keepNext/>
      </w:pPr>
      <w:bookmarkStart w:id="134" w:name="_Toc141985638"/>
      <w:r w:rsidRPr="00CB1EBF">
        <w:t xml:space="preserve">Bảng </w:t>
      </w:r>
      <w:fldSimple w:instr=" STYLEREF 1 \s ">
        <w:r w:rsidR="00530154">
          <w:rPr>
            <w:noProof/>
          </w:rPr>
          <w:t>2</w:t>
        </w:r>
      </w:fldSimple>
      <w:r w:rsidR="00530154">
        <w:t>.</w:t>
      </w:r>
      <w:fldSimple w:instr=" SEQ Bảng \* ARABIC \s 1 ">
        <w:r w:rsidR="00530154">
          <w:rPr>
            <w:noProof/>
          </w:rPr>
          <w:t>17</w:t>
        </w:r>
      </w:fldSimple>
      <w:r w:rsidRPr="00CB1EBF">
        <w:t xml:space="preserve"> Cơ sở dữ liệu bảng BloodTest (Kết quả kiểm tra máu)</w:t>
      </w:r>
      <w:bookmarkEnd w:id="134"/>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E5652E" w:rsidRPr="00AB7611" w14:paraId="4716A3EC"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22541F" w14:textId="77777777" w:rsidR="00E5652E" w:rsidRPr="00AB7611" w:rsidRDefault="00E5652E"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D01DB64" w14:textId="77777777" w:rsidR="00E5652E" w:rsidRPr="00AB7611" w:rsidRDefault="00E5652E"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B4A52AA" w14:textId="77777777" w:rsidR="00E5652E" w:rsidRPr="00AB7611" w:rsidRDefault="00E5652E" w:rsidP="00CB1EBF">
            <w:pPr>
              <w:spacing w:before="0" w:after="0" w:line="240" w:lineRule="auto"/>
              <w:jc w:val="center"/>
              <w:rPr>
                <w:sz w:val="24"/>
                <w:szCs w:val="24"/>
              </w:rPr>
            </w:pPr>
            <w:r w:rsidRPr="00AB7611">
              <w:rPr>
                <w:color w:val="000000"/>
                <w:szCs w:val="26"/>
              </w:rPr>
              <w:t>KIỂU</w:t>
            </w:r>
          </w:p>
          <w:p w14:paraId="3D51F43D" w14:textId="77777777" w:rsidR="00E5652E" w:rsidRPr="00AB7611" w:rsidRDefault="00E5652E"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138FA5" w14:textId="77777777" w:rsidR="00E5652E" w:rsidRPr="00AB7611" w:rsidRDefault="00E5652E"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7A6B5B" w14:textId="77777777" w:rsidR="00E5652E" w:rsidRPr="00AB7611" w:rsidRDefault="00E5652E"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47567AA" w14:textId="77777777" w:rsidR="00E5652E" w:rsidRPr="00AB7611" w:rsidRDefault="00E5652E" w:rsidP="00CB1EBF">
            <w:pPr>
              <w:spacing w:before="0" w:after="0" w:line="240" w:lineRule="auto"/>
              <w:jc w:val="center"/>
              <w:rPr>
                <w:sz w:val="24"/>
                <w:szCs w:val="24"/>
              </w:rPr>
            </w:pPr>
            <w:r w:rsidRPr="00AB7611">
              <w:rPr>
                <w:color w:val="000000"/>
                <w:szCs w:val="26"/>
              </w:rPr>
              <w:t>MÔ TẢ</w:t>
            </w:r>
          </w:p>
        </w:tc>
      </w:tr>
      <w:tr w:rsidR="00E5652E" w:rsidRPr="00AB7611" w14:paraId="1F528E56"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B734B" w14:textId="77777777" w:rsidR="00E5652E" w:rsidRPr="00AB7611" w:rsidRDefault="00E5652E"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48A2E6ED" w14:textId="7CF3BDD3" w:rsidR="00E5652E" w:rsidRPr="00AB7611" w:rsidRDefault="00E5652E" w:rsidP="00CB1EBF">
            <w:pPr>
              <w:spacing w:before="0" w:after="0" w:line="240" w:lineRule="auto"/>
              <w:jc w:val="center"/>
              <w:rPr>
                <w:color w:val="000000"/>
                <w:szCs w:val="26"/>
              </w:rPr>
            </w:pPr>
            <w:r w:rsidRPr="00E5652E">
              <w:rPr>
                <w:color w:val="000000"/>
                <w:szCs w:val="26"/>
              </w:rPr>
              <w:t>blo_id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1F468" w14:textId="77777777" w:rsidR="00E5652E" w:rsidRPr="00AB7611" w:rsidRDefault="00E5652E"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9F940" w14:textId="77777777" w:rsidR="00E5652E" w:rsidRPr="00AB7611" w:rsidRDefault="00E5652E"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BB9F6" w14:textId="77777777" w:rsidR="00E5652E" w:rsidRPr="00AB7611" w:rsidRDefault="00E5652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9BE33" w14:textId="77777777" w:rsidR="00E5652E" w:rsidRPr="00AB7611" w:rsidRDefault="00E5652E" w:rsidP="00CB1EBF">
            <w:pPr>
              <w:spacing w:before="0" w:after="0" w:line="240" w:lineRule="auto"/>
              <w:jc w:val="center"/>
              <w:rPr>
                <w:sz w:val="24"/>
                <w:szCs w:val="24"/>
              </w:rPr>
            </w:pPr>
            <w:r>
              <w:rPr>
                <w:sz w:val="24"/>
                <w:szCs w:val="24"/>
              </w:rPr>
              <w:t>Mã kết quả kiểm tra</w:t>
            </w:r>
          </w:p>
        </w:tc>
      </w:tr>
      <w:tr w:rsidR="00E5652E" w:rsidRPr="00AB7611" w14:paraId="1EB2E1E4"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B2A9F" w14:textId="77777777" w:rsidR="00E5652E" w:rsidRPr="00AB7611" w:rsidRDefault="00E5652E"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C0EE423" w14:textId="52FFB9A2" w:rsidR="00E5652E" w:rsidRPr="00AB7611" w:rsidRDefault="00E5652E" w:rsidP="00CB1EBF">
            <w:pPr>
              <w:spacing w:before="0" w:after="0" w:line="240" w:lineRule="auto"/>
              <w:jc w:val="center"/>
              <w:rPr>
                <w:color w:val="000000"/>
                <w:szCs w:val="26"/>
              </w:rPr>
            </w:pPr>
            <w:r w:rsidRPr="00E5652E">
              <w:rPr>
                <w:color w:val="000000"/>
                <w:szCs w:val="26"/>
              </w:rPr>
              <w:t>blo_appointmentID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2EC68" w14:textId="77777777" w:rsidR="00E5652E" w:rsidRPr="00AB7611" w:rsidRDefault="00E5652E"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41584"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A4A95" w14:textId="77777777" w:rsidR="00E5652E" w:rsidRPr="00AB7611" w:rsidRDefault="00E5652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C29F7" w14:textId="77777777" w:rsidR="00E5652E" w:rsidRPr="00AB7611" w:rsidRDefault="00E5652E" w:rsidP="00CB1EBF">
            <w:pPr>
              <w:spacing w:before="0" w:after="0" w:line="240" w:lineRule="auto"/>
              <w:jc w:val="center"/>
              <w:rPr>
                <w:sz w:val="24"/>
                <w:szCs w:val="24"/>
              </w:rPr>
            </w:pPr>
            <w:r>
              <w:rPr>
                <w:sz w:val="24"/>
                <w:szCs w:val="24"/>
              </w:rPr>
              <w:t>Mã buổi hẹn khám bệnh</w:t>
            </w:r>
          </w:p>
        </w:tc>
      </w:tr>
      <w:tr w:rsidR="00E5652E" w:rsidRPr="00AB7611" w14:paraId="49D62BA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0B6A7" w14:textId="77777777" w:rsidR="00E5652E" w:rsidRDefault="00E5652E"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7DBC01CD" w14:textId="0524907D" w:rsidR="00E5652E" w:rsidRPr="006D732D" w:rsidRDefault="00E5652E" w:rsidP="00CB1EBF">
            <w:pPr>
              <w:spacing w:before="0" w:after="0" w:line="240" w:lineRule="auto"/>
              <w:jc w:val="center"/>
              <w:rPr>
                <w:color w:val="000000"/>
                <w:szCs w:val="26"/>
              </w:rPr>
            </w:pPr>
            <w:r w:rsidRPr="00E5652E">
              <w:rPr>
                <w:color w:val="000000"/>
                <w:szCs w:val="26"/>
              </w:rPr>
              <w:t>plo_HongCau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E0D36"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D8E49"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84CC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3CD9" w14:textId="77777777" w:rsidR="00E5652E" w:rsidRDefault="00E5652E" w:rsidP="00CB1EBF">
            <w:pPr>
              <w:spacing w:before="0" w:after="0" w:line="240" w:lineRule="auto"/>
              <w:jc w:val="center"/>
              <w:rPr>
                <w:sz w:val="24"/>
                <w:szCs w:val="24"/>
              </w:rPr>
            </w:pPr>
          </w:p>
        </w:tc>
      </w:tr>
      <w:tr w:rsidR="00E5652E" w:rsidRPr="00AB7611" w14:paraId="31788984"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5387A" w14:textId="465E4768" w:rsidR="00E5652E" w:rsidRDefault="00E5652E"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38646A80" w14:textId="78019F52" w:rsidR="00E5652E" w:rsidRPr="000E1C9E" w:rsidRDefault="00E5652E" w:rsidP="00CB1EBF">
            <w:pPr>
              <w:spacing w:before="0" w:after="0" w:line="240" w:lineRule="auto"/>
              <w:jc w:val="center"/>
              <w:rPr>
                <w:color w:val="000000"/>
                <w:szCs w:val="26"/>
              </w:rPr>
            </w:pPr>
            <w:r w:rsidRPr="00E5652E">
              <w:rPr>
                <w:color w:val="000000"/>
                <w:szCs w:val="26"/>
              </w:rPr>
              <w:t>plo_tieuCau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68398"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348EB"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12C05"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2B50C" w14:textId="77777777" w:rsidR="00E5652E" w:rsidRDefault="00E5652E" w:rsidP="00CB1EBF">
            <w:pPr>
              <w:spacing w:before="0" w:after="0" w:line="240" w:lineRule="auto"/>
              <w:jc w:val="center"/>
              <w:rPr>
                <w:sz w:val="24"/>
                <w:szCs w:val="24"/>
              </w:rPr>
            </w:pPr>
          </w:p>
        </w:tc>
      </w:tr>
      <w:tr w:rsidR="00E5652E" w:rsidRPr="00AB7611" w14:paraId="25D597BE"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065F7" w14:textId="5B0D89A4" w:rsidR="00E5652E" w:rsidRDefault="00E5652E" w:rsidP="00CB1EBF">
            <w:pPr>
              <w:spacing w:before="0" w:after="0" w:line="240" w:lineRule="auto"/>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5994ACD7" w14:textId="55FA6A47" w:rsidR="00E5652E" w:rsidRPr="000E1C9E" w:rsidRDefault="00E5652E" w:rsidP="00CB1EBF">
            <w:pPr>
              <w:spacing w:before="0" w:after="0" w:line="240" w:lineRule="auto"/>
              <w:jc w:val="center"/>
              <w:rPr>
                <w:color w:val="000000"/>
                <w:szCs w:val="26"/>
              </w:rPr>
            </w:pPr>
            <w:r w:rsidRPr="00E5652E">
              <w:rPr>
                <w:color w:val="000000"/>
                <w:szCs w:val="26"/>
              </w:rPr>
              <w:t>plo_BachCau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948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A4335"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11043"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9A32B" w14:textId="77777777" w:rsidR="00E5652E" w:rsidRDefault="00E5652E" w:rsidP="00CB1EBF">
            <w:pPr>
              <w:spacing w:before="0" w:after="0" w:line="240" w:lineRule="auto"/>
              <w:jc w:val="center"/>
              <w:rPr>
                <w:sz w:val="24"/>
                <w:szCs w:val="24"/>
              </w:rPr>
            </w:pPr>
          </w:p>
        </w:tc>
      </w:tr>
      <w:tr w:rsidR="00E5652E" w:rsidRPr="00AB7611" w14:paraId="3E1A213F"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B15D0" w14:textId="4D4D75D5" w:rsidR="00E5652E" w:rsidRDefault="00E5652E" w:rsidP="00CB1EBF">
            <w:pPr>
              <w:spacing w:before="0" w:after="0" w:line="240" w:lineRule="auto"/>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25F09279" w14:textId="6237EA66" w:rsidR="00E5652E" w:rsidRPr="000E1C9E" w:rsidRDefault="00E5652E" w:rsidP="00CB1EBF">
            <w:pPr>
              <w:spacing w:before="0" w:after="0" w:line="240" w:lineRule="auto"/>
              <w:jc w:val="center"/>
              <w:rPr>
                <w:color w:val="000000"/>
                <w:szCs w:val="26"/>
              </w:rPr>
            </w:pPr>
            <w:r w:rsidRPr="00E5652E">
              <w:rPr>
                <w:color w:val="000000"/>
                <w:szCs w:val="26"/>
              </w:rPr>
              <w:t>plo_MCN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F17E"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037D4"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A9DA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FD1A3" w14:textId="77777777" w:rsidR="00E5652E" w:rsidRDefault="00E5652E" w:rsidP="00CB1EBF">
            <w:pPr>
              <w:spacing w:before="0" w:after="0" w:line="240" w:lineRule="auto"/>
              <w:jc w:val="center"/>
              <w:rPr>
                <w:sz w:val="24"/>
                <w:szCs w:val="24"/>
              </w:rPr>
            </w:pPr>
          </w:p>
        </w:tc>
      </w:tr>
      <w:tr w:rsidR="00E5652E" w:rsidRPr="00AB7611" w14:paraId="3814890F"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A4F39" w14:textId="7919EF3B" w:rsidR="00E5652E" w:rsidRDefault="00E5652E" w:rsidP="00CB1EBF">
            <w:pPr>
              <w:spacing w:before="0" w:after="0" w:line="240" w:lineRule="auto"/>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6E3DEF4F" w14:textId="1C353092" w:rsidR="00E5652E" w:rsidRPr="000E1C9E" w:rsidRDefault="00E5652E" w:rsidP="00CB1EBF">
            <w:pPr>
              <w:spacing w:before="0" w:after="0" w:line="240" w:lineRule="auto"/>
              <w:jc w:val="center"/>
              <w:rPr>
                <w:color w:val="000000"/>
                <w:szCs w:val="26"/>
              </w:rPr>
            </w:pPr>
            <w:r w:rsidRPr="00E5652E">
              <w:rPr>
                <w:color w:val="000000"/>
                <w:szCs w:val="26"/>
              </w:rPr>
              <w:t>plo_MCV</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8CF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4696"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BB453"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180BB" w14:textId="77777777" w:rsidR="00E5652E" w:rsidRDefault="00E5652E" w:rsidP="00CB1EBF">
            <w:pPr>
              <w:spacing w:before="0" w:after="0" w:line="240" w:lineRule="auto"/>
              <w:jc w:val="center"/>
              <w:rPr>
                <w:sz w:val="24"/>
                <w:szCs w:val="24"/>
              </w:rPr>
            </w:pPr>
          </w:p>
        </w:tc>
      </w:tr>
      <w:tr w:rsidR="00E5652E" w:rsidRPr="00AB7611" w14:paraId="5B10D3BC"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AD97F" w14:textId="25CCCA8D" w:rsidR="00E5652E" w:rsidRDefault="00E5652E" w:rsidP="00CB1EBF">
            <w:pPr>
              <w:spacing w:before="0" w:after="0" w:line="240" w:lineRule="auto"/>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14D696D6" w14:textId="55D4DA91" w:rsidR="00E5652E" w:rsidRPr="000E1C9E" w:rsidRDefault="00E5652E" w:rsidP="00CB1EBF">
            <w:pPr>
              <w:spacing w:before="0" w:after="0" w:line="240" w:lineRule="auto"/>
              <w:jc w:val="center"/>
              <w:rPr>
                <w:color w:val="000000"/>
                <w:szCs w:val="26"/>
              </w:rPr>
            </w:pPr>
            <w:r w:rsidRPr="00E5652E">
              <w:rPr>
                <w:color w:val="000000"/>
                <w:szCs w:val="26"/>
              </w:rPr>
              <w:t>plo_MCNC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53DF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75611"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DB77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55D80" w14:textId="77777777" w:rsidR="00E5652E" w:rsidRDefault="00E5652E" w:rsidP="00CB1EBF">
            <w:pPr>
              <w:spacing w:before="0" w:after="0" w:line="240" w:lineRule="auto"/>
              <w:jc w:val="center"/>
              <w:rPr>
                <w:sz w:val="24"/>
                <w:szCs w:val="24"/>
              </w:rPr>
            </w:pPr>
          </w:p>
        </w:tc>
      </w:tr>
    </w:tbl>
    <w:p w14:paraId="6EC125DD" w14:textId="18C43BB3" w:rsidR="00627BD0" w:rsidRDefault="00627BD0" w:rsidP="00E5652E"/>
    <w:p w14:paraId="59D450C1" w14:textId="68BA1FC6" w:rsidR="005C0153" w:rsidRDefault="005C0153" w:rsidP="005C0153">
      <w:pPr>
        <w:ind w:firstLine="284"/>
      </w:pPr>
      <w:r>
        <w:t xml:space="preserve">Đây là bảng chứa thông tin về kết quà xét nghiệm Máu của bệnh nhân được ghi nhận tại màn hình BloodTestScreen. </w:t>
      </w:r>
    </w:p>
    <w:p w14:paraId="081372D4" w14:textId="77777777" w:rsidR="006019D8" w:rsidRDefault="006019D8" w:rsidP="00EC29E6">
      <w:pPr>
        <w:pStyle w:val="L11"/>
        <w:spacing w:before="120" w:after="120" w:line="720" w:lineRule="auto"/>
        <w:ind w:left="0" w:firstLine="0"/>
        <w:outlineLvl w:val="9"/>
        <w:rPr>
          <w:b w:val="0"/>
          <w:color w:val="auto"/>
        </w:rPr>
      </w:pPr>
    </w:p>
    <w:p w14:paraId="5246E74F" w14:textId="35F53B7D" w:rsidR="006019D8" w:rsidRDefault="006019D8" w:rsidP="006019D8">
      <w:pPr>
        <w:pStyle w:val="Heading2"/>
      </w:pPr>
      <w:bookmarkStart w:id="135" w:name="_Toc142003647"/>
      <w:r>
        <w:t>Kết Luận</w:t>
      </w:r>
      <w:bookmarkEnd w:id="135"/>
    </w:p>
    <w:p w14:paraId="31E4D612" w14:textId="6172F887" w:rsidR="006019D8" w:rsidRDefault="006019D8" w:rsidP="00BA0F33">
      <w:pPr>
        <w:ind w:firstLine="284"/>
      </w:pPr>
      <w:r>
        <w:t>Như vậy sau các bước phân thích quy trình thực tế để xác định những thực thể tham gia vào trong hệ thống, những mối quan hệ tồn tại giữa chúng thì đã có được một cơ sở dữ liệu đáp ứng được cho nhu cầu mà hệ thống đặt ra. Tạo cơ sở cho việc xây dựng phần mềm, tổ chức phần mềm ở chương tiếp theo được rõ ràng và dễ dàng hơn</w:t>
      </w:r>
      <w:r w:rsidR="00BA0F33">
        <w:t>. Cơ sở dữ liệu sẽ có thể được bổ sung trong tương lai theo yêu cầu thời điểm đó đặt ra.</w:t>
      </w:r>
    </w:p>
    <w:p w14:paraId="1CA0B990" w14:textId="5CFB887A" w:rsidR="007A716F" w:rsidRPr="003561FF" w:rsidRDefault="003561FF" w:rsidP="003561FF">
      <w:pPr>
        <w:ind w:firstLine="284"/>
      </w:pPr>
      <w:r>
        <w:rPr>
          <w:b/>
        </w:rPr>
        <w:br w:type="page"/>
      </w:r>
    </w:p>
    <w:p w14:paraId="220CB436" w14:textId="606CB984" w:rsidR="004D16AA" w:rsidRPr="00993505" w:rsidRDefault="007A0839" w:rsidP="00C04F41">
      <w:pPr>
        <w:pStyle w:val="Heading1"/>
      </w:pPr>
      <w:bookmarkStart w:id="136" w:name="_Toc131955666"/>
      <w:r>
        <w:lastRenderedPageBreak/>
        <w:t xml:space="preserve"> </w:t>
      </w:r>
      <w:bookmarkStart w:id="137" w:name="_Toc142003648"/>
      <w:r w:rsidR="00CB0855" w:rsidRPr="00993505">
        <w:t>THIẾT KẾ</w:t>
      </w:r>
      <w:r w:rsidR="002E1966" w:rsidRPr="00993505">
        <w:t xml:space="preserve"> VÀ TRIỂN KHAI</w:t>
      </w:r>
      <w:r w:rsidR="00CB0855" w:rsidRPr="00993505">
        <w:t xml:space="preserve"> PHẦN MỀM</w:t>
      </w:r>
      <w:bookmarkEnd w:id="136"/>
      <w:bookmarkEnd w:id="137"/>
    </w:p>
    <w:p w14:paraId="6E82F834" w14:textId="05CB6397" w:rsidR="0020701B" w:rsidRPr="002F7CFA" w:rsidRDefault="004F097A" w:rsidP="005C0153">
      <w:pPr>
        <w:pStyle w:val="BodyText"/>
        <w:spacing w:before="120" w:line="288" w:lineRule="auto"/>
        <w:ind w:firstLine="284"/>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1D906753" w:rsidR="002F7CFA" w:rsidRPr="00CF770E" w:rsidRDefault="000B357C" w:rsidP="00C04F41">
      <w:pPr>
        <w:pStyle w:val="Heading2"/>
        <w:rPr>
          <w:sz w:val="27"/>
        </w:rPr>
      </w:pPr>
      <w:bookmarkStart w:id="138" w:name="_Toc142003649"/>
      <w:r>
        <w:t>Thiết kế p</w:t>
      </w:r>
      <w:r w:rsidR="00CF770E">
        <w:t>hần mềm</w:t>
      </w:r>
      <w:bookmarkEnd w:id="138"/>
    </w:p>
    <w:p w14:paraId="3E225F89" w14:textId="62DDD3B2" w:rsidR="00CF770E" w:rsidRDefault="00C04F41" w:rsidP="00C04F41">
      <w:pPr>
        <w:pStyle w:val="Heading3"/>
        <w:numPr>
          <w:ilvl w:val="0"/>
          <w:numId w:val="0"/>
        </w:numPr>
      </w:pPr>
      <w:bookmarkStart w:id="139" w:name="_Toc142003650"/>
      <w:r>
        <w:t xml:space="preserve">3.2 </w:t>
      </w:r>
      <w:r w:rsidR="000B357C">
        <w:t>Mô hình</w:t>
      </w:r>
      <w:r w:rsidR="00A7046A">
        <w:t xml:space="preserve"> chương trình</w:t>
      </w:r>
      <w:r w:rsidR="000B357C">
        <w:t xml:space="preserve"> tổng quát</w:t>
      </w:r>
      <w:bookmarkEnd w:id="139"/>
      <w:r w:rsidR="00A7046A">
        <w:t xml:space="preserve"> </w:t>
      </w:r>
    </w:p>
    <w:p w14:paraId="1ED0C6CF" w14:textId="77777777" w:rsidR="00C04F41" w:rsidRDefault="000B357C" w:rsidP="00C04F41">
      <w:pPr>
        <w:keepNext/>
      </w:pPr>
      <w:r>
        <w:rPr>
          <w:noProof/>
        </w:rPr>
        <w:drawing>
          <wp:inline distT="0" distB="0" distL="0" distR="0" wp14:anchorId="55D07DBD" wp14:editId="6C763D32">
            <wp:extent cx="5922010" cy="1153795"/>
            <wp:effectExtent l="0" t="0" r="0" b="0"/>
            <wp:docPr id="66360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23" name="Picture 1" descr="A white background with black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010" cy="1153795"/>
                    </a:xfrm>
                    <a:prstGeom prst="rect">
                      <a:avLst/>
                    </a:prstGeom>
                    <a:noFill/>
                    <a:ln>
                      <a:noFill/>
                    </a:ln>
                  </pic:spPr>
                </pic:pic>
              </a:graphicData>
            </a:graphic>
          </wp:inline>
        </w:drawing>
      </w:r>
    </w:p>
    <w:p w14:paraId="3440C8DD" w14:textId="62AE128F" w:rsidR="00C04F41" w:rsidRDefault="00C04F41" w:rsidP="00C04F41">
      <w:pPr>
        <w:pStyle w:val="Caption"/>
      </w:pPr>
      <w:bookmarkStart w:id="140" w:name="_Toc142003863"/>
      <w:r>
        <w:t xml:space="preserve">Hình </w:t>
      </w:r>
      <w:fldSimple w:instr=" STYLEREF 1 \s ">
        <w:r w:rsidR="006F338F">
          <w:rPr>
            <w:noProof/>
          </w:rPr>
          <w:t>3</w:t>
        </w:r>
      </w:fldSimple>
      <w:r w:rsidR="006F338F">
        <w:t>.</w:t>
      </w:r>
      <w:fldSimple w:instr=" SEQ Hình \* ARABIC \s 1 ">
        <w:r w:rsidR="006F338F">
          <w:rPr>
            <w:noProof/>
          </w:rPr>
          <w:t>1</w:t>
        </w:r>
      </w:fldSimple>
      <w:r w:rsidRPr="00C04F41">
        <w:rPr>
          <w:szCs w:val="24"/>
        </w:rPr>
        <w:t xml:space="preserve"> </w:t>
      </w:r>
      <w:r>
        <w:rPr>
          <w:szCs w:val="24"/>
        </w:rPr>
        <w:t>Mô hình chương trình tổng quát</w:t>
      </w:r>
      <w:bookmarkEnd w:id="140"/>
    </w:p>
    <w:p w14:paraId="531BD044" w14:textId="33AB043D" w:rsidR="00A7046A" w:rsidRPr="00BA0F33" w:rsidRDefault="00A7046A" w:rsidP="005C0153">
      <w:pPr>
        <w:ind w:firstLine="284"/>
        <w:rPr>
          <w:b/>
          <w:bCs/>
        </w:rPr>
      </w:pPr>
      <w:r w:rsidRPr="00BA0F33">
        <w:rPr>
          <w:b/>
          <w:bCs/>
        </w:rPr>
        <w:t>Chia hệ thống thành 3 phần:</w:t>
      </w:r>
    </w:p>
    <w:p w14:paraId="08482004" w14:textId="77777777" w:rsidR="00180818" w:rsidRPr="00BA0F33" w:rsidRDefault="00DC7F30" w:rsidP="00815296">
      <w:pPr>
        <w:pStyle w:val="ListParagraph"/>
        <w:numPr>
          <w:ilvl w:val="0"/>
          <w:numId w:val="21"/>
        </w:numPr>
        <w:rPr>
          <w:b/>
          <w:bCs/>
        </w:rPr>
      </w:pPr>
      <w:r w:rsidRPr="00BA0F33">
        <w:rPr>
          <w:b/>
          <w:bCs/>
        </w:rPr>
        <w:t xml:space="preserve">Main Winform Project: </w:t>
      </w:r>
    </w:p>
    <w:p w14:paraId="75D0BCFC" w14:textId="643A0CF1" w:rsidR="00180818" w:rsidRDefault="00DC7F30" w:rsidP="00815296">
      <w:pPr>
        <w:pStyle w:val="ListParagraph"/>
        <w:numPr>
          <w:ilvl w:val="0"/>
          <w:numId w:val="22"/>
        </w:numPr>
      </w:pPr>
      <w:r>
        <w:t xml:space="preserve">Đây là phần mềm </w:t>
      </w:r>
      <w:r w:rsidRPr="00A7046A">
        <w:t xml:space="preserve">trung tâm trong </w:t>
      </w:r>
      <w:r>
        <w:t>hệ thống,</w:t>
      </w:r>
      <w:r w:rsidR="004276D6">
        <w:t xml:space="preserve"> </w:t>
      </w:r>
      <w:r>
        <w:t>sẽ</w:t>
      </w:r>
      <w:r w:rsidRPr="00A7046A">
        <w:t xml:space="preserve"> </w:t>
      </w:r>
      <w:r>
        <w:t xml:space="preserve">xây dựng giao diện để tương tác hỗ trợ trực tiếp cho người dùng. </w:t>
      </w:r>
    </w:p>
    <w:p w14:paraId="6627BFE4" w14:textId="293359F0" w:rsidR="00180818" w:rsidRDefault="00180818" w:rsidP="00815296">
      <w:pPr>
        <w:pStyle w:val="ListParagraph"/>
        <w:numPr>
          <w:ilvl w:val="0"/>
          <w:numId w:val="22"/>
        </w:numPr>
      </w:pPr>
      <w:r>
        <w:t>Chịu trách nhiệm về việc hiển thị và nhận các yêu cầu từ phía người dùng</w:t>
      </w:r>
    </w:p>
    <w:p w14:paraId="061EA4DF" w14:textId="1C3F8A6D" w:rsidR="00180818" w:rsidRDefault="00180818" w:rsidP="00815296">
      <w:pPr>
        <w:pStyle w:val="ListParagraph"/>
        <w:numPr>
          <w:ilvl w:val="0"/>
          <w:numId w:val="22"/>
        </w:numPr>
      </w:pPr>
      <w:r>
        <w:t>Sẽ được thêm các phương thức cung cấp từ 2 project chung là Common Control UI và Common Handle Project thông qua việc thêm vào các file thư viện .dll đã được đóng gói.</w:t>
      </w:r>
    </w:p>
    <w:p w14:paraId="5686DE93" w14:textId="77777777" w:rsidR="00180818" w:rsidRPr="00BA0F33" w:rsidRDefault="00DC7F30" w:rsidP="00815296">
      <w:pPr>
        <w:pStyle w:val="ListParagraph"/>
        <w:numPr>
          <w:ilvl w:val="0"/>
          <w:numId w:val="21"/>
        </w:numPr>
        <w:rPr>
          <w:b/>
          <w:bCs/>
        </w:rPr>
      </w:pPr>
      <w:r w:rsidRPr="00BA0F33">
        <w:rPr>
          <w:b/>
          <w:bCs/>
        </w:rPr>
        <w:t xml:space="preserve">Common Control UI Project: </w:t>
      </w:r>
    </w:p>
    <w:p w14:paraId="3D271902" w14:textId="7B2FB8AE" w:rsidR="000A35F4" w:rsidRDefault="00DC7F30" w:rsidP="00815296">
      <w:pPr>
        <w:pStyle w:val="ListParagraph"/>
        <w:numPr>
          <w:ilvl w:val="0"/>
          <w:numId w:val="23"/>
        </w:numPr>
      </w:pPr>
      <w:r>
        <w:t xml:space="preserve">Đây là project </w:t>
      </w:r>
      <w:r w:rsidR="000A35F4">
        <w:t>đại diện cho</w:t>
      </w:r>
      <w:r w:rsidR="00180818">
        <w:t xml:space="preserve"> những</w:t>
      </w:r>
      <w:r w:rsidR="000A35F4">
        <w:t xml:space="preserve"> việc xử lý các giao diện chung, như hiển thị màn hình chính và các màn hình thông báo, quản lý việc enable, disable,</w:t>
      </w:r>
      <w:r w:rsidR="004276D6">
        <w:t xml:space="preserve"> .</w:t>
      </w:r>
      <w:r w:rsidR="000A35F4">
        <w:t>..</w:t>
      </w:r>
    </w:p>
    <w:p w14:paraId="7638C5AD" w14:textId="4DA9D333" w:rsidR="00180818" w:rsidRDefault="00180818" w:rsidP="000859A0">
      <w:pPr>
        <w:pStyle w:val="ListParagraph"/>
        <w:numPr>
          <w:ilvl w:val="0"/>
          <w:numId w:val="23"/>
        </w:numPr>
      </w:pPr>
      <w:r>
        <w:t>Sẽ được biên dịch ra file: LibMainControl.dll</w:t>
      </w:r>
    </w:p>
    <w:p w14:paraId="2F99857E" w14:textId="7409AC8C" w:rsidR="00DC7F30" w:rsidRPr="00BA0F33" w:rsidRDefault="00DC7F30" w:rsidP="00815296">
      <w:pPr>
        <w:pStyle w:val="ListParagraph"/>
        <w:numPr>
          <w:ilvl w:val="0"/>
          <w:numId w:val="21"/>
        </w:numPr>
        <w:rPr>
          <w:b/>
          <w:bCs/>
        </w:rPr>
      </w:pPr>
      <w:r w:rsidRPr="00BA0F33">
        <w:rPr>
          <w:b/>
          <w:bCs/>
        </w:rPr>
        <w:t>Common HandleD DB Project</w:t>
      </w:r>
      <w:r w:rsidR="000A35F4" w:rsidRPr="00BA0F33">
        <w:rPr>
          <w:b/>
          <w:bCs/>
        </w:rPr>
        <w:t>:</w:t>
      </w:r>
    </w:p>
    <w:p w14:paraId="098FB64E" w14:textId="5B0978A0" w:rsidR="00180818" w:rsidRDefault="00180818" w:rsidP="00815296">
      <w:pPr>
        <w:pStyle w:val="ListParagraph"/>
        <w:numPr>
          <w:ilvl w:val="0"/>
          <w:numId w:val="24"/>
        </w:numPr>
      </w:pPr>
      <w:r>
        <w:t xml:space="preserve">Đây là project được gói các chức năng xử lý về logic để tiếp nhận và phản hồi lại cho chương trình </w:t>
      </w:r>
      <w:r w:rsidR="00A7046A">
        <w:t>chính (Main Winform).</w:t>
      </w:r>
    </w:p>
    <w:p w14:paraId="3189ABC7" w14:textId="7971C0BD" w:rsidR="00763282" w:rsidRDefault="00A7046A" w:rsidP="00763282">
      <w:pPr>
        <w:pStyle w:val="ListParagraph"/>
        <w:numPr>
          <w:ilvl w:val="0"/>
          <w:numId w:val="24"/>
        </w:numPr>
      </w:pPr>
      <w:r>
        <w:t xml:space="preserve">Chứa các hàm giao tiếp trực tiếp với database đê thêm sửa theo yêu cầu từ trên gọi xuống. </w:t>
      </w:r>
    </w:p>
    <w:p w14:paraId="2B5604B8" w14:textId="49D98361" w:rsidR="00A7046A" w:rsidRDefault="00A7046A" w:rsidP="005C0153">
      <w:pPr>
        <w:ind w:firstLine="284"/>
      </w:pPr>
      <w:r>
        <w:t xml:space="preserve">Chia nhỏ hệ thống thành các chương trình con với chức năng tách biệt được gói thành các API để thêm vào khi sử dụng đem lại nhiều </w:t>
      </w:r>
      <w:r w:rsidR="00837F7A">
        <w:t>ưu điểm và nhược điểm</w:t>
      </w:r>
      <w:r>
        <w:t>:</w:t>
      </w:r>
    </w:p>
    <w:p w14:paraId="51ACCB87" w14:textId="2EDAF624" w:rsidR="00837F7A" w:rsidRPr="00BA0F33" w:rsidRDefault="00837F7A" w:rsidP="005C0153">
      <w:pPr>
        <w:ind w:firstLine="284"/>
        <w:rPr>
          <w:b/>
          <w:bCs/>
        </w:rPr>
      </w:pPr>
      <w:r w:rsidRPr="00BA0F33">
        <w:rPr>
          <w:b/>
          <w:bCs/>
        </w:rPr>
        <w:t>Về ưu điểm:</w:t>
      </w:r>
    </w:p>
    <w:p w14:paraId="5248D230" w14:textId="6BAEE160" w:rsidR="00837F7A" w:rsidRDefault="00837F7A" w:rsidP="00815296">
      <w:pPr>
        <w:pStyle w:val="ListParagraph"/>
        <w:numPr>
          <w:ilvl w:val="0"/>
          <w:numId w:val="26"/>
        </w:numPr>
      </w:pPr>
      <w:r>
        <w:lastRenderedPageBreak/>
        <w:t>Tổ chức quản lý source code: Vì mỗi project con có chức năng cụ thể nên về việc bảo trì và xác định vấn đề khi có lỗi là dễ dàng hơn khi hệ thống ngày một lớn hơn.</w:t>
      </w:r>
    </w:p>
    <w:p w14:paraId="7E9E01BA" w14:textId="583FDCD1" w:rsidR="00837F7A" w:rsidRDefault="00837F7A" w:rsidP="00815296">
      <w:pPr>
        <w:pStyle w:val="ListParagraph"/>
        <w:numPr>
          <w:ilvl w:val="0"/>
          <w:numId w:val="26"/>
        </w:numPr>
      </w:pPr>
      <w:r>
        <w:t>Tái sử dụng code: các project con chứa các chức năng chung nên có thể sử dụng với nhiều dự án khác nhau.</w:t>
      </w:r>
    </w:p>
    <w:p w14:paraId="1C8C275A" w14:textId="29992AED" w:rsidR="00837F7A" w:rsidRDefault="00837F7A" w:rsidP="00815296">
      <w:pPr>
        <w:pStyle w:val="ListParagraph"/>
        <w:numPr>
          <w:ilvl w:val="0"/>
          <w:numId w:val="26"/>
        </w:numPr>
      </w:pPr>
      <w:r>
        <w:t>Khả năng mở rộng: có thể bổ sung chức năng mới và ứng dụng mà không bị ảnh hưởng đến các phần khác.</w:t>
      </w:r>
    </w:p>
    <w:p w14:paraId="393CB53F" w14:textId="7D0853A2" w:rsidR="00837F7A" w:rsidRDefault="00837F7A" w:rsidP="00815296">
      <w:pPr>
        <w:pStyle w:val="ListParagraph"/>
        <w:numPr>
          <w:ilvl w:val="0"/>
          <w:numId w:val="26"/>
        </w:numPr>
      </w:pPr>
      <w:r>
        <w:t>Khả năng bảo trì hệ thống: Giảm thiểu tác động đến nhiều phần khi chỉ với một thay đổi nhỏ.</w:t>
      </w:r>
    </w:p>
    <w:p w14:paraId="10BF2FFC" w14:textId="76B98BA0" w:rsidR="00837F7A" w:rsidRDefault="00837F7A" w:rsidP="005C0153">
      <w:pPr>
        <w:ind w:firstLine="284"/>
      </w:pPr>
      <w:r w:rsidRPr="00BA0F33">
        <w:rPr>
          <w:b/>
          <w:bCs/>
        </w:rPr>
        <w:t>Về nhược điểm</w:t>
      </w:r>
      <w:r>
        <w:t>:</w:t>
      </w:r>
    </w:p>
    <w:p w14:paraId="5BBAEB3A" w14:textId="3DC76D50" w:rsidR="00837F7A" w:rsidRDefault="00837F7A" w:rsidP="00815296">
      <w:pPr>
        <w:pStyle w:val="ListParagraph"/>
        <w:numPr>
          <w:ilvl w:val="0"/>
          <w:numId w:val="25"/>
        </w:numPr>
      </w:pPr>
      <w:r>
        <w:t>Phức tạp trong việc triển khai và quản lý: Khi có nhiều project con chắc chắn sẽ khó về mặt quản lý chương trình.</w:t>
      </w:r>
    </w:p>
    <w:p w14:paraId="33687E32" w14:textId="6D1F4784" w:rsidR="00837F7A" w:rsidRDefault="00523C23" w:rsidP="00815296">
      <w:pPr>
        <w:pStyle w:val="ListParagraph"/>
        <w:numPr>
          <w:ilvl w:val="0"/>
          <w:numId w:val="25"/>
        </w:numPr>
      </w:pPr>
      <w:r>
        <w:t>Giảm hiệu suất</w:t>
      </w:r>
      <w:r w:rsidR="00837F7A">
        <w:t xml:space="preserve">: </w:t>
      </w:r>
      <w:r>
        <w:t>Vì chia nhỏ chương trình nên việc phải tải các chương trình thứ 3 ngoài việc tăng kích thước thì hiệu năng có thể giảm.</w:t>
      </w:r>
    </w:p>
    <w:p w14:paraId="5AEB3DB9" w14:textId="3EA0BC21" w:rsidR="00523C23" w:rsidRDefault="00523C23" w:rsidP="00815296">
      <w:pPr>
        <w:pStyle w:val="ListParagraph"/>
        <w:numPr>
          <w:ilvl w:val="0"/>
          <w:numId w:val="25"/>
        </w:numPr>
      </w:pPr>
      <w:r>
        <w:t>Khó khăn trong việc thay đổi kiến trúc: Khi thay đổi lớn có thể sẽ kéo theo sự thay đổi của các chương trình con rất khó để kiểm soát các vấn đề có thể gặp khi chạy chương trình.</w:t>
      </w:r>
    </w:p>
    <w:p w14:paraId="20CE7472" w14:textId="77777777" w:rsidR="00A7046A" w:rsidRPr="000859A0" w:rsidRDefault="00A7046A" w:rsidP="000859A0"/>
    <w:p w14:paraId="50F18DCF" w14:textId="02A84824" w:rsidR="008C3AEF" w:rsidRDefault="008C3AEF" w:rsidP="00EC29E6">
      <w:pPr>
        <w:spacing w:before="200"/>
        <w:rPr>
          <w:b/>
          <w:i/>
          <w:szCs w:val="26"/>
        </w:rPr>
      </w:pPr>
    </w:p>
    <w:p w14:paraId="0CE44AE6" w14:textId="5904AA50" w:rsidR="008C3AEF" w:rsidRDefault="008C3AEF" w:rsidP="00EC29E6">
      <w:pPr>
        <w:spacing w:before="200"/>
        <w:rPr>
          <w:b/>
          <w:i/>
          <w:szCs w:val="26"/>
        </w:rPr>
      </w:pPr>
    </w:p>
    <w:p w14:paraId="23069322" w14:textId="5D397061" w:rsidR="008C3AEF" w:rsidRDefault="008C3AEF" w:rsidP="00EC29E6">
      <w:pPr>
        <w:spacing w:before="200"/>
        <w:rPr>
          <w:b/>
          <w:i/>
          <w:szCs w:val="26"/>
        </w:rPr>
      </w:pPr>
    </w:p>
    <w:p w14:paraId="7F992655" w14:textId="4AE58A8D" w:rsidR="008C3AEF" w:rsidRDefault="008C3AEF" w:rsidP="00EC29E6">
      <w:pPr>
        <w:spacing w:before="200"/>
        <w:rPr>
          <w:b/>
          <w:i/>
          <w:szCs w:val="26"/>
        </w:rPr>
      </w:pPr>
    </w:p>
    <w:p w14:paraId="63011E1C" w14:textId="222508C4" w:rsidR="008C3AEF" w:rsidRDefault="008C3AEF" w:rsidP="00EC29E6">
      <w:pPr>
        <w:spacing w:before="200"/>
        <w:rPr>
          <w:b/>
          <w:i/>
          <w:szCs w:val="26"/>
        </w:rPr>
      </w:pPr>
    </w:p>
    <w:p w14:paraId="01CE1150" w14:textId="11F51A40" w:rsidR="008C3AEF" w:rsidRDefault="008C3AEF" w:rsidP="00EC29E6">
      <w:pPr>
        <w:spacing w:before="200"/>
        <w:rPr>
          <w:b/>
          <w:i/>
          <w:szCs w:val="26"/>
        </w:rPr>
      </w:pPr>
    </w:p>
    <w:p w14:paraId="02FCCB31" w14:textId="73FE6A66" w:rsidR="008C3AEF" w:rsidRDefault="008C3AEF" w:rsidP="00EC29E6">
      <w:pPr>
        <w:spacing w:before="200"/>
        <w:rPr>
          <w:b/>
          <w:i/>
          <w:szCs w:val="26"/>
        </w:rPr>
      </w:pPr>
    </w:p>
    <w:p w14:paraId="0244B130" w14:textId="631B5C7E" w:rsidR="008C3AEF" w:rsidRDefault="008C3AEF" w:rsidP="00EC29E6">
      <w:pPr>
        <w:spacing w:before="200"/>
        <w:rPr>
          <w:b/>
          <w:i/>
          <w:szCs w:val="26"/>
        </w:rPr>
      </w:pPr>
    </w:p>
    <w:p w14:paraId="2BB84177" w14:textId="7A9341FF" w:rsidR="008C3AEF" w:rsidRDefault="008C3AEF" w:rsidP="00EC29E6">
      <w:pPr>
        <w:spacing w:before="200"/>
        <w:rPr>
          <w:b/>
          <w:i/>
          <w:szCs w:val="26"/>
        </w:rPr>
      </w:pPr>
    </w:p>
    <w:p w14:paraId="7E57DEED" w14:textId="12EFE9CF" w:rsidR="008C3AEF" w:rsidRDefault="008C3AEF" w:rsidP="00EC29E6">
      <w:pPr>
        <w:spacing w:before="200"/>
        <w:rPr>
          <w:b/>
          <w:i/>
          <w:szCs w:val="26"/>
        </w:rPr>
      </w:pPr>
    </w:p>
    <w:p w14:paraId="18E96DCA" w14:textId="23F3F63F" w:rsidR="008C3AEF" w:rsidRDefault="008C3AEF" w:rsidP="00EC29E6">
      <w:pPr>
        <w:spacing w:before="200"/>
        <w:rPr>
          <w:b/>
          <w:i/>
          <w:szCs w:val="26"/>
        </w:rPr>
      </w:pPr>
    </w:p>
    <w:p w14:paraId="613A8B47" w14:textId="3A90E7F1" w:rsidR="008C3AEF" w:rsidRDefault="008C3AEF" w:rsidP="00EC29E6">
      <w:pPr>
        <w:spacing w:before="200"/>
        <w:rPr>
          <w:b/>
          <w:i/>
          <w:szCs w:val="26"/>
        </w:rPr>
      </w:pPr>
    </w:p>
    <w:p w14:paraId="6ED8C2CA" w14:textId="572825FF" w:rsidR="008C3AEF" w:rsidRDefault="008C3AEF" w:rsidP="00EC29E6">
      <w:pPr>
        <w:spacing w:before="200"/>
        <w:rPr>
          <w:b/>
          <w:i/>
          <w:szCs w:val="26"/>
        </w:rPr>
      </w:pPr>
    </w:p>
    <w:p w14:paraId="07C510E8" w14:textId="1F1439EB" w:rsidR="005D5568" w:rsidRPr="008C3AEF" w:rsidRDefault="000859A0" w:rsidP="00C04F41">
      <w:pPr>
        <w:pStyle w:val="Heading3"/>
      </w:pPr>
      <w:bookmarkStart w:id="141" w:name="_Toc142003651"/>
      <w:r w:rsidRPr="000859A0">
        <w:lastRenderedPageBreak/>
        <w:t>Window Navigation View Diagram</w:t>
      </w:r>
      <w:bookmarkEnd w:id="141"/>
    </w:p>
    <w:p w14:paraId="370C4E60" w14:textId="36DB8DD9" w:rsidR="00C04F41" w:rsidRDefault="00592C0F" w:rsidP="005C0153">
      <w:r>
        <w:rPr>
          <w:b/>
          <w:i/>
          <w:noProof/>
          <w:szCs w:val="26"/>
        </w:rPr>
        <w:drawing>
          <wp:inline distT="0" distB="0" distL="0" distR="0" wp14:anchorId="7D047A8B" wp14:editId="01BDBFD2">
            <wp:extent cx="6051550" cy="6931660"/>
            <wp:effectExtent l="0" t="0" r="0" b="0"/>
            <wp:docPr id="173719404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44" name="Picture 2" descr="A diagram of a compan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1550" cy="6931660"/>
                    </a:xfrm>
                    <a:prstGeom prst="rect">
                      <a:avLst/>
                    </a:prstGeom>
                    <a:noFill/>
                    <a:ln>
                      <a:noFill/>
                    </a:ln>
                  </pic:spPr>
                </pic:pic>
              </a:graphicData>
            </a:graphic>
          </wp:inline>
        </w:drawing>
      </w:r>
    </w:p>
    <w:p w14:paraId="08E2BE77" w14:textId="6FD894B5" w:rsidR="005D5568" w:rsidRDefault="00C04F41" w:rsidP="00C04F41">
      <w:pPr>
        <w:pStyle w:val="Caption"/>
        <w:rPr>
          <w:b w:val="0"/>
          <w:i/>
          <w:szCs w:val="26"/>
        </w:rPr>
      </w:pPr>
      <w:bookmarkStart w:id="142" w:name="_Toc142003864"/>
      <w:r>
        <w:t xml:space="preserve">Hình </w:t>
      </w:r>
      <w:fldSimple w:instr=" STYLEREF 1 \s ">
        <w:r w:rsidR="006F338F">
          <w:rPr>
            <w:noProof/>
          </w:rPr>
          <w:t>3</w:t>
        </w:r>
      </w:fldSimple>
      <w:r w:rsidR="006F338F">
        <w:t>.</w:t>
      </w:r>
      <w:fldSimple w:instr=" SEQ Hình \* ARABIC \s 1 ">
        <w:r w:rsidR="006F338F">
          <w:rPr>
            <w:noProof/>
          </w:rPr>
          <w:t>2</w:t>
        </w:r>
      </w:fldSimple>
      <w:r w:rsidRPr="00C04F41">
        <w:rPr>
          <w:szCs w:val="24"/>
        </w:rPr>
        <w:t xml:space="preserve"> </w:t>
      </w:r>
      <w:r w:rsidRPr="00AF4C2D">
        <w:rPr>
          <w:szCs w:val="24"/>
        </w:rPr>
        <w:t>Window Negative Diagram</w:t>
      </w:r>
      <w:bookmarkEnd w:id="142"/>
    </w:p>
    <w:p w14:paraId="7600EBFD" w14:textId="77777777" w:rsidR="005C0153" w:rsidRDefault="005C0153" w:rsidP="005C0153"/>
    <w:p w14:paraId="7403FD7A" w14:textId="56AEB704" w:rsidR="008C3AEF" w:rsidRDefault="005C0153" w:rsidP="005C0153">
      <w:pPr>
        <w:ind w:firstLine="284"/>
        <w:rPr>
          <w:b/>
          <w:i/>
          <w:szCs w:val="26"/>
        </w:rPr>
      </w:pPr>
      <w:r>
        <w:t>Đây là những màn hình cần thiết để có thể quản lý được tất cả thông tin của bệnh nhân sau một quy trình xét nghiệm và điều trị.</w:t>
      </w:r>
    </w:p>
    <w:p w14:paraId="6B710B27" w14:textId="77777777" w:rsidR="005C0153" w:rsidRDefault="005C0153" w:rsidP="008C3AEF">
      <w:pPr>
        <w:pStyle w:val="L11"/>
        <w:spacing w:before="120" w:after="120" w:line="240" w:lineRule="auto"/>
        <w:ind w:left="0" w:firstLine="0"/>
        <w:outlineLvl w:val="9"/>
        <w:rPr>
          <w:b w:val="0"/>
          <w:i/>
          <w:szCs w:val="26"/>
        </w:rPr>
      </w:pPr>
    </w:p>
    <w:p w14:paraId="0DFBAC4C" w14:textId="77777777" w:rsidR="005D5568" w:rsidRDefault="005D5568">
      <w:pPr>
        <w:widowControl w:val="0"/>
        <w:autoSpaceDE w:val="0"/>
        <w:autoSpaceDN w:val="0"/>
        <w:spacing w:before="0" w:after="0" w:line="240" w:lineRule="auto"/>
        <w:jc w:val="left"/>
        <w:rPr>
          <w:b/>
          <w:i/>
          <w:szCs w:val="26"/>
        </w:rPr>
      </w:pPr>
    </w:p>
    <w:p w14:paraId="0A1FCC9D" w14:textId="77777777" w:rsidR="005D5568" w:rsidRDefault="005D5568" w:rsidP="00C04F41">
      <w:pPr>
        <w:pStyle w:val="Heading3"/>
      </w:pPr>
      <w:bookmarkStart w:id="143" w:name="_Toc142003652"/>
      <w:r>
        <w:lastRenderedPageBreak/>
        <w:t>Net Work Model Diagram</w:t>
      </w:r>
      <w:bookmarkEnd w:id="143"/>
    </w:p>
    <w:p w14:paraId="00F95431" w14:textId="1576AA1B" w:rsidR="005D5568" w:rsidRDefault="00000000" w:rsidP="005D5568">
      <w:pPr>
        <w:pStyle w:val="BodyText"/>
        <w:spacing w:before="4"/>
        <w:rPr>
          <w:b/>
          <w:sz w:val="28"/>
        </w:rPr>
      </w:pPr>
      <w:r>
        <w:rPr>
          <w:sz w:val="24"/>
        </w:rPr>
        <w:pict w14:anchorId="239EB828">
          <v:group id="_x0000_s2070" style="position:absolute;left:0;text-align:left;margin-left:200.35pt;margin-top:18.3pt;width:222.5pt;height:342.3pt;z-index:-251653632;mso-wrap-distance-left:0;mso-wrap-distance-right:0;mso-position-horizontal-relative:page" coordorigin="4007,366" coordsize="4450,6846">
            <v:shape id="_x0000_s2071" style="position:absolute;left:5499;top:1982;width:1480;height:1268" coordorigin="5499,1982" coordsize="1480,1268" path="m6239,1982r-81,4l6080,1997r-75,18l5933,2039r-68,30l5802,2104r-59,41l5690,2191r-48,51l5600,2296r-35,58l5537,2416r-21,64l5503,2547r-4,69l5503,2685r13,67l5537,2816r28,62l5600,2936r42,54l5690,3040r53,46l5802,3127r63,36l5933,3193r72,24l6080,3235r78,11l6239,3249r80,-3l6398,3235r75,-18l6544,3193r68,-30l6676,3127r58,-41l6788,3040r48,-50l6878,2936r35,-58l6941,2816r21,-64l6974,2685r5,-69l6974,2547r-12,-67l6941,2416r-28,-62l6878,2296r-42,-54l6788,2191r-54,-46l6676,2104r-64,-35l6544,2039r-71,-24l6398,1997r-79,-11l6239,1982xe" fillcolor="#5b9ad5" stroked="f">
              <v:path arrowok="t"/>
            </v:shape>
            <v:shape id="_x0000_s2072" style="position:absolute;left:5499;top:1982;width:1480;height:1268" coordorigin="5499,1982" coordsize="1480,1268" path="m5499,2616r4,-69l5516,2480r21,-64l5565,2354r35,-58l5642,2242r48,-51l5743,2145r59,-41l5865,2069r68,-30l6005,2015r75,-18l6158,1986r81,-4l6319,1986r79,11l6473,2015r71,24l6612,2069r64,35l6734,2145r54,46l6836,2242r42,54l6913,2354r28,62l6962,2480r12,67l6979,2616r-5,69l6962,2752r-21,64l6913,2878r-35,58l6836,2990r-48,50l6734,3086r-58,41l6612,3163r-68,30l6473,3217r-75,18l6319,3246r-80,3l6158,3246r-78,-11l6005,3217r-72,-24l5865,3163r-63,-36l5743,3086r-53,-46l5642,2990r-42,-54l5565,2878r-28,-62l5516,2752r-13,-67l5499,2616xe" filled="f" strokeweight=".78pt">
              <v:path arrowok="t"/>
            </v:shape>
            <v:shape id="_x0000_s2073" style="position:absolute;left:6146;top:1220;width:127;height:761" coordorigin="6146,1220" coordsize="127,761" o:spt="100" adj="0,,0" path="m6146,1860r59,121l6256,1881r-40,l6196,1881r,-20l6146,1860xm6203,1340r-7,541l6216,1881r,-20l6196,1861r20,l6223,1340r-20,xm6216,1861r,20l6256,1881r10,-19l6216,1861xm6216,1861r-20,l6216,1861r,xm6263,1320r-60,l6223,1320r,20l6273,1341r-10,-21xm6203,1320r,20l6223,1340r,-20l6203,1320xm6215,1220r-62,119l6203,1340r,-20l6263,1320r-48,-100xe" fillcolor="black" stroked="f">
              <v:stroke joinstyle="round"/>
              <v:formulas/>
              <v:path arrowok="t" o:connecttype="segments"/>
            </v:shape>
            <v:shape id="_x0000_s2074" style="position:absolute;left:4931;top:3962;width:2514;height:1856" coordorigin="4931,3962" coordsize="2514,1856" path="m6188,3962l4931,4890r1257,927l7445,4890,6188,3962xe" fillcolor="#f8cbac" stroked="f">
              <v:path arrowok="t"/>
            </v:shape>
            <v:shape id="_x0000_s2075" style="position:absolute;left:4931;top:3962;width:2514;height:1856" coordorigin="4931,3962" coordsize="2514,1856" path="m4931,4890l6188,3962r1257,928l6188,5817,4931,4890xe" filled="f" strokeweight=".78pt">
              <v:path arrowok="t"/>
            </v:shape>
            <v:shape id="_x0000_s2076" style="position:absolute;left:6135;top:3269;width:155;height:3181" coordorigin="6135,3270" coordsize="155,3181" o:spt="100" adj="0,,0" path="m6268,5954r-10,-23l6212,5832r-64,118l6198,5951r-13,379l6135,6328r56,122l6245,6351r10,-19l6205,6331r13,-379l6268,5954xm6290,3392r-11,-23l6235,3270r-65,117l6220,3389r-20,450l6150,3837r55,122l6260,3860r10,-18l6220,3840r20,-450l6290,3392xe" fillcolor="black" stroked="f">
              <v:stroke joinstyle="round"/>
              <v:formulas/>
              <v:path arrowok="t" o:connecttype="segments"/>
            </v:shape>
            <v:shapetype id="_x0000_t202" coordsize="21600,21600" o:spt="202" path="m,l,21600r21600,l21600,xe">
              <v:stroke joinstyle="miter"/>
              <v:path gradientshapeok="t" o:connecttype="rect"/>
            </v:shapetype>
            <v:shape id="_x0000_s2077" type="#_x0000_t202" style="position:absolute;left:4017;top:376;width:4430;height:6826" filled="f" strokecolor="#6fac46" strokeweight="1.02pt">
              <v:textbox style="mso-next-textbox:#_x0000_s2077" inset="0,0,0,0">
                <w:txbxContent>
                  <w:p w14:paraId="1B0BA98E" w14:textId="77777777" w:rsidR="00AB4E8E" w:rsidRDefault="00AB4E8E" w:rsidP="005D5568">
                    <w:pPr>
                      <w:rPr>
                        <w:b/>
                      </w:rPr>
                    </w:pPr>
                  </w:p>
                  <w:p w14:paraId="297469F4" w14:textId="77777777" w:rsidR="00AB4E8E" w:rsidRDefault="00AB4E8E" w:rsidP="005D5568">
                    <w:pPr>
                      <w:rPr>
                        <w:b/>
                      </w:rPr>
                    </w:pPr>
                  </w:p>
                  <w:p w14:paraId="72118669" w14:textId="77777777" w:rsidR="00AB4E8E" w:rsidRDefault="00AB4E8E" w:rsidP="005D5568">
                    <w:pPr>
                      <w:rPr>
                        <w:b/>
                      </w:rPr>
                    </w:pPr>
                  </w:p>
                  <w:p w14:paraId="255E6301" w14:textId="77777777" w:rsidR="00AB4E8E" w:rsidRDefault="00AB4E8E" w:rsidP="005D5568">
                    <w:pPr>
                      <w:rPr>
                        <w:b/>
                      </w:rPr>
                    </w:pPr>
                  </w:p>
                  <w:p w14:paraId="3108F6C1" w14:textId="77777777" w:rsidR="00AB4E8E" w:rsidRDefault="00AB4E8E" w:rsidP="005D5568">
                    <w:pPr>
                      <w:rPr>
                        <w:b/>
                      </w:rPr>
                    </w:pPr>
                  </w:p>
                  <w:p w14:paraId="3FEF1857" w14:textId="77777777" w:rsidR="00AB4E8E" w:rsidRDefault="00AB4E8E" w:rsidP="005D5568">
                    <w:pPr>
                      <w:spacing w:before="2"/>
                      <w:rPr>
                        <w:b/>
                        <w:sz w:val="33"/>
                      </w:rPr>
                    </w:pPr>
                  </w:p>
                  <w:p w14:paraId="52858D5B" w14:textId="77777777" w:rsidR="00AB4E8E" w:rsidRDefault="00AB4E8E" w:rsidP="005D5568">
                    <w:pPr>
                      <w:ind w:left="1833"/>
                      <w:rPr>
                        <w:sz w:val="24"/>
                      </w:rPr>
                    </w:pPr>
                    <w:r>
                      <w:rPr>
                        <w:sz w:val="24"/>
                      </w:rPr>
                      <w:t>Internet</w:t>
                    </w:r>
                  </w:p>
                  <w:p w14:paraId="688CCE66" w14:textId="77777777" w:rsidR="00AB4E8E" w:rsidRDefault="00AB4E8E" w:rsidP="005D5568"/>
                  <w:p w14:paraId="7CD6FFEF" w14:textId="77777777" w:rsidR="00AB4E8E" w:rsidRDefault="00AB4E8E" w:rsidP="005D5568"/>
                  <w:p w14:paraId="5F256EB4" w14:textId="77777777" w:rsidR="00AB4E8E" w:rsidRDefault="00AB4E8E" w:rsidP="005D5568"/>
                  <w:p w14:paraId="3A14EB66" w14:textId="77777777" w:rsidR="00AB4E8E" w:rsidRDefault="00AB4E8E" w:rsidP="005D5568"/>
                  <w:p w14:paraId="4F977322" w14:textId="77777777" w:rsidR="00AB4E8E" w:rsidRDefault="00AB4E8E" w:rsidP="005D5568"/>
                  <w:p w14:paraId="0028B958" w14:textId="77777777" w:rsidR="00AB4E8E" w:rsidRDefault="00AB4E8E" w:rsidP="005D5568"/>
                  <w:p w14:paraId="355B1E37" w14:textId="77777777" w:rsidR="00AB4E8E" w:rsidRDefault="00AB4E8E" w:rsidP="005D5568">
                    <w:pPr>
                      <w:spacing w:before="170" w:line="350" w:lineRule="auto"/>
                      <w:ind w:left="1847" w:right="1795" w:hanging="132"/>
                      <w:rPr>
                        <w:sz w:val="24"/>
                      </w:rPr>
                    </w:pPr>
                    <w:r>
                      <w:rPr>
                        <w:sz w:val="24"/>
                      </w:rPr>
                      <w:t>Database Server</w:t>
                    </w:r>
                  </w:p>
                </w:txbxContent>
              </v:textbox>
            </v:shape>
            <v:shape id="_x0000_s2078" type="#_x0000_t202" style="position:absolute;left:5499;top:6440;width:1592;height:447" filled="f" strokeweight=".78pt">
              <v:textbox style="mso-next-textbox:#_x0000_s2078" inset="0,0,0,0">
                <w:txbxContent>
                  <w:p w14:paraId="03A2F522" w14:textId="77777777" w:rsidR="00AB4E8E" w:rsidRDefault="00AB4E8E" w:rsidP="005D5568">
                    <w:pPr>
                      <w:spacing w:before="69"/>
                      <w:ind w:left="455"/>
                      <w:rPr>
                        <w:sz w:val="24"/>
                      </w:rPr>
                    </w:pPr>
                    <w:r>
                      <w:rPr>
                        <w:sz w:val="24"/>
                      </w:rPr>
                      <w:t>Printer</w:t>
                    </w:r>
                  </w:p>
                </w:txbxContent>
              </v:textbox>
            </v:shape>
            <v:shape id="_x0000_s2079" type="#_x0000_t202" style="position:absolute;left:5263;top:777;width:2058;height:447" fillcolor="#6fac46" strokeweight=".78pt">
              <v:textbox style="mso-next-textbox:#_x0000_s2079" inset="0,0,0,0">
                <w:txbxContent>
                  <w:p w14:paraId="1DA2D05A" w14:textId="2614DEEB" w:rsidR="00AB4E8E" w:rsidRDefault="00AB4E8E" w:rsidP="005D5568">
                    <w:pPr>
                      <w:spacing w:before="68"/>
                      <w:ind w:left="273"/>
                      <w:rPr>
                        <w:sz w:val="24"/>
                      </w:rPr>
                    </w:pPr>
                    <w:r>
                      <w:rPr>
                        <w:sz w:val="24"/>
                      </w:rPr>
                      <w:t>Staff Computer</w:t>
                    </w:r>
                  </w:p>
                </w:txbxContent>
              </v:textbox>
            </v:shape>
            <w10:wrap type="topAndBottom" anchorx="page"/>
          </v:group>
        </w:pict>
      </w:r>
    </w:p>
    <w:p w14:paraId="37126632" w14:textId="1EBC4D92" w:rsidR="00C04F41" w:rsidRDefault="00C04F41" w:rsidP="00C04F41">
      <w:pPr>
        <w:pStyle w:val="L11"/>
        <w:keepNext/>
        <w:spacing w:before="120" w:after="120" w:line="240" w:lineRule="auto"/>
        <w:ind w:left="14" w:hanging="14"/>
        <w:jc w:val="center"/>
        <w:outlineLvl w:val="9"/>
        <w:rPr>
          <w:color w:val="auto"/>
          <w:sz w:val="24"/>
          <w:szCs w:val="24"/>
        </w:rPr>
      </w:pPr>
      <w:bookmarkStart w:id="144" w:name="_Toc142003865"/>
      <w:r>
        <w:t xml:space="preserve">Hình </w:t>
      </w:r>
      <w:fldSimple w:instr=" STYLEREF 1 \s ">
        <w:r w:rsidR="006F338F">
          <w:rPr>
            <w:noProof/>
          </w:rPr>
          <w:t>3</w:t>
        </w:r>
      </w:fldSimple>
      <w:r w:rsidR="006F338F">
        <w:t>.</w:t>
      </w:r>
      <w:fldSimple w:instr=" SEQ Hình \* ARABIC \s 1 ">
        <w:r w:rsidR="006F338F">
          <w:rPr>
            <w:noProof/>
          </w:rPr>
          <w:t>3</w:t>
        </w:r>
      </w:fldSimple>
      <w:r w:rsidRPr="00C04F41">
        <w:rPr>
          <w:color w:val="auto"/>
          <w:sz w:val="24"/>
          <w:szCs w:val="24"/>
        </w:rPr>
        <w:t xml:space="preserve"> </w:t>
      </w:r>
      <w:r>
        <w:rPr>
          <w:color w:val="auto"/>
          <w:sz w:val="24"/>
          <w:szCs w:val="24"/>
        </w:rPr>
        <w:t>Net Work Model Diagram</w:t>
      </w:r>
      <w:bookmarkEnd w:id="144"/>
    </w:p>
    <w:p w14:paraId="3C81DC4A" w14:textId="77777777" w:rsidR="005C0153" w:rsidRPr="00AF4C2D" w:rsidRDefault="005C0153" w:rsidP="00C04F41">
      <w:pPr>
        <w:pStyle w:val="L11"/>
        <w:keepNext/>
        <w:spacing w:before="120" w:after="120" w:line="240" w:lineRule="auto"/>
        <w:ind w:left="14" w:hanging="14"/>
        <w:jc w:val="center"/>
        <w:outlineLvl w:val="9"/>
        <w:rPr>
          <w:color w:val="auto"/>
          <w:sz w:val="24"/>
          <w:szCs w:val="24"/>
        </w:rPr>
      </w:pPr>
    </w:p>
    <w:p w14:paraId="2C0671FA" w14:textId="31F3274E" w:rsidR="00AF4C2D" w:rsidRDefault="005C0153" w:rsidP="005C0153">
      <w:pPr>
        <w:ind w:firstLine="284"/>
      </w:pPr>
      <w:r>
        <w:t>Chương trình sẽ cần chạy với kết nối mạng ổn định trong suất quá trình chạy hệ thống mọi quy trình nhân viên y tế đều có thể thực hiện được từ khi bệnh nhân đăng kí khám bệnh đến khi in bệnh án hóa đơn làm thủ tục xuất viện</w:t>
      </w:r>
    </w:p>
    <w:p w14:paraId="21FBCE3C" w14:textId="3FC04E18" w:rsidR="000859A0" w:rsidRPr="00EC29E6" w:rsidRDefault="005D5568" w:rsidP="005D5568">
      <w:pPr>
        <w:widowControl w:val="0"/>
        <w:autoSpaceDE w:val="0"/>
        <w:autoSpaceDN w:val="0"/>
        <w:spacing w:before="0" w:after="0" w:line="240" w:lineRule="auto"/>
        <w:jc w:val="left"/>
        <w:rPr>
          <w:b/>
          <w:i/>
          <w:szCs w:val="26"/>
        </w:rPr>
      </w:pPr>
      <w:r>
        <w:rPr>
          <w:b/>
          <w:i/>
          <w:szCs w:val="26"/>
        </w:rPr>
        <w:br w:type="page"/>
      </w:r>
    </w:p>
    <w:p w14:paraId="665D0EEB" w14:textId="31796E19" w:rsidR="00737703" w:rsidRPr="00695A39" w:rsidRDefault="008E4BB9" w:rsidP="00695A39">
      <w:pPr>
        <w:pStyle w:val="Heading2"/>
      </w:pPr>
      <w:r w:rsidRPr="00695A39">
        <w:lastRenderedPageBreak/>
        <w:t xml:space="preserve"> </w:t>
      </w:r>
      <w:bookmarkStart w:id="145" w:name="_Toc142003653"/>
      <w:r w:rsidR="00695A39" w:rsidRPr="00695A39">
        <w:t>Xây dựng</w:t>
      </w:r>
      <w:r w:rsidR="00523C23" w:rsidRPr="00695A39">
        <w:t xml:space="preserve"> </w:t>
      </w:r>
      <w:r w:rsidR="00695A39" w:rsidRPr="00695A39">
        <w:t>chương trình</w:t>
      </w:r>
      <w:r w:rsidR="00523C23" w:rsidRPr="00695A39">
        <w:t xml:space="preserve"> Main Winform </w:t>
      </w:r>
      <w:r w:rsidR="002B78F5">
        <w:t>Project</w:t>
      </w:r>
      <w:bookmarkEnd w:id="145"/>
    </w:p>
    <w:p w14:paraId="5E0C981E" w14:textId="7E30D1B5" w:rsidR="00695A39" w:rsidRPr="00695A39" w:rsidRDefault="00695A39" w:rsidP="00695A39">
      <w:pPr>
        <w:pStyle w:val="Heading3"/>
      </w:pPr>
      <w:bookmarkStart w:id="146" w:name="_Toc142003654"/>
      <w:r>
        <w:t>Thiết kế phần giao diện</w:t>
      </w:r>
      <w:bookmarkEnd w:id="146"/>
    </w:p>
    <w:p w14:paraId="07496C25" w14:textId="6785BD85" w:rsidR="00737703" w:rsidRDefault="00FF4CEF" w:rsidP="005C0153">
      <w:pPr>
        <w:ind w:firstLine="284"/>
      </w:pPr>
      <w:r>
        <w:t>Việc thiết kế</w:t>
      </w:r>
      <w:r w:rsidRPr="00FF4CEF">
        <w:t xml:space="preserve"> giao diện</w:t>
      </w:r>
      <w:r>
        <w:t xml:space="preserve"> đóng vai trò </w:t>
      </w:r>
      <w:r w:rsidRPr="00737703">
        <w:t>quan trọng trong việc xây dựng và phát triển ứng dụng</w:t>
      </w:r>
      <w:r>
        <w:t xml:space="preserve"> ở thời điểm hiện tại. Đầu tiên vì đó là </w:t>
      </w:r>
      <w:r w:rsidR="003A170E">
        <w:t>giao điện</w:t>
      </w:r>
      <w:r>
        <w:t xml:space="preserve"> trực tiếp tương tác với người dùng </w:t>
      </w:r>
      <w:r w:rsidR="0031199C">
        <w:t xml:space="preserve">nên cần phải thiết kế dựa trên nhu cầu và mong muốn của người dùng đảm bảo trải nghiệm người dùng tốt nhất. Sau đó là về việc tiện lợi cho việc lập trình phần mềm được </w:t>
      </w:r>
      <w:r w:rsidR="003A170E">
        <w:t>hiệu quả nhất.</w:t>
      </w:r>
    </w:p>
    <w:p w14:paraId="5290C290" w14:textId="3E818033" w:rsidR="0031199C" w:rsidRPr="0031199C" w:rsidRDefault="0031199C" w:rsidP="005C0153">
      <w:pPr>
        <w:ind w:firstLine="284"/>
      </w:pPr>
      <w:r>
        <w:t>Vậy nên sử dụng kế thừa lúc này là vô cùng cần thiết với dự án hỗ trợ bện</w:t>
      </w:r>
      <w:r w:rsidR="003A170E">
        <w:t>h</w:t>
      </w:r>
      <w:r>
        <w:t xml:space="preserve"> nhân điều trị th</w:t>
      </w:r>
      <w:r w:rsidR="003A170E">
        <w:t>ận</w:t>
      </w:r>
      <w:r>
        <w:t xml:space="preserve"> nhân</w:t>
      </w:r>
      <w:r w:rsidR="003A170E">
        <w:t xml:space="preserve"> tạo</w:t>
      </w:r>
      <w:r>
        <w:t xml:space="preserve">. </w:t>
      </w:r>
      <w:r w:rsidRPr="00737703">
        <w:t>Khi áp dụng kế thừa một cách hợp lý, chúng ta có thể tái sử dụng các tính năng</w:t>
      </w:r>
      <w:r>
        <w:t xml:space="preserve"> chung</w:t>
      </w:r>
      <w:r w:rsidRPr="00737703">
        <w:t xml:space="preserve"> đã được xây dựng từ trước, giảm thiểu việc </w:t>
      </w:r>
      <w:r>
        <w:t>tạo mới</w:t>
      </w:r>
      <w:r w:rsidR="00203465">
        <w:t xml:space="preserve"> những phần giống nhau. Một số điểm lợi thế của việc kế thừa. </w:t>
      </w:r>
    </w:p>
    <w:p w14:paraId="0DBFFCCD" w14:textId="7D41A439" w:rsidR="00737703" w:rsidRPr="00737703" w:rsidRDefault="00737703" w:rsidP="00815296">
      <w:pPr>
        <w:numPr>
          <w:ilvl w:val="0"/>
          <w:numId w:val="13"/>
        </w:numPr>
      </w:pPr>
      <w:r w:rsidRPr="00737703">
        <w:t>Tái sử dụng mã nguồn</w:t>
      </w:r>
    </w:p>
    <w:p w14:paraId="1951EFC9" w14:textId="7DB3DF1B" w:rsidR="00737703" w:rsidRPr="00737703" w:rsidRDefault="00737703" w:rsidP="00815296">
      <w:pPr>
        <w:numPr>
          <w:ilvl w:val="0"/>
          <w:numId w:val="13"/>
        </w:numPr>
      </w:pPr>
      <w:r w:rsidRPr="00737703">
        <w:t>Tính nhất quán và đồng nhất</w:t>
      </w:r>
    </w:p>
    <w:p w14:paraId="4F815C60" w14:textId="77777777" w:rsidR="003A170E" w:rsidRPr="003A170E" w:rsidRDefault="00737703" w:rsidP="00815296">
      <w:pPr>
        <w:numPr>
          <w:ilvl w:val="0"/>
          <w:numId w:val="13"/>
        </w:numPr>
      </w:pPr>
      <w:r w:rsidRPr="00737703">
        <w:t>Dễ dàng mở rộng và sửa đổi</w:t>
      </w:r>
    </w:p>
    <w:p w14:paraId="29CBB50A" w14:textId="27003F19" w:rsidR="003A170E" w:rsidRDefault="00203465" w:rsidP="005C0153">
      <w:pPr>
        <w:ind w:firstLine="284"/>
      </w:pPr>
      <w:r>
        <w:t xml:space="preserve">Sau khi phân tích cụ thể những yêu cầu cho phần mềm của mình. </w:t>
      </w:r>
      <w:r w:rsidR="003A170E">
        <w:t>Em đưa ra các màn hình cơ sở như sau.</w:t>
      </w:r>
    </w:p>
    <w:p w14:paraId="6253DF8C" w14:textId="03F64C6B" w:rsidR="004304F2" w:rsidRDefault="004304F2" w:rsidP="002B78F5">
      <w:pPr>
        <w:pStyle w:val="Heading4"/>
      </w:pPr>
      <w:bookmarkStart w:id="147" w:name="_Toc142003655"/>
      <w:r>
        <w:t>Các màn hình cơ sở</w:t>
      </w:r>
      <w:bookmarkEnd w:id="147"/>
    </w:p>
    <w:p w14:paraId="6EE535BB" w14:textId="31F74C8E" w:rsidR="003A170E" w:rsidRDefault="003A170E" w:rsidP="00737703">
      <w:r>
        <w:t xml:space="preserve">Đầu tiên là màn hình </w:t>
      </w:r>
      <w:r w:rsidRPr="003A170E">
        <w:rPr>
          <w:b/>
          <w:bCs/>
        </w:rPr>
        <w:t>Sample</w:t>
      </w:r>
      <w:r>
        <w:t xml:space="preserve">: </w:t>
      </w:r>
    </w:p>
    <w:p w14:paraId="671CBDAF" w14:textId="77777777" w:rsidR="00C04F41" w:rsidRDefault="003A170E" w:rsidP="00C04F41">
      <w:pPr>
        <w:keepNext/>
      </w:pPr>
      <w:r w:rsidRPr="003A170E">
        <w:rPr>
          <w:noProof/>
        </w:rPr>
        <w:drawing>
          <wp:inline distT="0" distB="0" distL="0" distR="0" wp14:anchorId="3B37B189" wp14:editId="267AFA21">
            <wp:extent cx="6051211" cy="3396343"/>
            <wp:effectExtent l="0" t="0" r="0" b="0"/>
            <wp:docPr id="23010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0191" name="Picture 1" descr="A screenshot of a computer&#10;&#10;Description automatically generated"/>
                    <pic:cNvPicPr/>
                  </pic:nvPicPr>
                  <pic:blipFill>
                    <a:blip r:embed="rId26"/>
                    <a:stretch>
                      <a:fillRect/>
                    </a:stretch>
                  </pic:blipFill>
                  <pic:spPr>
                    <a:xfrm>
                      <a:off x="0" y="0"/>
                      <a:ext cx="6056596" cy="3399366"/>
                    </a:xfrm>
                    <a:prstGeom prst="rect">
                      <a:avLst/>
                    </a:prstGeom>
                  </pic:spPr>
                </pic:pic>
              </a:graphicData>
            </a:graphic>
          </wp:inline>
        </w:drawing>
      </w:r>
    </w:p>
    <w:p w14:paraId="06DB70DD" w14:textId="745E5996" w:rsidR="003A170E" w:rsidRDefault="00C04F41" w:rsidP="00C04F41">
      <w:pPr>
        <w:pStyle w:val="Caption"/>
      </w:pPr>
      <w:bookmarkStart w:id="148" w:name="_Toc142003866"/>
      <w:r>
        <w:t xml:space="preserve">Hình </w:t>
      </w:r>
      <w:fldSimple w:instr=" STYLEREF 1 \s ">
        <w:r w:rsidR="006F338F">
          <w:rPr>
            <w:noProof/>
          </w:rPr>
          <w:t>3</w:t>
        </w:r>
      </w:fldSimple>
      <w:r w:rsidR="006F338F">
        <w:t>.</w:t>
      </w:r>
      <w:fldSimple w:instr=" SEQ Hình \* ARABIC \s 1 ">
        <w:r w:rsidR="006F338F">
          <w:rPr>
            <w:noProof/>
          </w:rPr>
          <w:t>4</w:t>
        </w:r>
      </w:fldSimple>
      <w:r w:rsidRPr="00C04F41">
        <w:rPr>
          <w:szCs w:val="24"/>
        </w:rPr>
        <w:t xml:space="preserve"> </w:t>
      </w:r>
      <w:r>
        <w:rPr>
          <w:szCs w:val="24"/>
        </w:rPr>
        <w:t>Màn hình Sample</w:t>
      </w:r>
      <w:bookmarkEnd w:id="148"/>
    </w:p>
    <w:p w14:paraId="76368653" w14:textId="77777777" w:rsidR="000A3766" w:rsidRDefault="000A3766" w:rsidP="00737703"/>
    <w:p w14:paraId="073172A2" w14:textId="2A68274A" w:rsidR="00530154" w:rsidRDefault="00530154" w:rsidP="00530154">
      <w:pPr>
        <w:pStyle w:val="Caption"/>
        <w:keepNext/>
      </w:pPr>
      <w:bookmarkStart w:id="149" w:name="_Toc141985639"/>
      <w:r>
        <w:lastRenderedPageBreak/>
        <w:t xml:space="preserve">Bảng </w:t>
      </w:r>
      <w:fldSimple w:instr=" STYLEREF 1 \s ">
        <w:r>
          <w:rPr>
            <w:noProof/>
          </w:rPr>
          <w:t>3</w:t>
        </w:r>
      </w:fldSimple>
      <w:r>
        <w:t>.</w:t>
      </w:r>
      <w:fldSimple w:instr=" SEQ Bảng \* ARABIC \s 1 ">
        <w:r>
          <w:rPr>
            <w:noProof/>
          </w:rPr>
          <w:t>1</w:t>
        </w:r>
      </w:fldSimple>
      <w:r w:rsidRPr="00530154">
        <w:t xml:space="preserve"> </w:t>
      </w:r>
      <w:r>
        <w:t xml:space="preserve">Các thành phần trên màn hình </w:t>
      </w:r>
      <w:r>
        <w:rPr>
          <w:szCs w:val="24"/>
        </w:rPr>
        <w:t>Sample</w:t>
      </w:r>
      <w:bookmarkEnd w:id="149"/>
    </w:p>
    <w:tbl>
      <w:tblPr>
        <w:tblStyle w:val="TableGrid"/>
        <w:tblW w:w="4926" w:type="pct"/>
        <w:tblLook w:val="04A0" w:firstRow="1" w:lastRow="0" w:firstColumn="1" w:lastColumn="0" w:noHBand="0" w:noVBand="1"/>
      </w:tblPr>
      <w:tblGrid>
        <w:gridCol w:w="1668"/>
        <w:gridCol w:w="1842"/>
        <w:gridCol w:w="6092"/>
      </w:tblGrid>
      <w:tr w:rsidR="003A170E" w:rsidRPr="005F3A75" w14:paraId="6C0C69CE" w14:textId="77777777" w:rsidTr="009D2A57">
        <w:tc>
          <w:tcPr>
            <w:tcW w:w="869" w:type="pct"/>
            <w:shd w:val="clear" w:color="auto" w:fill="DBE5F1" w:themeFill="accent1" w:themeFillTint="33"/>
          </w:tcPr>
          <w:p w14:paraId="71F511F0" w14:textId="77777777" w:rsidR="003A170E" w:rsidRPr="009D2A57" w:rsidRDefault="003A170E" w:rsidP="00135410">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61BE2969" w14:textId="77777777" w:rsidR="003A170E" w:rsidRPr="009D2A57" w:rsidRDefault="003A170E" w:rsidP="00135410">
            <w:pPr>
              <w:spacing w:line="276" w:lineRule="auto"/>
              <w:jc w:val="center"/>
              <w:rPr>
                <w:b/>
                <w:szCs w:val="26"/>
              </w:rPr>
            </w:pPr>
            <w:r w:rsidRPr="009D2A57">
              <w:rPr>
                <w:b/>
                <w:szCs w:val="26"/>
              </w:rPr>
              <w:t>Tên</w:t>
            </w:r>
          </w:p>
        </w:tc>
        <w:tc>
          <w:tcPr>
            <w:tcW w:w="3172" w:type="pct"/>
            <w:shd w:val="clear" w:color="auto" w:fill="DBE5F1" w:themeFill="accent1" w:themeFillTint="33"/>
          </w:tcPr>
          <w:p w14:paraId="5747797C" w14:textId="77777777" w:rsidR="003A170E" w:rsidRPr="009D2A57" w:rsidRDefault="003A170E" w:rsidP="00135410">
            <w:pPr>
              <w:spacing w:line="276" w:lineRule="auto"/>
              <w:jc w:val="center"/>
              <w:rPr>
                <w:b/>
                <w:szCs w:val="26"/>
              </w:rPr>
            </w:pPr>
            <w:r w:rsidRPr="009D2A57">
              <w:rPr>
                <w:b/>
                <w:szCs w:val="26"/>
              </w:rPr>
              <w:t xml:space="preserve">Mô tả </w:t>
            </w:r>
          </w:p>
        </w:tc>
      </w:tr>
      <w:tr w:rsidR="003A170E" w:rsidRPr="005F3A75" w14:paraId="026B1011" w14:textId="77777777" w:rsidTr="00C1013C">
        <w:tc>
          <w:tcPr>
            <w:tcW w:w="869" w:type="pct"/>
          </w:tcPr>
          <w:p w14:paraId="3343E2EC" w14:textId="1CFAE889" w:rsidR="003A170E" w:rsidRPr="009D2A57" w:rsidRDefault="003A170E" w:rsidP="00135410">
            <w:pPr>
              <w:spacing w:line="276" w:lineRule="auto"/>
              <w:jc w:val="center"/>
              <w:rPr>
                <w:szCs w:val="26"/>
              </w:rPr>
            </w:pPr>
            <w:r w:rsidRPr="009D2A57">
              <w:rPr>
                <w:szCs w:val="26"/>
              </w:rPr>
              <w:t>Button</w:t>
            </w:r>
          </w:p>
        </w:tc>
        <w:tc>
          <w:tcPr>
            <w:tcW w:w="959" w:type="pct"/>
          </w:tcPr>
          <w:p w14:paraId="4E653E8B" w14:textId="23585AD4" w:rsidR="003A170E" w:rsidRPr="009D2A57" w:rsidRDefault="003A170E" w:rsidP="00135410">
            <w:pPr>
              <w:spacing w:line="276" w:lineRule="auto"/>
              <w:rPr>
                <w:szCs w:val="26"/>
              </w:rPr>
            </w:pPr>
            <w:r w:rsidRPr="009D2A57">
              <w:rPr>
                <w:szCs w:val="26"/>
              </w:rPr>
              <w:t>Back</w:t>
            </w:r>
          </w:p>
        </w:tc>
        <w:tc>
          <w:tcPr>
            <w:tcW w:w="3172" w:type="pct"/>
          </w:tcPr>
          <w:p w14:paraId="1D1D26ED" w14:textId="62FF4AA5" w:rsidR="003A170E" w:rsidRPr="009D2A57" w:rsidRDefault="004304F2" w:rsidP="00135410">
            <w:pPr>
              <w:spacing w:line="276" w:lineRule="auto"/>
              <w:jc w:val="center"/>
              <w:rPr>
                <w:szCs w:val="26"/>
              </w:rPr>
            </w:pPr>
            <w:r w:rsidRPr="009D2A57">
              <w:rPr>
                <w:szCs w:val="26"/>
              </w:rPr>
              <w:t>Sẽ quay về trang Home</w:t>
            </w:r>
          </w:p>
        </w:tc>
      </w:tr>
      <w:tr w:rsidR="003A170E" w:rsidRPr="005F3A75" w14:paraId="103A40AB" w14:textId="77777777" w:rsidTr="00C1013C">
        <w:tc>
          <w:tcPr>
            <w:tcW w:w="869" w:type="pct"/>
          </w:tcPr>
          <w:p w14:paraId="605417F8" w14:textId="15FC73B4" w:rsidR="003A170E" w:rsidRPr="009D2A57" w:rsidRDefault="003A170E" w:rsidP="00135410">
            <w:pPr>
              <w:spacing w:line="276" w:lineRule="auto"/>
              <w:jc w:val="center"/>
              <w:rPr>
                <w:szCs w:val="26"/>
              </w:rPr>
            </w:pPr>
            <w:r w:rsidRPr="009D2A57">
              <w:rPr>
                <w:szCs w:val="26"/>
              </w:rPr>
              <w:t>Label</w:t>
            </w:r>
          </w:p>
        </w:tc>
        <w:tc>
          <w:tcPr>
            <w:tcW w:w="959" w:type="pct"/>
          </w:tcPr>
          <w:p w14:paraId="15285CFD" w14:textId="591B9C1A" w:rsidR="003A170E" w:rsidRPr="009D2A57" w:rsidRDefault="003A170E" w:rsidP="00135410">
            <w:pPr>
              <w:spacing w:line="276" w:lineRule="auto"/>
              <w:rPr>
                <w:szCs w:val="26"/>
              </w:rPr>
            </w:pPr>
            <w:r w:rsidRPr="009D2A57">
              <w:rPr>
                <w:szCs w:val="26"/>
              </w:rPr>
              <w:t>User</w:t>
            </w:r>
          </w:p>
        </w:tc>
        <w:tc>
          <w:tcPr>
            <w:tcW w:w="3172" w:type="pct"/>
          </w:tcPr>
          <w:p w14:paraId="488422DC" w14:textId="78DADFA3" w:rsidR="003A170E" w:rsidRPr="009D2A57" w:rsidRDefault="004304F2" w:rsidP="00135410">
            <w:pPr>
              <w:spacing w:line="276" w:lineRule="auto"/>
              <w:jc w:val="center"/>
              <w:rPr>
                <w:szCs w:val="26"/>
              </w:rPr>
            </w:pPr>
            <w:r w:rsidRPr="009D2A57">
              <w:rPr>
                <w:szCs w:val="26"/>
              </w:rPr>
              <w:t>Sẽ được Update theo tên của User đăng nhập vào App</w:t>
            </w:r>
          </w:p>
        </w:tc>
      </w:tr>
    </w:tbl>
    <w:p w14:paraId="1A0B5507" w14:textId="77777777" w:rsidR="003A170E" w:rsidRDefault="003A170E" w:rsidP="00737703"/>
    <w:p w14:paraId="4D4BB37B" w14:textId="34FEDBCA" w:rsidR="004304F2" w:rsidRDefault="004304F2" w:rsidP="00737703">
      <w:pPr>
        <w:rPr>
          <w:b/>
          <w:bCs/>
        </w:rPr>
      </w:pPr>
      <w:r>
        <w:t xml:space="preserve">Thứ hai là màn </w:t>
      </w:r>
      <w:r w:rsidRPr="004304F2">
        <w:rPr>
          <w:b/>
          <w:bCs/>
        </w:rPr>
        <w:t>Sample2</w:t>
      </w:r>
      <w:r>
        <w:t xml:space="preserve"> được kế thừa từ màn hình </w:t>
      </w:r>
      <w:r w:rsidRPr="004304F2">
        <w:rPr>
          <w:b/>
          <w:bCs/>
        </w:rPr>
        <w:t>Sample</w:t>
      </w:r>
      <w:r>
        <w:rPr>
          <w:b/>
          <w:bCs/>
        </w:rPr>
        <w:t>:</w:t>
      </w:r>
    </w:p>
    <w:p w14:paraId="2DC3B0D6" w14:textId="77777777" w:rsidR="00C04F41" w:rsidRDefault="004304F2" w:rsidP="00C04F41">
      <w:pPr>
        <w:keepNext/>
      </w:pPr>
      <w:r>
        <w:rPr>
          <w:noProof/>
        </w:rPr>
        <w:drawing>
          <wp:inline distT="0" distB="0" distL="0" distR="0" wp14:anchorId="08FD49FD" wp14:editId="35C0A52F">
            <wp:extent cx="6051550" cy="3779520"/>
            <wp:effectExtent l="0" t="0" r="0" b="0"/>
            <wp:docPr id="154393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9549" name="Picture 1" descr="A screenshot of a computer&#10;&#10;Description automatically generated"/>
                    <pic:cNvPicPr/>
                  </pic:nvPicPr>
                  <pic:blipFill>
                    <a:blip r:embed="rId27"/>
                    <a:stretch>
                      <a:fillRect/>
                    </a:stretch>
                  </pic:blipFill>
                  <pic:spPr>
                    <a:xfrm>
                      <a:off x="0" y="0"/>
                      <a:ext cx="6051550" cy="3779520"/>
                    </a:xfrm>
                    <a:prstGeom prst="rect">
                      <a:avLst/>
                    </a:prstGeom>
                  </pic:spPr>
                </pic:pic>
              </a:graphicData>
            </a:graphic>
          </wp:inline>
        </w:drawing>
      </w:r>
    </w:p>
    <w:p w14:paraId="65E13EAD" w14:textId="0AC653F3" w:rsidR="004304F2" w:rsidRDefault="00C04F41" w:rsidP="00C04F41">
      <w:pPr>
        <w:pStyle w:val="Caption"/>
        <w:rPr>
          <w:szCs w:val="24"/>
        </w:rPr>
      </w:pPr>
      <w:bookmarkStart w:id="150" w:name="_Toc142003867"/>
      <w:r>
        <w:t xml:space="preserve">Hình </w:t>
      </w:r>
      <w:fldSimple w:instr=" STYLEREF 1 \s ">
        <w:r w:rsidR="006F338F">
          <w:rPr>
            <w:noProof/>
          </w:rPr>
          <w:t>3</w:t>
        </w:r>
      </w:fldSimple>
      <w:r w:rsidR="006F338F">
        <w:t>.</w:t>
      </w:r>
      <w:fldSimple w:instr=" SEQ Hình \* ARABIC \s 1 ">
        <w:r w:rsidR="006F338F">
          <w:rPr>
            <w:noProof/>
          </w:rPr>
          <w:t>5</w:t>
        </w:r>
      </w:fldSimple>
      <w:r w:rsidRPr="00C04F41">
        <w:rPr>
          <w:szCs w:val="24"/>
        </w:rPr>
        <w:t xml:space="preserve"> </w:t>
      </w:r>
      <w:r>
        <w:rPr>
          <w:szCs w:val="24"/>
        </w:rPr>
        <w:t>Sample2 Windows</w:t>
      </w:r>
      <w:bookmarkEnd w:id="150"/>
    </w:p>
    <w:p w14:paraId="56E6D5BB" w14:textId="77777777" w:rsidR="00A73AC1" w:rsidRPr="00A73AC1" w:rsidRDefault="00A73AC1" w:rsidP="00A73AC1"/>
    <w:p w14:paraId="0805FF30" w14:textId="6D1C6802" w:rsidR="004304F2" w:rsidRDefault="004304F2" w:rsidP="00A73AC1">
      <w:pPr>
        <w:ind w:firstLine="284"/>
      </w:pPr>
      <w:r>
        <w:t>Với việc bổ sung thêm các chức năng chung cho các màn hình có chức năng quản lý việc thêm sửa xóa trong Database.</w:t>
      </w:r>
    </w:p>
    <w:p w14:paraId="0F9A501D" w14:textId="02BB7BC5" w:rsidR="00A73AC1" w:rsidRDefault="00A73AC1" w:rsidP="00A73AC1">
      <w:pPr>
        <w:ind w:firstLine="284"/>
      </w:pPr>
      <w:r>
        <w:t>Để đam bảo cho tính nhất quán thì:</w:t>
      </w:r>
    </w:p>
    <w:p w14:paraId="418C4758" w14:textId="33415F96" w:rsidR="00A73AC1" w:rsidRDefault="00A73AC1" w:rsidP="00A73AC1">
      <w:pPr>
        <w:pStyle w:val="ListParagraph"/>
        <w:numPr>
          <w:ilvl w:val="0"/>
          <w:numId w:val="25"/>
        </w:numPr>
      </w:pPr>
      <w:r>
        <w:t>Từ sau tất cả màn hình quản lý có chức năng thêm sửa xóa sẽ được kế thừa từ màn hình Sample2. Ví dụ như: RoleScreen, StaffScreen,…</w:t>
      </w:r>
    </w:p>
    <w:p w14:paraId="016A0995" w14:textId="7F679D2D" w:rsidR="00A73AC1" w:rsidRDefault="00A73AC1" w:rsidP="00A73AC1">
      <w:pPr>
        <w:pStyle w:val="ListParagraph"/>
        <w:numPr>
          <w:ilvl w:val="0"/>
          <w:numId w:val="25"/>
        </w:numPr>
      </w:pPr>
      <w:r>
        <w:t>Và những màn hình không bao gồm chức năng thêm sửa xóa sẽ kế thừa màn hình Sample. Ví dụ như: LoginScreen, HomeScreen.</w:t>
      </w:r>
    </w:p>
    <w:p w14:paraId="06C7CB03" w14:textId="77777777" w:rsidR="004304F2" w:rsidRDefault="004304F2" w:rsidP="00737703"/>
    <w:p w14:paraId="20664E0C" w14:textId="77777777" w:rsidR="004304F2" w:rsidRPr="00203465" w:rsidRDefault="004304F2" w:rsidP="00737703"/>
    <w:p w14:paraId="573F7040" w14:textId="0AC1C5A0" w:rsidR="002B119E" w:rsidRPr="002B119E" w:rsidRDefault="00993505" w:rsidP="002B78F5">
      <w:pPr>
        <w:pStyle w:val="Heading4"/>
      </w:pPr>
      <w:bookmarkStart w:id="151" w:name="_Toc142003656"/>
      <w:r>
        <w:lastRenderedPageBreak/>
        <w:t>Màn hình Setting</w:t>
      </w:r>
      <w:r w:rsidR="00F92869">
        <w:t>Screen</w:t>
      </w:r>
      <w:bookmarkEnd w:id="151"/>
    </w:p>
    <w:p w14:paraId="52816FAB" w14:textId="77777777" w:rsidR="00C04F41" w:rsidRDefault="00F86BFC" w:rsidP="00C04F41">
      <w:pPr>
        <w:keepNext/>
      </w:pPr>
      <w:r>
        <w:rPr>
          <w:noProof/>
        </w:rPr>
        <w:drawing>
          <wp:inline distT="0" distB="0" distL="0" distR="0" wp14:anchorId="116C2834" wp14:editId="7D4F00D1">
            <wp:extent cx="6051550" cy="3252470"/>
            <wp:effectExtent l="0" t="0" r="6350" b="5080"/>
            <wp:docPr id="1836378403" name="Picture 1" descr="A green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403" name="Picture 1" descr="A green logo with a flower and text&#10;&#10;Description automatically generated"/>
                    <pic:cNvPicPr/>
                  </pic:nvPicPr>
                  <pic:blipFill>
                    <a:blip r:embed="rId28"/>
                    <a:stretch>
                      <a:fillRect/>
                    </a:stretch>
                  </pic:blipFill>
                  <pic:spPr>
                    <a:xfrm>
                      <a:off x="0" y="0"/>
                      <a:ext cx="6051550" cy="3252470"/>
                    </a:xfrm>
                    <a:prstGeom prst="rect">
                      <a:avLst/>
                    </a:prstGeom>
                  </pic:spPr>
                </pic:pic>
              </a:graphicData>
            </a:graphic>
          </wp:inline>
        </w:drawing>
      </w:r>
    </w:p>
    <w:p w14:paraId="69278F6E" w14:textId="4EBA494A" w:rsidR="00993505" w:rsidRDefault="00C04F41" w:rsidP="00C04F41">
      <w:pPr>
        <w:pStyle w:val="Caption"/>
        <w:rPr>
          <w:szCs w:val="24"/>
        </w:rPr>
      </w:pPr>
      <w:bookmarkStart w:id="152" w:name="_Toc142003868"/>
      <w:r>
        <w:t xml:space="preserve">Hình </w:t>
      </w:r>
      <w:fldSimple w:instr=" STYLEREF 1 \s ">
        <w:r w:rsidR="006F338F">
          <w:rPr>
            <w:noProof/>
          </w:rPr>
          <w:t>3</w:t>
        </w:r>
      </w:fldSimple>
      <w:r w:rsidR="006F338F">
        <w:t>.</w:t>
      </w:r>
      <w:fldSimple w:instr=" SEQ Hình \* ARABIC \s 1 ">
        <w:r w:rsidR="006F338F">
          <w:rPr>
            <w:noProof/>
          </w:rPr>
          <w:t>6</w:t>
        </w:r>
      </w:fldSimple>
      <w:r w:rsidRPr="00C04F41">
        <w:rPr>
          <w:szCs w:val="24"/>
        </w:rPr>
        <w:t xml:space="preserve"> </w:t>
      </w:r>
      <w:r>
        <w:rPr>
          <w:szCs w:val="24"/>
        </w:rPr>
        <w:t>Màn hình SettingScreen</w:t>
      </w:r>
      <w:bookmarkEnd w:id="152"/>
    </w:p>
    <w:p w14:paraId="6AC72A9F" w14:textId="77777777" w:rsidR="00A73AC1" w:rsidRPr="00A73AC1" w:rsidRDefault="00A73AC1" w:rsidP="00A73AC1"/>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87216F8" w14:textId="757E85A6" w:rsidR="007418EA" w:rsidRDefault="002B119E" w:rsidP="002B119E">
      <w:r>
        <w:t>Yêu cầu cụ thể cho các thành phầ</w:t>
      </w:r>
      <w:r w:rsidR="00D52262">
        <w:t>n:</w:t>
      </w:r>
    </w:p>
    <w:p w14:paraId="4E33D48D" w14:textId="28DDAFCB" w:rsidR="007418EA" w:rsidRDefault="007418EA" w:rsidP="007418EA">
      <w:pPr>
        <w:pStyle w:val="Caption"/>
        <w:keepNext/>
      </w:pPr>
      <w:bookmarkStart w:id="153" w:name="_Toc141985640"/>
      <w:r>
        <w:t xml:space="preserve">Bảng </w:t>
      </w:r>
      <w:fldSimple w:instr=" STYLEREF 1 \s ">
        <w:r w:rsidR="00530154">
          <w:rPr>
            <w:noProof/>
          </w:rPr>
          <w:t>3</w:t>
        </w:r>
      </w:fldSimple>
      <w:r w:rsidR="00530154">
        <w:t>.</w:t>
      </w:r>
      <w:fldSimple w:instr=" SEQ Bảng \* ARABIC \s 1 ">
        <w:r w:rsidR="00530154">
          <w:rPr>
            <w:noProof/>
          </w:rPr>
          <w:t>2</w:t>
        </w:r>
      </w:fldSimple>
      <w:r w:rsidR="00D52262">
        <w:t xml:space="preserve"> Các thành phần trên màn hình </w:t>
      </w:r>
      <w:r w:rsidR="00D52262">
        <w:rPr>
          <w:szCs w:val="24"/>
        </w:rPr>
        <w:t>SettingScreen</w:t>
      </w:r>
      <w:bookmarkEnd w:id="153"/>
    </w:p>
    <w:tbl>
      <w:tblPr>
        <w:tblStyle w:val="TableGrid"/>
        <w:tblW w:w="4926" w:type="pct"/>
        <w:jc w:val="center"/>
        <w:tblLook w:val="04A0" w:firstRow="1" w:lastRow="0" w:firstColumn="1" w:lastColumn="0" w:noHBand="0" w:noVBand="1"/>
      </w:tblPr>
      <w:tblGrid>
        <w:gridCol w:w="1668"/>
        <w:gridCol w:w="1842"/>
        <w:gridCol w:w="6092"/>
      </w:tblGrid>
      <w:tr w:rsidR="000C320D" w:rsidRPr="005F3A75" w14:paraId="63FC557F" w14:textId="77777777" w:rsidTr="009D2A57">
        <w:trPr>
          <w:jc w:val="center"/>
        </w:trPr>
        <w:tc>
          <w:tcPr>
            <w:tcW w:w="869" w:type="pct"/>
            <w:shd w:val="clear" w:color="auto" w:fill="DBE5F1" w:themeFill="accent1" w:themeFillTint="33"/>
          </w:tcPr>
          <w:p w14:paraId="4F64706E" w14:textId="56393B4C" w:rsidR="002B119E" w:rsidRPr="009D2A57" w:rsidRDefault="002B119E" w:rsidP="00135410">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5B3A1D53" w14:textId="073B3CD5" w:rsidR="002B119E" w:rsidRPr="009D2A57" w:rsidRDefault="002B119E" w:rsidP="00135410">
            <w:pPr>
              <w:spacing w:line="276" w:lineRule="auto"/>
              <w:jc w:val="center"/>
              <w:rPr>
                <w:b/>
                <w:szCs w:val="26"/>
              </w:rPr>
            </w:pPr>
            <w:r w:rsidRPr="009D2A57">
              <w:rPr>
                <w:b/>
                <w:szCs w:val="26"/>
              </w:rPr>
              <w:t>Tên</w:t>
            </w:r>
          </w:p>
        </w:tc>
        <w:tc>
          <w:tcPr>
            <w:tcW w:w="3172" w:type="pct"/>
            <w:shd w:val="clear" w:color="auto" w:fill="DBE5F1" w:themeFill="accent1" w:themeFillTint="33"/>
          </w:tcPr>
          <w:p w14:paraId="5F83F289" w14:textId="6A66F2B5" w:rsidR="002B119E" w:rsidRPr="009D2A57" w:rsidRDefault="0018411A" w:rsidP="00135410">
            <w:pPr>
              <w:spacing w:line="276" w:lineRule="auto"/>
              <w:jc w:val="center"/>
              <w:rPr>
                <w:b/>
                <w:szCs w:val="26"/>
              </w:rPr>
            </w:pPr>
            <w:r w:rsidRPr="009D2A57">
              <w:rPr>
                <w:b/>
                <w:szCs w:val="26"/>
              </w:rPr>
              <w:t xml:space="preserve">Mô tả </w:t>
            </w:r>
          </w:p>
        </w:tc>
      </w:tr>
      <w:tr w:rsidR="000C320D" w:rsidRPr="005F3A75" w14:paraId="1028D9C5" w14:textId="77777777" w:rsidTr="00D52262">
        <w:trPr>
          <w:jc w:val="center"/>
        </w:trPr>
        <w:tc>
          <w:tcPr>
            <w:tcW w:w="869" w:type="pct"/>
          </w:tcPr>
          <w:p w14:paraId="6268E045" w14:textId="52E89C67" w:rsidR="002B119E" w:rsidRPr="009D2A57" w:rsidRDefault="000C320D" w:rsidP="00135410">
            <w:pPr>
              <w:spacing w:line="276" w:lineRule="auto"/>
              <w:jc w:val="center"/>
              <w:rPr>
                <w:szCs w:val="26"/>
              </w:rPr>
            </w:pPr>
            <w:r w:rsidRPr="009D2A57">
              <w:rPr>
                <w:szCs w:val="26"/>
              </w:rPr>
              <w:t>TextBox</w:t>
            </w:r>
          </w:p>
        </w:tc>
        <w:tc>
          <w:tcPr>
            <w:tcW w:w="959" w:type="pct"/>
          </w:tcPr>
          <w:p w14:paraId="6C70AFEC" w14:textId="2D17D7F9" w:rsidR="002B119E" w:rsidRPr="009D2A57" w:rsidRDefault="002B119E" w:rsidP="00135410">
            <w:pPr>
              <w:spacing w:line="276" w:lineRule="auto"/>
              <w:rPr>
                <w:szCs w:val="26"/>
              </w:rPr>
            </w:pPr>
            <w:r w:rsidRPr="009D2A57">
              <w:rPr>
                <w:szCs w:val="26"/>
              </w:rPr>
              <w:t>DataSource</w:t>
            </w:r>
          </w:p>
        </w:tc>
        <w:tc>
          <w:tcPr>
            <w:tcW w:w="3172" w:type="pct"/>
          </w:tcPr>
          <w:p w14:paraId="3A19F06A" w14:textId="138D4ACC" w:rsidR="0018411A" w:rsidRPr="009D2A57" w:rsidRDefault="0018411A" w:rsidP="00135410">
            <w:pPr>
              <w:spacing w:line="276" w:lineRule="auto"/>
              <w:rPr>
                <w:szCs w:val="26"/>
              </w:rPr>
            </w:pPr>
            <w:r w:rsidRPr="009D2A57">
              <w:rPr>
                <w:szCs w:val="26"/>
              </w:rPr>
              <w:t xml:space="preserve">Nhập chuỗi IP và Port, cách nhau bởi dấu phẩy, để xác định vị trí của Server. Example: </w:t>
            </w:r>
            <w:r w:rsidRPr="009D2A57">
              <w:rPr>
                <w:b/>
                <w:bCs/>
                <w:szCs w:val="26"/>
              </w:rPr>
              <w:t>172.19.200.89,1433</w:t>
            </w:r>
          </w:p>
        </w:tc>
      </w:tr>
      <w:tr w:rsidR="000C320D" w:rsidRPr="005F3A75" w14:paraId="6CA46ED8" w14:textId="77777777" w:rsidTr="00D52262">
        <w:trPr>
          <w:jc w:val="center"/>
        </w:trPr>
        <w:tc>
          <w:tcPr>
            <w:tcW w:w="869" w:type="pct"/>
          </w:tcPr>
          <w:p w14:paraId="0A370415" w14:textId="070E4AF0" w:rsidR="000C320D" w:rsidRPr="009D2A57" w:rsidRDefault="000C320D" w:rsidP="00135410">
            <w:pPr>
              <w:spacing w:line="276" w:lineRule="auto"/>
              <w:jc w:val="center"/>
              <w:rPr>
                <w:szCs w:val="26"/>
              </w:rPr>
            </w:pPr>
            <w:r w:rsidRPr="009D2A57">
              <w:rPr>
                <w:szCs w:val="26"/>
              </w:rPr>
              <w:t>TextBox</w:t>
            </w:r>
          </w:p>
        </w:tc>
        <w:tc>
          <w:tcPr>
            <w:tcW w:w="959" w:type="pct"/>
          </w:tcPr>
          <w:p w14:paraId="7BA43EDD" w14:textId="36ABE9E3" w:rsidR="000C320D" w:rsidRPr="009D2A57" w:rsidRDefault="000C320D" w:rsidP="00135410">
            <w:pPr>
              <w:spacing w:line="276" w:lineRule="auto"/>
              <w:rPr>
                <w:szCs w:val="26"/>
              </w:rPr>
            </w:pPr>
            <w:r w:rsidRPr="009D2A57">
              <w:rPr>
                <w:szCs w:val="26"/>
              </w:rPr>
              <w:t>Database</w:t>
            </w:r>
          </w:p>
        </w:tc>
        <w:tc>
          <w:tcPr>
            <w:tcW w:w="3172" w:type="pct"/>
          </w:tcPr>
          <w:p w14:paraId="670CAF0D" w14:textId="367804AA" w:rsidR="000C320D" w:rsidRPr="009D2A57" w:rsidRDefault="000C320D" w:rsidP="00135410">
            <w:pPr>
              <w:spacing w:line="276" w:lineRule="auto"/>
              <w:rPr>
                <w:szCs w:val="26"/>
              </w:rPr>
            </w:pPr>
            <w:r w:rsidRPr="009D2A57">
              <w:rPr>
                <w:szCs w:val="26"/>
              </w:rPr>
              <w:t>Nhập tên của CSDL muốn sử dụng ở trên Server.</w:t>
            </w:r>
          </w:p>
        </w:tc>
      </w:tr>
      <w:tr w:rsidR="000C320D" w:rsidRPr="005F3A75" w14:paraId="53B49643" w14:textId="77777777" w:rsidTr="00D52262">
        <w:trPr>
          <w:jc w:val="center"/>
        </w:trPr>
        <w:tc>
          <w:tcPr>
            <w:tcW w:w="869" w:type="pct"/>
          </w:tcPr>
          <w:p w14:paraId="7B3D4E99" w14:textId="5D793157" w:rsidR="000C320D" w:rsidRPr="009D2A57" w:rsidRDefault="000C320D" w:rsidP="00135410">
            <w:pPr>
              <w:spacing w:line="276" w:lineRule="auto"/>
              <w:jc w:val="center"/>
              <w:rPr>
                <w:szCs w:val="26"/>
              </w:rPr>
            </w:pPr>
            <w:r w:rsidRPr="009D2A57">
              <w:rPr>
                <w:szCs w:val="26"/>
              </w:rPr>
              <w:t>TextBox</w:t>
            </w:r>
          </w:p>
        </w:tc>
        <w:tc>
          <w:tcPr>
            <w:tcW w:w="959" w:type="pct"/>
          </w:tcPr>
          <w:p w14:paraId="79FD46C7" w14:textId="3E586D50" w:rsidR="000C320D" w:rsidRPr="009D2A57" w:rsidRDefault="000C320D" w:rsidP="00135410">
            <w:pPr>
              <w:spacing w:line="276" w:lineRule="auto"/>
              <w:rPr>
                <w:szCs w:val="26"/>
              </w:rPr>
            </w:pPr>
            <w:r w:rsidRPr="009D2A57">
              <w:rPr>
                <w:szCs w:val="26"/>
              </w:rPr>
              <w:t>User ID</w:t>
            </w:r>
          </w:p>
        </w:tc>
        <w:tc>
          <w:tcPr>
            <w:tcW w:w="3172" w:type="pct"/>
          </w:tcPr>
          <w:p w14:paraId="04914299" w14:textId="58A6CD1F" w:rsidR="000C320D" w:rsidRPr="009D2A57" w:rsidRDefault="000C320D" w:rsidP="00135410">
            <w:pPr>
              <w:spacing w:line="276" w:lineRule="auto"/>
              <w:rPr>
                <w:szCs w:val="26"/>
              </w:rPr>
            </w:pPr>
            <w:r w:rsidRPr="009D2A57">
              <w:rPr>
                <w:szCs w:val="26"/>
              </w:rPr>
              <w:t>Nhập tài khoản có quyền mở kết nối vào máy chủ</w:t>
            </w:r>
          </w:p>
        </w:tc>
      </w:tr>
      <w:tr w:rsidR="000C320D" w:rsidRPr="005F3A75" w14:paraId="4A541754" w14:textId="77777777" w:rsidTr="00D52262">
        <w:trPr>
          <w:jc w:val="center"/>
        </w:trPr>
        <w:tc>
          <w:tcPr>
            <w:tcW w:w="869" w:type="pct"/>
          </w:tcPr>
          <w:p w14:paraId="51F56866" w14:textId="64AF625E" w:rsidR="000C320D" w:rsidRPr="009D2A57" w:rsidRDefault="000C320D" w:rsidP="00135410">
            <w:pPr>
              <w:spacing w:line="276" w:lineRule="auto"/>
              <w:jc w:val="center"/>
              <w:rPr>
                <w:szCs w:val="26"/>
              </w:rPr>
            </w:pPr>
            <w:r w:rsidRPr="009D2A57">
              <w:rPr>
                <w:szCs w:val="26"/>
              </w:rPr>
              <w:t>TextBox</w:t>
            </w:r>
          </w:p>
        </w:tc>
        <w:tc>
          <w:tcPr>
            <w:tcW w:w="959" w:type="pct"/>
          </w:tcPr>
          <w:p w14:paraId="4EB2E5A6" w14:textId="513A38A5" w:rsidR="000C320D" w:rsidRPr="009D2A57" w:rsidRDefault="000C320D" w:rsidP="00135410">
            <w:pPr>
              <w:spacing w:line="276" w:lineRule="auto"/>
              <w:rPr>
                <w:szCs w:val="26"/>
              </w:rPr>
            </w:pPr>
            <w:r w:rsidRPr="009D2A57">
              <w:rPr>
                <w:szCs w:val="26"/>
              </w:rPr>
              <w:t>Password</w:t>
            </w:r>
          </w:p>
        </w:tc>
        <w:tc>
          <w:tcPr>
            <w:tcW w:w="3172" w:type="pct"/>
          </w:tcPr>
          <w:p w14:paraId="4020EDEB" w14:textId="327C125C" w:rsidR="000C320D" w:rsidRPr="009D2A57" w:rsidRDefault="000C320D" w:rsidP="00135410">
            <w:pPr>
              <w:spacing w:line="276" w:lineRule="auto"/>
              <w:rPr>
                <w:szCs w:val="26"/>
              </w:rPr>
            </w:pPr>
            <w:r w:rsidRPr="009D2A57">
              <w:rPr>
                <w:szCs w:val="26"/>
              </w:rPr>
              <w:t>Nhập mật khẩu cho tài khoản có quyền mở kết nối vào máy chủ</w:t>
            </w:r>
          </w:p>
        </w:tc>
      </w:tr>
      <w:tr w:rsidR="000C320D" w:rsidRPr="005F3A75" w14:paraId="17727DCD" w14:textId="77777777" w:rsidTr="00D52262">
        <w:trPr>
          <w:jc w:val="center"/>
        </w:trPr>
        <w:tc>
          <w:tcPr>
            <w:tcW w:w="869" w:type="pct"/>
          </w:tcPr>
          <w:p w14:paraId="170FCBE2" w14:textId="0343C91B" w:rsidR="000C320D" w:rsidRPr="009D2A57" w:rsidRDefault="000C320D" w:rsidP="00135410">
            <w:pPr>
              <w:spacing w:line="276" w:lineRule="auto"/>
              <w:jc w:val="center"/>
              <w:rPr>
                <w:szCs w:val="26"/>
              </w:rPr>
            </w:pPr>
            <w:r w:rsidRPr="009D2A57">
              <w:rPr>
                <w:szCs w:val="26"/>
              </w:rPr>
              <w:t>CheckBox</w:t>
            </w:r>
          </w:p>
        </w:tc>
        <w:tc>
          <w:tcPr>
            <w:tcW w:w="959" w:type="pct"/>
          </w:tcPr>
          <w:p w14:paraId="5434A16D" w14:textId="77777777" w:rsidR="000C320D" w:rsidRPr="009D2A57" w:rsidRDefault="000C320D" w:rsidP="00135410">
            <w:pPr>
              <w:spacing w:line="276" w:lineRule="auto"/>
              <w:rPr>
                <w:szCs w:val="26"/>
              </w:rPr>
            </w:pPr>
            <w:r w:rsidRPr="009D2A57">
              <w:rPr>
                <w:szCs w:val="26"/>
              </w:rPr>
              <w:t xml:space="preserve">Intergrated </w:t>
            </w:r>
          </w:p>
          <w:p w14:paraId="540D52D3" w14:textId="3762611F" w:rsidR="000C320D" w:rsidRPr="009D2A57" w:rsidRDefault="000C320D" w:rsidP="00135410">
            <w:pPr>
              <w:spacing w:line="276" w:lineRule="auto"/>
              <w:rPr>
                <w:szCs w:val="26"/>
              </w:rPr>
            </w:pPr>
            <w:r w:rsidRPr="009D2A57">
              <w:rPr>
                <w:szCs w:val="26"/>
              </w:rPr>
              <w:t>Security</w:t>
            </w:r>
          </w:p>
        </w:tc>
        <w:tc>
          <w:tcPr>
            <w:tcW w:w="3172" w:type="pct"/>
          </w:tcPr>
          <w:p w14:paraId="50B86E6D" w14:textId="77777777" w:rsidR="000C320D" w:rsidRPr="009D2A57" w:rsidRDefault="000C320D" w:rsidP="00135410">
            <w:pPr>
              <w:spacing w:line="276" w:lineRule="auto"/>
              <w:rPr>
                <w:szCs w:val="26"/>
              </w:rPr>
            </w:pPr>
            <w:r w:rsidRPr="009D2A57">
              <w:rPr>
                <w:szCs w:val="26"/>
              </w:rPr>
              <w:t>Cung cấp 2 cách đăng nhập vào CSDL cho Admin:</w:t>
            </w:r>
          </w:p>
          <w:p w14:paraId="495952AB" w14:textId="77777777" w:rsidR="000C320D" w:rsidRPr="009D2A57" w:rsidRDefault="0065349C" w:rsidP="00135410">
            <w:pPr>
              <w:pStyle w:val="ListParagraph"/>
              <w:numPr>
                <w:ilvl w:val="0"/>
                <w:numId w:val="10"/>
              </w:numPr>
              <w:spacing w:line="276" w:lineRule="auto"/>
              <w:contextualSpacing w:val="0"/>
              <w:rPr>
                <w:szCs w:val="26"/>
              </w:rPr>
            </w:pPr>
            <w:r w:rsidRPr="009D2A57">
              <w:rPr>
                <w:szCs w:val="26"/>
              </w:rPr>
              <w:t>Khi checkbox được chọn:</w:t>
            </w:r>
          </w:p>
          <w:p w14:paraId="493600E2" w14:textId="54279D50" w:rsidR="0065349C" w:rsidRPr="009D2A57" w:rsidRDefault="0065349C" w:rsidP="00135410">
            <w:pPr>
              <w:pStyle w:val="ListParagraph"/>
              <w:spacing w:line="276" w:lineRule="auto"/>
              <w:ind w:left="644"/>
              <w:contextualSpacing w:val="0"/>
              <w:rPr>
                <w:szCs w:val="26"/>
              </w:rPr>
            </w:pPr>
            <w:r w:rsidRPr="009D2A57">
              <w:rPr>
                <w:szCs w:val="26"/>
              </w:rPr>
              <w:t>Trong trường hợp này thông tin tài khoản sẽ được lấy thông tin từ file mã hóa thông tin đã được đăng nhập lần trước đó.</w:t>
            </w:r>
          </w:p>
          <w:p w14:paraId="16C320B0" w14:textId="77777777" w:rsidR="0065349C" w:rsidRPr="009D2A57" w:rsidRDefault="0065349C" w:rsidP="00135410">
            <w:pPr>
              <w:pStyle w:val="ListParagraph"/>
              <w:numPr>
                <w:ilvl w:val="0"/>
                <w:numId w:val="10"/>
              </w:numPr>
              <w:spacing w:line="276" w:lineRule="auto"/>
              <w:contextualSpacing w:val="0"/>
              <w:rPr>
                <w:szCs w:val="26"/>
              </w:rPr>
            </w:pPr>
            <w:r w:rsidRPr="009D2A57">
              <w:rPr>
                <w:szCs w:val="26"/>
              </w:rPr>
              <w:t>Khi check box không được chọn:</w:t>
            </w:r>
          </w:p>
          <w:p w14:paraId="1E2F4B8F" w14:textId="1BC15574" w:rsidR="0065349C" w:rsidRPr="009D2A57" w:rsidRDefault="0065349C" w:rsidP="00135410">
            <w:pPr>
              <w:pStyle w:val="ListParagraph"/>
              <w:spacing w:line="276" w:lineRule="auto"/>
              <w:ind w:left="644"/>
              <w:contextualSpacing w:val="0"/>
              <w:rPr>
                <w:szCs w:val="26"/>
              </w:rPr>
            </w:pPr>
            <w:r w:rsidRPr="009D2A57">
              <w:rPr>
                <w:szCs w:val="26"/>
              </w:rPr>
              <w:t xml:space="preserve">Trong trường hợp này Admin vẫn đăng nhập với tất cả thông tin. Và thông tin này sẽ được mã hóa </w:t>
            </w:r>
            <w:r w:rsidRPr="009D2A57">
              <w:rPr>
                <w:szCs w:val="26"/>
              </w:rPr>
              <w:lastRenderedPageBreak/>
              <w:t>ra file để dùng cho lần tiếp theo.</w:t>
            </w:r>
          </w:p>
        </w:tc>
      </w:tr>
      <w:tr w:rsidR="000C320D" w:rsidRPr="005F3A75" w14:paraId="5207572A" w14:textId="77777777" w:rsidTr="00D52262">
        <w:trPr>
          <w:jc w:val="center"/>
        </w:trPr>
        <w:tc>
          <w:tcPr>
            <w:tcW w:w="869" w:type="pct"/>
          </w:tcPr>
          <w:p w14:paraId="5FA4ED90" w14:textId="2FB73C8F" w:rsidR="000C320D" w:rsidRPr="009D2A57" w:rsidRDefault="000C320D" w:rsidP="00135410">
            <w:pPr>
              <w:spacing w:line="276" w:lineRule="auto"/>
              <w:jc w:val="center"/>
              <w:rPr>
                <w:szCs w:val="26"/>
              </w:rPr>
            </w:pPr>
            <w:r w:rsidRPr="009D2A57">
              <w:rPr>
                <w:szCs w:val="26"/>
              </w:rPr>
              <w:lastRenderedPageBreak/>
              <w:t>Button</w:t>
            </w:r>
          </w:p>
        </w:tc>
        <w:tc>
          <w:tcPr>
            <w:tcW w:w="959" w:type="pct"/>
          </w:tcPr>
          <w:p w14:paraId="553A9EAE" w14:textId="4F137B6D" w:rsidR="000C320D" w:rsidRPr="009D2A57" w:rsidRDefault="000C320D" w:rsidP="00135410">
            <w:pPr>
              <w:spacing w:line="276" w:lineRule="auto"/>
              <w:rPr>
                <w:szCs w:val="26"/>
              </w:rPr>
            </w:pPr>
            <w:r w:rsidRPr="009D2A57">
              <w:rPr>
                <w:szCs w:val="26"/>
              </w:rPr>
              <w:t>Save</w:t>
            </w:r>
          </w:p>
        </w:tc>
        <w:tc>
          <w:tcPr>
            <w:tcW w:w="3172" w:type="pct"/>
          </w:tcPr>
          <w:p w14:paraId="5223FE73" w14:textId="77777777" w:rsidR="000C320D" w:rsidRPr="009D2A57" w:rsidRDefault="000C320D" w:rsidP="00135410">
            <w:pPr>
              <w:spacing w:line="276" w:lineRule="auto"/>
              <w:rPr>
                <w:szCs w:val="26"/>
              </w:rPr>
            </w:pPr>
            <w:r w:rsidRPr="009D2A57">
              <w:rPr>
                <w:szCs w:val="26"/>
              </w:rPr>
              <w:t>Lưu lại những thông tin cấu hình vừa được nhập phía trên</w:t>
            </w:r>
          </w:p>
          <w:p w14:paraId="44E64C3B" w14:textId="2219C8D1" w:rsidR="000C320D" w:rsidRPr="009D2A57" w:rsidRDefault="000C320D" w:rsidP="00135410">
            <w:pPr>
              <w:pStyle w:val="ListParagraph"/>
              <w:spacing w:line="276" w:lineRule="auto"/>
              <w:ind w:left="360"/>
              <w:contextualSpacing w:val="0"/>
              <w:rPr>
                <w:szCs w:val="26"/>
              </w:rPr>
            </w:pPr>
            <w:r w:rsidRPr="009D2A57">
              <w:rPr>
                <w:szCs w:val="26"/>
              </w:rPr>
              <w:t>Nếu có trường bỏ trống show MessageBox “Fields cannot Blank”.</w:t>
            </w:r>
          </w:p>
        </w:tc>
      </w:tr>
    </w:tbl>
    <w:p w14:paraId="328C5114" w14:textId="77777777" w:rsidR="00D871E4" w:rsidRPr="00D871E4" w:rsidRDefault="00D871E4" w:rsidP="00D871E4"/>
    <w:p w14:paraId="7363C717" w14:textId="5B631121" w:rsidR="00D871E4" w:rsidRPr="00D871E4" w:rsidRDefault="00D871E4" w:rsidP="002B78F5">
      <w:pPr>
        <w:pStyle w:val="Heading4"/>
      </w:pPr>
      <w:bookmarkStart w:id="154" w:name="_Toc142003657"/>
      <w:r>
        <w:t>Màn hình Login</w:t>
      </w:r>
      <w:r w:rsidR="00F92869">
        <w:t>Screen</w:t>
      </w:r>
      <w:bookmarkEnd w:id="154"/>
    </w:p>
    <w:p w14:paraId="369CC8F3" w14:textId="77777777" w:rsidR="008E1F79" w:rsidRDefault="00F86BFC" w:rsidP="008E1F79">
      <w:pPr>
        <w:keepNext/>
      </w:pPr>
      <w:r>
        <w:rPr>
          <w:noProof/>
        </w:rPr>
        <w:drawing>
          <wp:inline distT="0" distB="0" distL="0" distR="0" wp14:anchorId="4C5F0E40" wp14:editId="75B2807E">
            <wp:extent cx="6051550" cy="3242945"/>
            <wp:effectExtent l="0" t="0" r="6350" b="0"/>
            <wp:docPr id="1824067634"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34" name="Picture 1" descr="A logo with a flower and text&#10;&#10;Description automatically generated"/>
                    <pic:cNvPicPr/>
                  </pic:nvPicPr>
                  <pic:blipFill>
                    <a:blip r:embed="rId29"/>
                    <a:stretch>
                      <a:fillRect/>
                    </a:stretch>
                  </pic:blipFill>
                  <pic:spPr>
                    <a:xfrm>
                      <a:off x="0" y="0"/>
                      <a:ext cx="6051550" cy="3242945"/>
                    </a:xfrm>
                    <a:prstGeom prst="rect">
                      <a:avLst/>
                    </a:prstGeom>
                  </pic:spPr>
                </pic:pic>
              </a:graphicData>
            </a:graphic>
          </wp:inline>
        </w:drawing>
      </w:r>
    </w:p>
    <w:p w14:paraId="030EC02B" w14:textId="3286A3B4" w:rsidR="0065349C" w:rsidRDefault="008E1F79" w:rsidP="008E1F79">
      <w:pPr>
        <w:pStyle w:val="Caption"/>
      </w:pPr>
      <w:bookmarkStart w:id="155" w:name="_Toc142003869"/>
      <w:r>
        <w:t xml:space="preserve">Hình </w:t>
      </w:r>
      <w:fldSimple w:instr=" STYLEREF 1 \s ">
        <w:r w:rsidR="006F338F">
          <w:rPr>
            <w:noProof/>
          </w:rPr>
          <w:t>3</w:t>
        </w:r>
      </w:fldSimple>
      <w:r w:rsidR="006F338F">
        <w:t>.</w:t>
      </w:r>
      <w:fldSimple w:instr=" SEQ Hình \* ARABIC \s 1 ">
        <w:r w:rsidR="006F338F">
          <w:rPr>
            <w:noProof/>
          </w:rPr>
          <w:t>7</w:t>
        </w:r>
      </w:fldSimple>
      <w:r w:rsidRPr="008E1F79">
        <w:rPr>
          <w:szCs w:val="24"/>
        </w:rPr>
        <w:t xml:space="preserve"> </w:t>
      </w:r>
      <w:r>
        <w:rPr>
          <w:szCs w:val="24"/>
        </w:rPr>
        <w:t>Màn hình LoginScreen</w:t>
      </w:r>
      <w:bookmarkEnd w:id="155"/>
    </w:p>
    <w:p w14:paraId="05FBEDF6" w14:textId="3C2F6B9C"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w:t>
      </w:r>
      <w:r w:rsidR="00BE00DD">
        <w:t xml:space="preserve">i Role </w:t>
      </w:r>
      <w:r>
        <w:t>của họ.</w:t>
      </w:r>
    </w:p>
    <w:p w14:paraId="4EFE17FE" w14:textId="03D3E128" w:rsidR="00A73AC1" w:rsidRDefault="00691BCE" w:rsidP="002B119E">
      <w:r>
        <w:t>Yêu cầu từng thành phần:</w:t>
      </w:r>
    </w:p>
    <w:p w14:paraId="776B7608" w14:textId="5F166DD5" w:rsidR="00D52262" w:rsidRDefault="00D52262" w:rsidP="00D52262">
      <w:pPr>
        <w:pStyle w:val="Caption"/>
        <w:keepNext/>
      </w:pPr>
      <w:bookmarkStart w:id="156" w:name="_Toc141985641"/>
      <w:r>
        <w:t xml:space="preserve">Bảng </w:t>
      </w:r>
      <w:fldSimple w:instr=" STYLEREF 1 \s ">
        <w:r w:rsidR="00530154">
          <w:rPr>
            <w:noProof/>
          </w:rPr>
          <w:t>3</w:t>
        </w:r>
      </w:fldSimple>
      <w:r w:rsidR="00530154">
        <w:t>.</w:t>
      </w:r>
      <w:fldSimple w:instr=" SEQ Bảng \* ARABIC \s 1 ">
        <w:r w:rsidR="00530154">
          <w:rPr>
            <w:noProof/>
          </w:rPr>
          <w:t>3</w:t>
        </w:r>
      </w:fldSimple>
      <w:r w:rsidRPr="00D52262">
        <w:t xml:space="preserve"> </w:t>
      </w:r>
      <w:r>
        <w:t xml:space="preserve">Các thành phần trên màn hình </w:t>
      </w:r>
      <w:r>
        <w:rPr>
          <w:szCs w:val="24"/>
        </w:rPr>
        <w:t>LoginScreen</w:t>
      </w:r>
      <w:bookmarkEnd w:id="156"/>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9D2A57">
        <w:tc>
          <w:tcPr>
            <w:tcW w:w="869" w:type="pct"/>
            <w:shd w:val="clear" w:color="auto" w:fill="DBE5F1" w:themeFill="accent1" w:themeFillTint="33"/>
          </w:tcPr>
          <w:p w14:paraId="2982097E" w14:textId="77777777" w:rsidR="00691BCE" w:rsidRPr="009D2A57" w:rsidRDefault="00691BCE" w:rsidP="00135410">
            <w:pPr>
              <w:spacing w:after="200" w:line="276" w:lineRule="auto"/>
              <w:jc w:val="center"/>
              <w:rPr>
                <w:b/>
                <w:szCs w:val="26"/>
              </w:rPr>
            </w:pPr>
            <w:r w:rsidRPr="009D2A57">
              <w:rPr>
                <w:b/>
                <w:szCs w:val="26"/>
              </w:rPr>
              <w:t xml:space="preserve">Type </w:t>
            </w:r>
          </w:p>
        </w:tc>
        <w:tc>
          <w:tcPr>
            <w:tcW w:w="959" w:type="pct"/>
            <w:shd w:val="clear" w:color="auto" w:fill="DBE5F1" w:themeFill="accent1" w:themeFillTint="33"/>
          </w:tcPr>
          <w:p w14:paraId="7CB3021C" w14:textId="77777777" w:rsidR="00691BCE" w:rsidRPr="009D2A57" w:rsidRDefault="00691BCE" w:rsidP="00135410">
            <w:pPr>
              <w:spacing w:after="200" w:line="276" w:lineRule="auto"/>
              <w:jc w:val="center"/>
              <w:rPr>
                <w:b/>
                <w:szCs w:val="26"/>
              </w:rPr>
            </w:pPr>
            <w:r w:rsidRPr="009D2A57">
              <w:rPr>
                <w:b/>
                <w:szCs w:val="26"/>
              </w:rPr>
              <w:t>Tên</w:t>
            </w:r>
          </w:p>
        </w:tc>
        <w:tc>
          <w:tcPr>
            <w:tcW w:w="3172" w:type="pct"/>
            <w:shd w:val="clear" w:color="auto" w:fill="DBE5F1" w:themeFill="accent1" w:themeFillTint="33"/>
          </w:tcPr>
          <w:p w14:paraId="7A64D61E" w14:textId="77777777" w:rsidR="00691BCE" w:rsidRPr="009D2A57" w:rsidRDefault="00691BCE" w:rsidP="00135410">
            <w:pPr>
              <w:spacing w:after="200" w:line="276" w:lineRule="auto"/>
              <w:rPr>
                <w:b/>
                <w:szCs w:val="26"/>
              </w:rPr>
            </w:pPr>
            <w:r w:rsidRPr="009D2A57">
              <w:rPr>
                <w:b/>
                <w:szCs w:val="26"/>
              </w:rPr>
              <w:t xml:space="preserve">Mô tả </w:t>
            </w:r>
          </w:p>
        </w:tc>
      </w:tr>
      <w:tr w:rsidR="00691BCE" w:rsidRPr="005F3A75" w14:paraId="658BA9AE" w14:textId="77777777" w:rsidTr="00C1013C">
        <w:tc>
          <w:tcPr>
            <w:tcW w:w="869" w:type="pct"/>
          </w:tcPr>
          <w:p w14:paraId="3D89EA8A" w14:textId="77777777" w:rsidR="00691BCE" w:rsidRPr="009D2A57" w:rsidRDefault="00691BCE" w:rsidP="00135410">
            <w:pPr>
              <w:spacing w:after="200" w:line="276" w:lineRule="auto"/>
              <w:jc w:val="center"/>
              <w:rPr>
                <w:szCs w:val="26"/>
              </w:rPr>
            </w:pPr>
            <w:r w:rsidRPr="009D2A57">
              <w:rPr>
                <w:szCs w:val="26"/>
              </w:rPr>
              <w:t>TextBox</w:t>
            </w:r>
          </w:p>
        </w:tc>
        <w:tc>
          <w:tcPr>
            <w:tcW w:w="959" w:type="pct"/>
          </w:tcPr>
          <w:p w14:paraId="6EF780E7" w14:textId="136AC426" w:rsidR="00691BCE" w:rsidRPr="009D2A57" w:rsidRDefault="00AA279D" w:rsidP="00135410">
            <w:pPr>
              <w:spacing w:after="200" w:line="276" w:lineRule="auto"/>
              <w:jc w:val="center"/>
              <w:rPr>
                <w:szCs w:val="26"/>
              </w:rPr>
            </w:pPr>
            <w:r w:rsidRPr="009D2A57">
              <w:rPr>
                <w:szCs w:val="26"/>
              </w:rPr>
              <w:t>User Name</w:t>
            </w:r>
          </w:p>
        </w:tc>
        <w:tc>
          <w:tcPr>
            <w:tcW w:w="3172" w:type="pct"/>
          </w:tcPr>
          <w:p w14:paraId="281916C7" w14:textId="21177D4C" w:rsidR="00691BCE" w:rsidRPr="009D2A57" w:rsidRDefault="00AA279D" w:rsidP="00135410">
            <w:pPr>
              <w:spacing w:after="200" w:line="276" w:lineRule="auto"/>
              <w:rPr>
                <w:szCs w:val="26"/>
              </w:rPr>
            </w:pPr>
            <w:r w:rsidRPr="009D2A57">
              <w:rPr>
                <w:szCs w:val="26"/>
              </w:rPr>
              <w:t>Nhập tên tài khoản được cấp của người dùng</w:t>
            </w:r>
            <w:r w:rsidR="00F92869" w:rsidRPr="009D2A57">
              <w:rPr>
                <w:szCs w:val="26"/>
              </w:rPr>
              <w:t>.</w:t>
            </w:r>
          </w:p>
        </w:tc>
      </w:tr>
      <w:tr w:rsidR="00691BCE" w:rsidRPr="005F3A75" w14:paraId="1648D63F" w14:textId="77777777" w:rsidTr="00C1013C">
        <w:tc>
          <w:tcPr>
            <w:tcW w:w="869" w:type="pct"/>
          </w:tcPr>
          <w:p w14:paraId="39F96CCD" w14:textId="77777777" w:rsidR="00691BCE" w:rsidRPr="009D2A57" w:rsidRDefault="00691BCE" w:rsidP="00135410">
            <w:pPr>
              <w:spacing w:after="200" w:line="276" w:lineRule="auto"/>
              <w:jc w:val="center"/>
              <w:rPr>
                <w:szCs w:val="26"/>
              </w:rPr>
            </w:pPr>
            <w:r w:rsidRPr="009D2A57">
              <w:rPr>
                <w:szCs w:val="26"/>
              </w:rPr>
              <w:t>TextBox</w:t>
            </w:r>
          </w:p>
        </w:tc>
        <w:tc>
          <w:tcPr>
            <w:tcW w:w="959" w:type="pct"/>
          </w:tcPr>
          <w:p w14:paraId="30CFC03A" w14:textId="14BB7737" w:rsidR="00691BCE" w:rsidRPr="009D2A57" w:rsidRDefault="00AA279D" w:rsidP="00135410">
            <w:pPr>
              <w:spacing w:after="200" w:line="276" w:lineRule="auto"/>
              <w:jc w:val="center"/>
              <w:rPr>
                <w:szCs w:val="26"/>
              </w:rPr>
            </w:pPr>
            <w:r w:rsidRPr="009D2A57">
              <w:rPr>
                <w:szCs w:val="26"/>
              </w:rPr>
              <w:t>Password</w:t>
            </w:r>
          </w:p>
        </w:tc>
        <w:tc>
          <w:tcPr>
            <w:tcW w:w="3172" w:type="pct"/>
          </w:tcPr>
          <w:p w14:paraId="2D0E3D0D" w14:textId="38FB707F" w:rsidR="00691BCE" w:rsidRPr="009D2A57" w:rsidRDefault="00AA279D" w:rsidP="00135410">
            <w:pPr>
              <w:spacing w:after="200" w:line="276" w:lineRule="auto"/>
              <w:rPr>
                <w:szCs w:val="26"/>
              </w:rPr>
            </w:pPr>
            <w:r w:rsidRPr="009D2A57">
              <w:rPr>
                <w:szCs w:val="26"/>
              </w:rPr>
              <w:t xml:space="preserve">Nhập mật khẩu cho </w:t>
            </w:r>
            <w:r w:rsidR="00F92869" w:rsidRPr="009D2A57">
              <w:rPr>
                <w:szCs w:val="26"/>
              </w:rPr>
              <w:t>tài khoản</w:t>
            </w:r>
            <w:r w:rsidRPr="009D2A57">
              <w:rPr>
                <w:szCs w:val="26"/>
              </w:rPr>
              <w:t xml:space="preserve"> được cấp</w:t>
            </w:r>
            <w:r w:rsidR="00F92869" w:rsidRPr="009D2A57">
              <w:rPr>
                <w:szCs w:val="26"/>
              </w:rPr>
              <w:t xml:space="preserve"> của người dùng.</w:t>
            </w:r>
          </w:p>
        </w:tc>
      </w:tr>
      <w:tr w:rsidR="00AA279D" w:rsidRPr="005F3A75" w14:paraId="3C70BBE4" w14:textId="77777777" w:rsidTr="00C1013C">
        <w:tc>
          <w:tcPr>
            <w:tcW w:w="869" w:type="pct"/>
          </w:tcPr>
          <w:p w14:paraId="42F1F76F" w14:textId="2EBC229A" w:rsidR="00AA279D" w:rsidRPr="009D2A57" w:rsidRDefault="00AA279D" w:rsidP="00135410">
            <w:pPr>
              <w:spacing w:after="200" w:line="276" w:lineRule="auto"/>
              <w:jc w:val="center"/>
              <w:rPr>
                <w:szCs w:val="26"/>
              </w:rPr>
            </w:pPr>
            <w:r w:rsidRPr="009D2A57">
              <w:rPr>
                <w:szCs w:val="26"/>
              </w:rPr>
              <w:t>Button</w:t>
            </w:r>
          </w:p>
        </w:tc>
        <w:tc>
          <w:tcPr>
            <w:tcW w:w="959" w:type="pct"/>
          </w:tcPr>
          <w:p w14:paraId="57AE46E6" w14:textId="17A23FDD" w:rsidR="00AA279D" w:rsidRPr="009D2A57" w:rsidRDefault="00AA279D" w:rsidP="00135410">
            <w:pPr>
              <w:spacing w:after="200" w:line="276" w:lineRule="auto"/>
              <w:jc w:val="center"/>
              <w:rPr>
                <w:szCs w:val="26"/>
              </w:rPr>
            </w:pPr>
            <w:r w:rsidRPr="009D2A57">
              <w:rPr>
                <w:szCs w:val="26"/>
              </w:rPr>
              <w:t>Login</w:t>
            </w:r>
          </w:p>
        </w:tc>
        <w:tc>
          <w:tcPr>
            <w:tcW w:w="3172" w:type="pct"/>
          </w:tcPr>
          <w:p w14:paraId="610400F5" w14:textId="77777777" w:rsidR="00F92869" w:rsidRPr="009D2A57" w:rsidRDefault="00F92869" w:rsidP="00135410">
            <w:pPr>
              <w:spacing w:after="200" w:line="276" w:lineRule="auto"/>
              <w:rPr>
                <w:szCs w:val="26"/>
              </w:rPr>
            </w:pPr>
            <w:r w:rsidRPr="009D2A57">
              <w:rPr>
                <w:szCs w:val="26"/>
              </w:rPr>
              <w:t>Xác thực thông tin tài khoản vừa được nhập có tồn tại trong hệ thống thì chuyển vào màn hình chính.</w:t>
            </w:r>
          </w:p>
          <w:p w14:paraId="1FB79258" w14:textId="07EC818D" w:rsidR="00AA279D" w:rsidRPr="009D2A57" w:rsidRDefault="00F92869" w:rsidP="00135410">
            <w:pPr>
              <w:pStyle w:val="ListParagraph"/>
              <w:numPr>
                <w:ilvl w:val="0"/>
                <w:numId w:val="11"/>
              </w:numPr>
              <w:spacing w:after="200" w:line="276" w:lineRule="auto"/>
              <w:rPr>
                <w:szCs w:val="26"/>
              </w:rPr>
            </w:pPr>
            <w:r w:rsidRPr="009D2A57">
              <w:rPr>
                <w:szCs w:val="26"/>
              </w:rPr>
              <w:t xml:space="preserve">Nếu có trường để trống, show MessageBox: “Fields cannot blank”. </w:t>
            </w:r>
          </w:p>
          <w:p w14:paraId="53E2BCC5" w14:textId="39128588" w:rsidR="00F92869" w:rsidRPr="009D2A57" w:rsidRDefault="00F92869" w:rsidP="00135410">
            <w:pPr>
              <w:pStyle w:val="ListParagraph"/>
              <w:numPr>
                <w:ilvl w:val="0"/>
                <w:numId w:val="11"/>
              </w:numPr>
              <w:spacing w:after="200" w:line="276" w:lineRule="auto"/>
              <w:rPr>
                <w:szCs w:val="26"/>
              </w:rPr>
            </w:pPr>
            <w:r w:rsidRPr="009D2A57">
              <w:rPr>
                <w:szCs w:val="26"/>
              </w:rPr>
              <w:lastRenderedPageBreak/>
              <w:t>Nếu thông tin tài khoản không hợp lệ thì cho phép nhập lại.</w:t>
            </w:r>
          </w:p>
        </w:tc>
      </w:tr>
    </w:tbl>
    <w:p w14:paraId="265220DA" w14:textId="11B732BB" w:rsidR="00F92869" w:rsidRDefault="00F92869" w:rsidP="002B78F5">
      <w:pPr>
        <w:pStyle w:val="Heading4"/>
      </w:pPr>
      <w:bookmarkStart w:id="157" w:name="_Toc142003658"/>
      <w:r>
        <w:lastRenderedPageBreak/>
        <w:t>Màn hình HomeScreen</w:t>
      </w:r>
      <w:bookmarkEnd w:id="157"/>
    </w:p>
    <w:p w14:paraId="06C173EE" w14:textId="38AB7108" w:rsidR="002B5312" w:rsidRDefault="00C41FEB" w:rsidP="002B5312">
      <w:pPr>
        <w:keepNext/>
      </w:pPr>
      <w:r w:rsidRPr="00C41FEB">
        <w:rPr>
          <w:noProof/>
        </w:rPr>
        <w:drawing>
          <wp:inline distT="0" distB="0" distL="0" distR="0" wp14:anchorId="241C10E8" wp14:editId="0DF737DF">
            <wp:extent cx="6051550" cy="3246120"/>
            <wp:effectExtent l="0" t="0" r="0" b="0"/>
            <wp:docPr id="656937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7942" name="Picture 1" descr="A screenshot of a computer&#10;&#10;Description automatically generated"/>
                    <pic:cNvPicPr/>
                  </pic:nvPicPr>
                  <pic:blipFill>
                    <a:blip r:embed="rId30"/>
                    <a:stretch>
                      <a:fillRect/>
                    </a:stretch>
                  </pic:blipFill>
                  <pic:spPr>
                    <a:xfrm>
                      <a:off x="0" y="0"/>
                      <a:ext cx="6051550" cy="3246120"/>
                    </a:xfrm>
                    <a:prstGeom prst="rect">
                      <a:avLst/>
                    </a:prstGeom>
                  </pic:spPr>
                </pic:pic>
              </a:graphicData>
            </a:graphic>
          </wp:inline>
        </w:drawing>
      </w:r>
    </w:p>
    <w:p w14:paraId="67E12746" w14:textId="2AC50C09" w:rsidR="00F92869" w:rsidRDefault="002B5312" w:rsidP="002B5312">
      <w:pPr>
        <w:pStyle w:val="Caption"/>
        <w:rPr>
          <w:szCs w:val="24"/>
        </w:rPr>
      </w:pPr>
      <w:bookmarkStart w:id="158" w:name="_Toc142003870"/>
      <w:r>
        <w:t xml:space="preserve">Hình </w:t>
      </w:r>
      <w:fldSimple w:instr=" STYLEREF 1 \s ">
        <w:r w:rsidR="006F338F">
          <w:rPr>
            <w:noProof/>
          </w:rPr>
          <w:t>3</w:t>
        </w:r>
      </w:fldSimple>
      <w:r w:rsidR="006F338F">
        <w:t>.</w:t>
      </w:r>
      <w:fldSimple w:instr=" SEQ Hình \* ARABIC \s 1 ">
        <w:r w:rsidR="006F338F">
          <w:rPr>
            <w:noProof/>
          </w:rPr>
          <w:t>8</w:t>
        </w:r>
      </w:fldSimple>
      <w:r w:rsidRPr="002B5312">
        <w:rPr>
          <w:szCs w:val="24"/>
        </w:rPr>
        <w:t xml:space="preserve"> </w:t>
      </w:r>
      <w:r>
        <w:rPr>
          <w:szCs w:val="24"/>
        </w:rPr>
        <w:t>Màn hình HomeScreen</w:t>
      </w:r>
      <w:bookmarkEnd w:id="158"/>
    </w:p>
    <w:p w14:paraId="59768625" w14:textId="77777777" w:rsidR="00C41FEB" w:rsidRPr="00C41FEB" w:rsidRDefault="00C41FEB" w:rsidP="00C41FEB"/>
    <w:p w14:paraId="2523763E" w14:textId="5CB951A1" w:rsidR="006E3DB3" w:rsidRDefault="006E3DB3" w:rsidP="00F92869">
      <w:r>
        <w:t>Sau khi đăng nhập với thông tin đăng nhập đúng tại màn hình login người dùng sẽ được chuyển sang màn hình HomeScreen. Đây là màn hình chứa tất cả các chức năng mà phần mềm có thể sử dụng.</w:t>
      </w:r>
    </w:p>
    <w:p w14:paraId="631014EA" w14:textId="37A814C9" w:rsidR="009D2A57" w:rsidRDefault="009D2A57" w:rsidP="00F92869">
      <w:r>
        <w:t>Yêu cầu về các thành phần có trên màn hình:</w:t>
      </w:r>
    </w:p>
    <w:p w14:paraId="0DC35336" w14:textId="6A5E8BF5" w:rsidR="009D2A57" w:rsidRDefault="009D2A57" w:rsidP="00C41FEB">
      <w:pPr>
        <w:pStyle w:val="ListParagraph"/>
        <w:numPr>
          <w:ilvl w:val="0"/>
          <w:numId w:val="80"/>
        </w:numPr>
      </w:pPr>
      <w:r>
        <w:t>Có 16 nút bấm để gọi đến các màn hình tương ứng là :RoleScreen, StaffScreen, DoctorScreen,NurseScreen,MedicineScreen,SymptomScreen,PatientRegisterationScreen, DiseaseScreen, BioTestScreen, UrineTestScreen, BloodTestScreen,</w:t>
      </w:r>
    </w:p>
    <w:p w14:paraId="66C5B1F4" w14:textId="13570CA5" w:rsidR="00C41FEB" w:rsidRDefault="00C41FEB" w:rsidP="00C41FEB">
      <w:pPr>
        <w:pStyle w:val="ListParagraph"/>
        <w:numPr>
          <w:ilvl w:val="0"/>
          <w:numId w:val="80"/>
        </w:numPr>
      </w:pPr>
      <w:r>
        <w:t>Sẽ có thêm các chức năng mở rộng khi bấm nút File trên thanh Control</w:t>
      </w:r>
      <w:r w:rsidR="00B40D6A">
        <w:t xml:space="preserve"> bao gồm : SetingScreen, Logout action, Exit action.</w:t>
      </w:r>
    </w:p>
    <w:p w14:paraId="1EB95842" w14:textId="77777777" w:rsidR="00B40D6A" w:rsidRDefault="00B40D6A" w:rsidP="00B40D6A">
      <w:pPr>
        <w:keepNext/>
        <w:ind w:left="360"/>
        <w:jc w:val="center"/>
      </w:pPr>
      <w:r w:rsidRPr="00B40D6A">
        <w:rPr>
          <w:noProof/>
        </w:rPr>
        <w:lastRenderedPageBreak/>
        <w:drawing>
          <wp:inline distT="0" distB="0" distL="0" distR="0" wp14:anchorId="4B1DCA62" wp14:editId="2897C7BB">
            <wp:extent cx="3536619" cy="1763485"/>
            <wp:effectExtent l="0" t="0" r="0" b="0"/>
            <wp:docPr id="73077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8729" name="Picture 1" descr="A screenshot of a computer&#10;&#10;Description automatically generated"/>
                    <pic:cNvPicPr/>
                  </pic:nvPicPr>
                  <pic:blipFill>
                    <a:blip r:embed="rId31"/>
                    <a:stretch>
                      <a:fillRect/>
                    </a:stretch>
                  </pic:blipFill>
                  <pic:spPr>
                    <a:xfrm>
                      <a:off x="0" y="0"/>
                      <a:ext cx="3546004" cy="1768165"/>
                    </a:xfrm>
                    <a:prstGeom prst="rect">
                      <a:avLst/>
                    </a:prstGeom>
                  </pic:spPr>
                </pic:pic>
              </a:graphicData>
            </a:graphic>
          </wp:inline>
        </w:drawing>
      </w:r>
    </w:p>
    <w:p w14:paraId="2A75256C" w14:textId="748C008D" w:rsidR="00B40D6A" w:rsidRDefault="00B40D6A" w:rsidP="00B40D6A">
      <w:pPr>
        <w:pStyle w:val="Caption"/>
        <w:rPr>
          <w:szCs w:val="24"/>
        </w:rPr>
      </w:pPr>
      <w:r>
        <w:t xml:space="preserve">Hình </w:t>
      </w:r>
      <w:fldSimple w:instr=" STYLEREF 1 \s ">
        <w:r>
          <w:rPr>
            <w:noProof/>
          </w:rPr>
          <w:t>3</w:t>
        </w:r>
      </w:fldSimple>
      <w:r>
        <w:t>.9</w:t>
      </w:r>
      <w:r w:rsidRPr="002B5312">
        <w:rPr>
          <w:szCs w:val="24"/>
        </w:rPr>
        <w:t xml:space="preserve"> </w:t>
      </w:r>
      <w:r>
        <w:rPr>
          <w:szCs w:val="24"/>
        </w:rPr>
        <w:t>Màn hình con File button</w:t>
      </w:r>
    </w:p>
    <w:p w14:paraId="4CE435B9" w14:textId="77777777" w:rsidR="009D2A57" w:rsidRDefault="009D2A57" w:rsidP="00F92869"/>
    <w:p w14:paraId="7D7F53B2" w14:textId="681E7464" w:rsidR="002101D1" w:rsidRDefault="002101D1" w:rsidP="002B78F5">
      <w:pPr>
        <w:pStyle w:val="Heading4"/>
      </w:pPr>
      <w:bookmarkStart w:id="159" w:name="_Toc142003659"/>
      <w:r>
        <w:t>Màn hình StaffScreen</w:t>
      </w:r>
      <w:bookmarkEnd w:id="159"/>
    </w:p>
    <w:p w14:paraId="42C07467" w14:textId="77777777" w:rsidR="002B5312" w:rsidRDefault="002101D1" w:rsidP="002B5312">
      <w:pPr>
        <w:keepNext/>
      </w:pPr>
      <w:r>
        <w:rPr>
          <w:noProof/>
        </w:rPr>
        <w:drawing>
          <wp:inline distT="0" distB="0" distL="0" distR="0" wp14:anchorId="0BB1B47C" wp14:editId="259812F8">
            <wp:extent cx="6051550" cy="3245485"/>
            <wp:effectExtent l="0" t="0" r="0" b="0"/>
            <wp:docPr id="31770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186" name="Picture 1" descr="A screenshot of a computer&#10;&#10;Description automatically generated"/>
                    <pic:cNvPicPr/>
                  </pic:nvPicPr>
                  <pic:blipFill>
                    <a:blip r:embed="rId32"/>
                    <a:stretch>
                      <a:fillRect/>
                    </a:stretch>
                  </pic:blipFill>
                  <pic:spPr>
                    <a:xfrm>
                      <a:off x="0" y="0"/>
                      <a:ext cx="6051550" cy="3245485"/>
                    </a:xfrm>
                    <a:prstGeom prst="rect">
                      <a:avLst/>
                    </a:prstGeom>
                  </pic:spPr>
                </pic:pic>
              </a:graphicData>
            </a:graphic>
          </wp:inline>
        </w:drawing>
      </w:r>
    </w:p>
    <w:p w14:paraId="5E83C9A7" w14:textId="007F0FF2" w:rsidR="002101D1" w:rsidRDefault="002B5312" w:rsidP="002B5312">
      <w:pPr>
        <w:pStyle w:val="Caption"/>
      </w:pPr>
      <w:bookmarkStart w:id="160" w:name="_Toc142003871"/>
      <w:r>
        <w:t xml:space="preserve">Hình </w:t>
      </w:r>
      <w:fldSimple w:instr=" STYLEREF 1 \s ">
        <w:r w:rsidR="006F338F">
          <w:rPr>
            <w:noProof/>
          </w:rPr>
          <w:t>3</w:t>
        </w:r>
      </w:fldSimple>
      <w:r w:rsidR="006F338F">
        <w:t>.</w:t>
      </w:r>
      <w:fldSimple w:instr=" SEQ Hình \* ARABIC \s 1 ">
        <w:r w:rsidR="006F338F">
          <w:rPr>
            <w:noProof/>
          </w:rPr>
          <w:t>9</w:t>
        </w:r>
      </w:fldSimple>
      <w:r w:rsidRPr="002B5312">
        <w:rPr>
          <w:szCs w:val="24"/>
        </w:rPr>
        <w:t xml:space="preserve"> </w:t>
      </w:r>
      <w:r>
        <w:rPr>
          <w:szCs w:val="24"/>
        </w:rPr>
        <w:t>Màn hình StaffScreen</w:t>
      </w:r>
      <w:bookmarkEnd w:id="160"/>
    </w:p>
    <w:p w14:paraId="06D15B10" w14:textId="29158DDB" w:rsidR="006E3DB3" w:rsidRDefault="002101D1" w:rsidP="00F92869">
      <w:r>
        <w:t>Đây là màn hình dành cho admin đăng kí tài khoản sử dụng cho các bác sĩ, y tá làm việc trực tiếp với các phòng ban xét nghiệm chuẩn đoán cho bệnh nhân điều trị thận nhân tạo.</w:t>
      </w:r>
    </w:p>
    <w:p w14:paraId="72137CAC" w14:textId="34F237A2" w:rsidR="00102423" w:rsidRPr="00F92869" w:rsidRDefault="00102423" w:rsidP="00F92869">
      <w:r>
        <w:t>Hành vi của các đối tượng trong màn hình:</w:t>
      </w:r>
    </w:p>
    <w:p w14:paraId="31B63910" w14:textId="0C7E41CB" w:rsidR="00F92869" w:rsidRDefault="00F92869" w:rsidP="002B78F5">
      <w:pPr>
        <w:pStyle w:val="Heading4"/>
      </w:pPr>
      <w:bookmarkStart w:id="161" w:name="_Toc142003660"/>
      <w:r>
        <w:lastRenderedPageBreak/>
        <w:t>Màn hình MedicineScreen</w:t>
      </w:r>
      <w:bookmarkEnd w:id="161"/>
    </w:p>
    <w:p w14:paraId="16F96630" w14:textId="77777777" w:rsidR="002B5312" w:rsidRDefault="006E3DB3" w:rsidP="002B5312">
      <w:pPr>
        <w:keepNext/>
      </w:pPr>
      <w:r>
        <w:rPr>
          <w:noProof/>
        </w:rPr>
        <w:drawing>
          <wp:inline distT="0" distB="0" distL="0" distR="0" wp14:anchorId="7FDE1943" wp14:editId="5551BC1F">
            <wp:extent cx="6051550" cy="3246120"/>
            <wp:effectExtent l="0" t="0" r="0" b="0"/>
            <wp:docPr id="70457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1298" name="Picture 1" descr="A screenshot of a computer&#10;&#10;Description automatically generated"/>
                    <pic:cNvPicPr/>
                  </pic:nvPicPr>
                  <pic:blipFill>
                    <a:blip r:embed="rId33"/>
                    <a:stretch>
                      <a:fillRect/>
                    </a:stretch>
                  </pic:blipFill>
                  <pic:spPr>
                    <a:xfrm>
                      <a:off x="0" y="0"/>
                      <a:ext cx="6051550" cy="3246120"/>
                    </a:xfrm>
                    <a:prstGeom prst="rect">
                      <a:avLst/>
                    </a:prstGeom>
                  </pic:spPr>
                </pic:pic>
              </a:graphicData>
            </a:graphic>
          </wp:inline>
        </w:drawing>
      </w:r>
    </w:p>
    <w:p w14:paraId="65D098DC" w14:textId="25F2BCDE" w:rsidR="00F92869" w:rsidRDefault="002B5312" w:rsidP="002B5312">
      <w:pPr>
        <w:pStyle w:val="Caption"/>
      </w:pPr>
      <w:bookmarkStart w:id="162" w:name="_Toc142003872"/>
      <w:r>
        <w:t xml:space="preserve">Hình </w:t>
      </w:r>
      <w:fldSimple w:instr=" STYLEREF 1 \s ">
        <w:r w:rsidR="006F338F">
          <w:rPr>
            <w:noProof/>
          </w:rPr>
          <w:t>3</w:t>
        </w:r>
      </w:fldSimple>
      <w:r w:rsidR="006F338F">
        <w:t>.</w:t>
      </w:r>
      <w:fldSimple w:instr=" SEQ Hình \* ARABIC \s 1 ">
        <w:r w:rsidR="006F338F">
          <w:rPr>
            <w:noProof/>
          </w:rPr>
          <w:t>10</w:t>
        </w:r>
      </w:fldSimple>
      <w:r w:rsidRPr="002B5312">
        <w:rPr>
          <w:szCs w:val="24"/>
        </w:rPr>
        <w:t xml:space="preserve"> </w:t>
      </w:r>
      <w:r>
        <w:rPr>
          <w:szCs w:val="24"/>
        </w:rPr>
        <w:t>Màn hình MedicineScreen</w:t>
      </w:r>
      <w:bookmarkEnd w:id="162"/>
    </w:p>
    <w:p w14:paraId="02CDF410" w14:textId="77777777" w:rsidR="007A1272" w:rsidRDefault="007A1272" w:rsidP="00F92869"/>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8751F76" w:rsidR="004723D4" w:rsidRDefault="004723D4" w:rsidP="00F92869">
      <w:r>
        <w:t>Yêu cầu về từng thành phần:</w:t>
      </w:r>
    </w:p>
    <w:p w14:paraId="0044CC03" w14:textId="77777777" w:rsidR="0043714C" w:rsidRDefault="0043714C" w:rsidP="00F92869"/>
    <w:p w14:paraId="05B12DF4" w14:textId="5C092028" w:rsidR="0043714C" w:rsidRDefault="0043714C" w:rsidP="0043714C">
      <w:pPr>
        <w:pStyle w:val="Caption"/>
        <w:keepNext/>
      </w:pPr>
      <w:bookmarkStart w:id="163" w:name="_Toc141985642"/>
      <w:r>
        <w:t xml:space="preserve">Bảng </w:t>
      </w:r>
      <w:fldSimple w:instr=" STYLEREF 1 \s ">
        <w:r w:rsidR="00530154">
          <w:rPr>
            <w:noProof/>
          </w:rPr>
          <w:t>3</w:t>
        </w:r>
      </w:fldSimple>
      <w:r w:rsidR="00530154">
        <w:t>.</w:t>
      </w:r>
      <w:fldSimple w:instr=" SEQ Bảng \* ARABIC \s 1 ">
        <w:r w:rsidR="00530154">
          <w:rPr>
            <w:noProof/>
          </w:rPr>
          <w:t>4</w:t>
        </w:r>
      </w:fldSimple>
      <w:r w:rsidRPr="0043714C">
        <w:t xml:space="preserve"> </w:t>
      </w:r>
      <w:r>
        <w:t xml:space="preserve">Các thành phần trên màn hình </w:t>
      </w:r>
      <w:r>
        <w:rPr>
          <w:szCs w:val="24"/>
        </w:rPr>
        <w:t>MedicineScreen</w:t>
      </w:r>
      <w:bookmarkEnd w:id="163"/>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9D2A57">
        <w:tc>
          <w:tcPr>
            <w:tcW w:w="869" w:type="pct"/>
            <w:shd w:val="clear" w:color="auto" w:fill="DBE5F1" w:themeFill="accent1" w:themeFillTint="33"/>
          </w:tcPr>
          <w:p w14:paraId="0A71C993" w14:textId="77777777" w:rsidR="004459B1" w:rsidRPr="009D2A57" w:rsidRDefault="004459B1" w:rsidP="00C1013C">
            <w:pPr>
              <w:spacing w:after="200" w:line="276" w:lineRule="auto"/>
              <w:jc w:val="center"/>
              <w:rPr>
                <w:b/>
                <w:szCs w:val="26"/>
              </w:rPr>
            </w:pPr>
            <w:r w:rsidRPr="009D2A57">
              <w:rPr>
                <w:b/>
                <w:szCs w:val="26"/>
              </w:rPr>
              <w:t xml:space="preserve">Type </w:t>
            </w:r>
          </w:p>
        </w:tc>
        <w:tc>
          <w:tcPr>
            <w:tcW w:w="959" w:type="pct"/>
            <w:shd w:val="clear" w:color="auto" w:fill="DBE5F1" w:themeFill="accent1" w:themeFillTint="33"/>
          </w:tcPr>
          <w:p w14:paraId="4A4EB28A" w14:textId="77777777" w:rsidR="004459B1" w:rsidRPr="009D2A57" w:rsidRDefault="004459B1" w:rsidP="00C1013C">
            <w:pPr>
              <w:spacing w:after="200" w:line="276" w:lineRule="auto"/>
              <w:jc w:val="center"/>
              <w:rPr>
                <w:b/>
                <w:szCs w:val="26"/>
              </w:rPr>
            </w:pPr>
            <w:r w:rsidRPr="009D2A57">
              <w:rPr>
                <w:b/>
                <w:szCs w:val="26"/>
              </w:rPr>
              <w:t>Tên</w:t>
            </w:r>
          </w:p>
        </w:tc>
        <w:tc>
          <w:tcPr>
            <w:tcW w:w="3172" w:type="pct"/>
            <w:shd w:val="clear" w:color="auto" w:fill="DBE5F1" w:themeFill="accent1" w:themeFillTint="33"/>
          </w:tcPr>
          <w:p w14:paraId="4824436E" w14:textId="77777777" w:rsidR="004459B1" w:rsidRPr="009D2A57" w:rsidRDefault="004459B1" w:rsidP="00C1013C">
            <w:pPr>
              <w:spacing w:after="200" w:line="276" w:lineRule="auto"/>
              <w:jc w:val="center"/>
              <w:rPr>
                <w:b/>
                <w:szCs w:val="26"/>
              </w:rPr>
            </w:pPr>
            <w:r w:rsidRPr="009D2A57">
              <w:rPr>
                <w:b/>
                <w:szCs w:val="26"/>
              </w:rPr>
              <w:t xml:space="preserve">Mô tả </w:t>
            </w:r>
          </w:p>
        </w:tc>
      </w:tr>
      <w:tr w:rsidR="004459B1" w:rsidRPr="005F3A75" w14:paraId="50E1F9B9" w14:textId="77777777" w:rsidTr="00C1013C">
        <w:tc>
          <w:tcPr>
            <w:tcW w:w="869" w:type="pct"/>
          </w:tcPr>
          <w:p w14:paraId="3701FEE7" w14:textId="77777777" w:rsidR="004459B1" w:rsidRPr="009D2A57" w:rsidRDefault="004459B1" w:rsidP="00C1013C">
            <w:pPr>
              <w:spacing w:after="200" w:line="276" w:lineRule="auto"/>
              <w:jc w:val="center"/>
              <w:rPr>
                <w:szCs w:val="26"/>
              </w:rPr>
            </w:pPr>
            <w:r w:rsidRPr="009D2A57">
              <w:rPr>
                <w:szCs w:val="26"/>
              </w:rPr>
              <w:t>TextBox</w:t>
            </w:r>
          </w:p>
        </w:tc>
        <w:tc>
          <w:tcPr>
            <w:tcW w:w="959" w:type="pct"/>
          </w:tcPr>
          <w:p w14:paraId="629CBCB5" w14:textId="1EF0D542" w:rsidR="004459B1" w:rsidRPr="009D2A57" w:rsidRDefault="004723D4" w:rsidP="00C1013C">
            <w:pPr>
              <w:spacing w:after="200" w:line="276" w:lineRule="auto"/>
              <w:rPr>
                <w:szCs w:val="26"/>
              </w:rPr>
            </w:pPr>
            <w:r w:rsidRPr="009D2A57">
              <w:rPr>
                <w:szCs w:val="26"/>
              </w:rPr>
              <w:t>Medicine</w:t>
            </w:r>
          </w:p>
        </w:tc>
        <w:tc>
          <w:tcPr>
            <w:tcW w:w="3172" w:type="pct"/>
          </w:tcPr>
          <w:p w14:paraId="32004EF6" w14:textId="5EBE28ED" w:rsidR="004459B1" w:rsidRPr="009D2A57" w:rsidRDefault="00A777D4" w:rsidP="00A777D4">
            <w:pPr>
              <w:spacing w:after="200" w:line="276" w:lineRule="auto"/>
              <w:rPr>
                <w:szCs w:val="26"/>
              </w:rPr>
            </w:pPr>
            <w:r w:rsidRPr="009D2A57">
              <w:rPr>
                <w:szCs w:val="26"/>
              </w:rPr>
              <w:t xml:space="preserve"> </w:t>
            </w:r>
            <w:r w:rsidR="004459B1" w:rsidRPr="009D2A57">
              <w:rPr>
                <w:szCs w:val="26"/>
              </w:rPr>
              <w:t xml:space="preserve">Nhập tên </w:t>
            </w:r>
            <w:r w:rsidR="004723D4" w:rsidRPr="009D2A57">
              <w:rPr>
                <w:szCs w:val="26"/>
              </w:rPr>
              <w:t xml:space="preserve">loại thuốc </w:t>
            </w:r>
          </w:p>
        </w:tc>
      </w:tr>
      <w:tr w:rsidR="004459B1" w:rsidRPr="005F3A75" w14:paraId="19F6AE08" w14:textId="77777777" w:rsidTr="00C1013C">
        <w:tc>
          <w:tcPr>
            <w:tcW w:w="869" w:type="pct"/>
          </w:tcPr>
          <w:p w14:paraId="08361D8E" w14:textId="77777777" w:rsidR="004459B1" w:rsidRPr="009D2A57" w:rsidRDefault="004459B1" w:rsidP="00C1013C">
            <w:pPr>
              <w:spacing w:after="200" w:line="276" w:lineRule="auto"/>
              <w:jc w:val="center"/>
              <w:rPr>
                <w:szCs w:val="26"/>
              </w:rPr>
            </w:pPr>
            <w:r w:rsidRPr="009D2A57">
              <w:rPr>
                <w:szCs w:val="26"/>
              </w:rPr>
              <w:t>TextBox</w:t>
            </w:r>
          </w:p>
        </w:tc>
        <w:tc>
          <w:tcPr>
            <w:tcW w:w="959" w:type="pct"/>
          </w:tcPr>
          <w:p w14:paraId="1F1880EB" w14:textId="0ABFDB6A" w:rsidR="004459B1" w:rsidRPr="009D2A57" w:rsidRDefault="004723D4" w:rsidP="00C1013C">
            <w:pPr>
              <w:spacing w:after="200" w:line="276" w:lineRule="auto"/>
              <w:rPr>
                <w:szCs w:val="26"/>
              </w:rPr>
            </w:pPr>
            <w:r w:rsidRPr="009D2A57">
              <w:rPr>
                <w:szCs w:val="26"/>
              </w:rPr>
              <w:t>Company</w:t>
            </w:r>
          </w:p>
        </w:tc>
        <w:tc>
          <w:tcPr>
            <w:tcW w:w="3172" w:type="pct"/>
          </w:tcPr>
          <w:p w14:paraId="0A1670EB" w14:textId="2378ADC1" w:rsidR="004459B1" w:rsidRPr="009D2A57" w:rsidRDefault="004723D4" w:rsidP="00A777D4">
            <w:pPr>
              <w:spacing w:after="200" w:line="276" w:lineRule="auto"/>
              <w:rPr>
                <w:szCs w:val="26"/>
              </w:rPr>
            </w:pPr>
            <w:r w:rsidRPr="009D2A57">
              <w:rPr>
                <w:szCs w:val="26"/>
              </w:rPr>
              <w:t xml:space="preserve"> Nhập đơn vị cung cấp loại thuốc này</w:t>
            </w:r>
          </w:p>
        </w:tc>
      </w:tr>
      <w:tr w:rsidR="004459B1" w:rsidRPr="005F3A75" w14:paraId="06359EFB" w14:textId="77777777" w:rsidTr="00C1013C">
        <w:tc>
          <w:tcPr>
            <w:tcW w:w="869" w:type="pct"/>
          </w:tcPr>
          <w:p w14:paraId="277F2766" w14:textId="5A78D1B6" w:rsidR="004459B1" w:rsidRPr="009D2A57" w:rsidRDefault="004723D4" w:rsidP="00C1013C">
            <w:pPr>
              <w:spacing w:after="200" w:line="276" w:lineRule="auto"/>
              <w:jc w:val="center"/>
              <w:rPr>
                <w:szCs w:val="26"/>
              </w:rPr>
            </w:pPr>
            <w:r w:rsidRPr="009D2A57">
              <w:rPr>
                <w:szCs w:val="26"/>
              </w:rPr>
              <w:t>ComboBox</w:t>
            </w:r>
          </w:p>
        </w:tc>
        <w:tc>
          <w:tcPr>
            <w:tcW w:w="959" w:type="pct"/>
          </w:tcPr>
          <w:p w14:paraId="54173A43" w14:textId="04BCD3C8" w:rsidR="004459B1" w:rsidRPr="009D2A57" w:rsidRDefault="004723D4" w:rsidP="00C1013C">
            <w:pPr>
              <w:spacing w:after="200" w:line="276" w:lineRule="auto"/>
              <w:rPr>
                <w:szCs w:val="26"/>
              </w:rPr>
            </w:pPr>
            <w:r w:rsidRPr="009D2A57">
              <w:rPr>
                <w:szCs w:val="26"/>
              </w:rPr>
              <w:t>Type</w:t>
            </w:r>
          </w:p>
        </w:tc>
        <w:tc>
          <w:tcPr>
            <w:tcW w:w="3172" w:type="pct"/>
          </w:tcPr>
          <w:p w14:paraId="7AB5243B" w14:textId="77777777" w:rsidR="004459B1" w:rsidRPr="009D2A57" w:rsidRDefault="004723D4" w:rsidP="00A777D4">
            <w:pPr>
              <w:spacing w:after="200" w:line="276" w:lineRule="auto"/>
              <w:rPr>
                <w:szCs w:val="26"/>
              </w:rPr>
            </w:pPr>
            <w:r w:rsidRPr="009D2A57">
              <w:rPr>
                <w:szCs w:val="26"/>
              </w:rPr>
              <w:t>Lựa chon loại thuốc:</w:t>
            </w:r>
          </w:p>
          <w:p w14:paraId="00BBFFB6" w14:textId="77777777" w:rsidR="004723D4" w:rsidRPr="009D2A57" w:rsidRDefault="004723D4" w:rsidP="00A777D4">
            <w:pPr>
              <w:pStyle w:val="ListParagraph"/>
              <w:numPr>
                <w:ilvl w:val="0"/>
                <w:numId w:val="12"/>
              </w:numPr>
              <w:spacing w:after="200" w:line="276" w:lineRule="auto"/>
              <w:rPr>
                <w:szCs w:val="26"/>
              </w:rPr>
            </w:pPr>
            <w:r w:rsidRPr="009D2A57">
              <w:rPr>
                <w:szCs w:val="26"/>
              </w:rPr>
              <w:t>Internal: Thuốc sản xuất trong nước</w:t>
            </w:r>
          </w:p>
          <w:p w14:paraId="3F2193F3" w14:textId="01779844" w:rsidR="004723D4" w:rsidRPr="009D2A57" w:rsidRDefault="004723D4" w:rsidP="00A777D4">
            <w:pPr>
              <w:pStyle w:val="ListParagraph"/>
              <w:numPr>
                <w:ilvl w:val="0"/>
                <w:numId w:val="12"/>
              </w:numPr>
              <w:spacing w:after="200" w:line="276" w:lineRule="auto"/>
              <w:rPr>
                <w:szCs w:val="26"/>
              </w:rPr>
            </w:pPr>
            <w:r w:rsidRPr="009D2A57">
              <w:rPr>
                <w:szCs w:val="26"/>
              </w:rPr>
              <w:t>Thuốc nhập khẩu</w:t>
            </w:r>
          </w:p>
        </w:tc>
      </w:tr>
    </w:tbl>
    <w:p w14:paraId="189AEC8E" w14:textId="77777777" w:rsidR="004459B1" w:rsidRPr="00F92869" w:rsidRDefault="004459B1" w:rsidP="00F92869"/>
    <w:p w14:paraId="57BFABAD" w14:textId="382D4573" w:rsidR="00F92869" w:rsidRDefault="00F92869" w:rsidP="002B78F5">
      <w:pPr>
        <w:pStyle w:val="Heading4"/>
      </w:pPr>
      <w:bookmarkStart w:id="164" w:name="_Toc142003661"/>
      <w:r>
        <w:lastRenderedPageBreak/>
        <w:t xml:space="preserve">Màn hình </w:t>
      </w:r>
      <w:r w:rsidR="00AE3EF2">
        <w:t>SysptomScreen</w:t>
      </w:r>
      <w:bookmarkEnd w:id="164"/>
    </w:p>
    <w:p w14:paraId="670317EF" w14:textId="77777777" w:rsidR="002B5312" w:rsidRDefault="00292C82" w:rsidP="002B5312">
      <w:pPr>
        <w:keepNext/>
      </w:pPr>
      <w:r>
        <w:rPr>
          <w:noProof/>
        </w:rPr>
        <w:drawing>
          <wp:inline distT="0" distB="0" distL="0" distR="0" wp14:anchorId="24D16D0A" wp14:editId="1C7BC47E">
            <wp:extent cx="6051550" cy="3246120"/>
            <wp:effectExtent l="0" t="0" r="0" b="0"/>
            <wp:docPr id="4843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4516" name=""/>
                    <pic:cNvPicPr/>
                  </pic:nvPicPr>
                  <pic:blipFill>
                    <a:blip r:embed="rId34"/>
                    <a:stretch>
                      <a:fillRect/>
                    </a:stretch>
                  </pic:blipFill>
                  <pic:spPr>
                    <a:xfrm>
                      <a:off x="0" y="0"/>
                      <a:ext cx="6051550" cy="3246120"/>
                    </a:xfrm>
                    <a:prstGeom prst="rect">
                      <a:avLst/>
                    </a:prstGeom>
                  </pic:spPr>
                </pic:pic>
              </a:graphicData>
            </a:graphic>
          </wp:inline>
        </w:drawing>
      </w:r>
    </w:p>
    <w:p w14:paraId="62F8E616" w14:textId="2118D3D3" w:rsidR="007A1272" w:rsidRDefault="002B5312" w:rsidP="002B5312">
      <w:pPr>
        <w:pStyle w:val="Caption"/>
      </w:pPr>
      <w:bookmarkStart w:id="165" w:name="_Toc142003873"/>
      <w:r>
        <w:t xml:space="preserve">Hình </w:t>
      </w:r>
      <w:fldSimple w:instr=" STYLEREF 1 \s ">
        <w:r w:rsidR="006F338F">
          <w:rPr>
            <w:noProof/>
          </w:rPr>
          <w:t>3</w:t>
        </w:r>
      </w:fldSimple>
      <w:r w:rsidR="006F338F">
        <w:t>.</w:t>
      </w:r>
      <w:fldSimple w:instr=" SEQ Hình \* ARABIC \s 1 ">
        <w:r w:rsidR="006F338F">
          <w:rPr>
            <w:noProof/>
          </w:rPr>
          <w:t>11</w:t>
        </w:r>
      </w:fldSimple>
      <w:r w:rsidRPr="002B5312">
        <w:rPr>
          <w:szCs w:val="24"/>
        </w:rPr>
        <w:t xml:space="preserve"> </w:t>
      </w:r>
      <w:r>
        <w:rPr>
          <w:szCs w:val="24"/>
        </w:rPr>
        <w:t>Màn hình SysptomScreen</w:t>
      </w:r>
      <w:bookmarkEnd w:id="165"/>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04A1E5D8" w14:textId="77777777" w:rsidR="009D2A57" w:rsidRDefault="009D2A57" w:rsidP="008E063D"/>
    <w:p w14:paraId="301DEEA4" w14:textId="77777777" w:rsidR="008E063D" w:rsidRDefault="008E063D" w:rsidP="008E063D">
      <w:r>
        <w:t>Yêu cầu về từng thành phần:</w:t>
      </w:r>
    </w:p>
    <w:p w14:paraId="2D2ED1E7" w14:textId="3979FA3F" w:rsidR="0043714C" w:rsidRDefault="0043714C" w:rsidP="0043714C">
      <w:pPr>
        <w:pStyle w:val="Caption"/>
        <w:keepNext/>
      </w:pPr>
      <w:bookmarkStart w:id="166" w:name="_Toc141985643"/>
      <w:r>
        <w:t xml:space="preserve">Bảng </w:t>
      </w:r>
      <w:fldSimple w:instr=" STYLEREF 1 \s ">
        <w:r w:rsidR="00530154">
          <w:rPr>
            <w:noProof/>
          </w:rPr>
          <w:t>3</w:t>
        </w:r>
      </w:fldSimple>
      <w:r w:rsidR="00530154">
        <w:t>.</w:t>
      </w:r>
      <w:fldSimple w:instr=" SEQ Bảng \* ARABIC \s 1 ">
        <w:r w:rsidR="00530154">
          <w:rPr>
            <w:noProof/>
          </w:rPr>
          <w:t>5</w:t>
        </w:r>
      </w:fldSimple>
      <w:r w:rsidRPr="0043714C">
        <w:t xml:space="preserve"> </w:t>
      </w:r>
      <w:r>
        <w:t xml:space="preserve">Các thành phần trên màn hình </w:t>
      </w:r>
      <w:r>
        <w:rPr>
          <w:szCs w:val="24"/>
        </w:rPr>
        <w:t>SysptomScreen</w:t>
      </w:r>
      <w:bookmarkEnd w:id="166"/>
    </w:p>
    <w:tbl>
      <w:tblPr>
        <w:tblStyle w:val="TableGrid"/>
        <w:tblW w:w="4926" w:type="pct"/>
        <w:tblLook w:val="04A0" w:firstRow="1" w:lastRow="0" w:firstColumn="1" w:lastColumn="0" w:noHBand="0" w:noVBand="1"/>
      </w:tblPr>
      <w:tblGrid>
        <w:gridCol w:w="1668"/>
        <w:gridCol w:w="1842"/>
        <w:gridCol w:w="6092"/>
      </w:tblGrid>
      <w:tr w:rsidR="008E063D" w:rsidRPr="009D2A57" w14:paraId="2B96AF6C" w14:textId="77777777" w:rsidTr="009D2A57">
        <w:tc>
          <w:tcPr>
            <w:tcW w:w="869" w:type="pct"/>
            <w:shd w:val="clear" w:color="auto" w:fill="DBE5F1" w:themeFill="accent1" w:themeFillTint="33"/>
          </w:tcPr>
          <w:p w14:paraId="4C9FDE28" w14:textId="77777777" w:rsidR="008E063D" w:rsidRPr="009D2A57" w:rsidRDefault="008E063D" w:rsidP="00847147">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2C1A85F1" w14:textId="77777777" w:rsidR="008E063D" w:rsidRPr="009D2A57" w:rsidRDefault="008E063D" w:rsidP="00847147">
            <w:pPr>
              <w:spacing w:line="276" w:lineRule="auto"/>
              <w:jc w:val="center"/>
              <w:rPr>
                <w:b/>
                <w:szCs w:val="26"/>
              </w:rPr>
            </w:pPr>
            <w:r w:rsidRPr="009D2A57">
              <w:rPr>
                <w:b/>
                <w:szCs w:val="26"/>
              </w:rPr>
              <w:t>Tên</w:t>
            </w:r>
          </w:p>
        </w:tc>
        <w:tc>
          <w:tcPr>
            <w:tcW w:w="3172" w:type="pct"/>
            <w:shd w:val="clear" w:color="auto" w:fill="DBE5F1" w:themeFill="accent1" w:themeFillTint="33"/>
          </w:tcPr>
          <w:p w14:paraId="10912720" w14:textId="77777777" w:rsidR="008E063D" w:rsidRPr="009D2A57" w:rsidRDefault="008E063D" w:rsidP="00847147">
            <w:pPr>
              <w:spacing w:line="276" w:lineRule="auto"/>
              <w:jc w:val="center"/>
              <w:rPr>
                <w:b/>
                <w:szCs w:val="26"/>
              </w:rPr>
            </w:pPr>
            <w:r w:rsidRPr="009D2A57">
              <w:rPr>
                <w:b/>
                <w:szCs w:val="26"/>
              </w:rPr>
              <w:t xml:space="preserve">Mô tả </w:t>
            </w:r>
          </w:p>
        </w:tc>
      </w:tr>
      <w:tr w:rsidR="008E063D" w:rsidRPr="009D2A57" w14:paraId="6BA15F1F" w14:textId="77777777" w:rsidTr="00C1013C">
        <w:tc>
          <w:tcPr>
            <w:tcW w:w="869" w:type="pct"/>
          </w:tcPr>
          <w:p w14:paraId="4ED48FEF" w14:textId="77777777" w:rsidR="008E063D" w:rsidRPr="009D2A57" w:rsidRDefault="008E063D" w:rsidP="009D2A57">
            <w:pPr>
              <w:spacing w:line="276" w:lineRule="auto"/>
              <w:jc w:val="center"/>
              <w:rPr>
                <w:szCs w:val="26"/>
              </w:rPr>
            </w:pPr>
            <w:r w:rsidRPr="009D2A57">
              <w:rPr>
                <w:szCs w:val="26"/>
              </w:rPr>
              <w:t>TextBox</w:t>
            </w:r>
          </w:p>
        </w:tc>
        <w:tc>
          <w:tcPr>
            <w:tcW w:w="959" w:type="pct"/>
          </w:tcPr>
          <w:p w14:paraId="4BA2AB86" w14:textId="40301B6C" w:rsidR="008E063D" w:rsidRPr="009D2A57" w:rsidRDefault="008E063D" w:rsidP="00847147">
            <w:pPr>
              <w:spacing w:line="276" w:lineRule="auto"/>
              <w:rPr>
                <w:szCs w:val="26"/>
              </w:rPr>
            </w:pPr>
            <w:r w:rsidRPr="009D2A57">
              <w:rPr>
                <w:szCs w:val="26"/>
              </w:rPr>
              <w:t>Symptom</w:t>
            </w:r>
          </w:p>
        </w:tc>
        <w:tc>
          <w:tcPr>
            <w:tcW w:w="3172" w:type="pct"/>
          </w:tcPr>
          <w:p w14:paraId="3A9B1C81" w14:textId="1906CA45" w:rsidR="008E063D" w:rsidRPr="009D2A57" w:rsidRDefault="008E063D" w:rsidP="00847147">
            <w:pPr>
              <w:spacing w:line="276" w:lineRule="auto"/>
              <w:rPr>
                <w:szCs w:val="26"/>
              </w:rPr>
            </w:pPr>
            <w:r w:rsidRPr="009D2A57">
              <w:rPr>
                <w:szCs w:val="26"/>
              </w:rPr>
              <w:t xml:space="preserve">Nhập triệu chứng thường gặp </w:t>
            </w:r>
          </w:p>
        </w:tc>
      </w:tr>
      <w:tr w:rsidR="008E063D" w:rsidRPr="009D2A57" w14:paraId="2203DE1A" w14:textId="77777777" w:rsidTr="00C1013C">
        <w:tc>
          <w:tcPr>
            <w:tcW w:w="869" w:type="pct"/>
          </w:tcPr>
          <w:p w14:paraId="0D8ED968" w14:textId="77777777" w:rsidR="008E063D" w:rsidRPr="009D2A57" w:rsidRDefault="008E063D" w:rsidP="009D2A57">
            <w:pPr>
              <w:spacing w:line="276" w:lineRule="auto"/>
              <w:jc w:val="center"/>
              <w:rPr>
                <w:szCs w:val="26"/>
              </w:rPr>
            </w:pPr>
            <w:r w:rsidRPr="009D2A57">
              <w:rPr>
                <w:szCs w:val="26"/>
              </w:rPr>
              <w:t>ComboBox</w:t>
            </w:r>
          </w:p>
        </w:tc>
        <w:tc>
          <w:tcPr>
            <w:tcW w:w="959" w:type="pct"/>
          </w:tcPr>
          <w:p w14:paraId="3C372440" w14:textId="5AEAAEE3" w:rsidR="008E063D" w:rsidRPr="009D2A57" w:rsidRDefault="008E063D" w:rsidP="00847147">
            <w:pPr>
              <w:spacing w:line="276" w:lineRule="auto"/>
              <w:rPr>
                <w:szCs w:val="26"/>
              </w:rPr>
            </w:pPr>
            <w:r w:rsidRPr="009D2A57">
              <w:rPr>
                <w:szCs w:val="26"/>
              </w:rPr>
              <w:t>Disease</w:t>
            </w:r>
          </w:p>
        </w:tc>
        <w:tc>
          <w:tcPr>
            <w:tcW w:w="3172" w:type="pct"/>
          </w:tcPr>
          <w:p w14:paraId="2323731D" w14:textId="3C94F5F7" w:rsidR="008E063D" w:rsidRPr="009D2A57" w:rsidRDefault="008E063D" w:rsidP="00847147">
            <w:pPr>
              <w:spacing w:line="276" w:lineRule="auto"/>
              <w:rPr>
                <w:szCs w:val="26"/>
              </w:rPr>
            </w:pPr>
            <w:r w:rsidRPr="009D2A57">
              <w:rPr>
                <w:szCs w:val="26"/>
              </w:rPr>
              <w:t>Lựa chọn bệnh mà bệnh nhân đang gặp phải</w:t>
            </w:r>
          </w:p>
        </w:tc>
      </w:tr>
    </w:tbl>
    <w:p w14:paraId="17099F4B" w14:textId="44C26EC7" w:rsidR="00E31673" w:rsidRDefault="00E31673" w:rsidP="008E063D"/>
    <w:p w14:paraId="166D79DF" w14:textId="3752530B" w:rsidR="00AE3EF2" w:rsidRDefault="00AE3EF2" w:rsidP="002B78F5">
      <w:pPr>
        <w:pStyle w:val="Heading4"/>
      </w:pPr>
      <w:bookmarkStart w:id="167" w:name="_Toc142003662"/>
      <w:r>
        <w:lastRenderedPageBreak/>
        <w:t xml:space="preserve">Màn hình </w:t>
      </w:r>
      <w:r w:rsidR="003163C6">
        <w:t>BioTestScreen</w:t>
      </w:r>
      <w:bookmarkEnd w:id="167"/>
    </w:p>
    <w:p w14:paraId="43FB77CD" w14:textId="77777777" w:rsidR="002B5312" w:rsidRDefault="00292C82" w:rsidP="002B5312">
      <w:pPr>
        <w:keepNext/>
      </w:pPr>
      <w:r>
        <w:rPr>
          <w:noProof/>
        </w:rPr>
        <w:drawing>
          <wp:inline distT="0" distB="0" distL="0" distR="0" wp14:anchorId="6E43E51A" wp14:editId="1FDBEC89">
            <wp:extent cx="6051550" cy="3242945"/>
            <wp:effectExtent l="0" t="0" r="0" b="0"/>
            <wp:docPr id="8398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008" name="Picture 1" descr="A screenshot of a computer&#10;&#10;Description automatically generated"/>
                    <pic:cNvPicPr/>
                  </pic:nvPicPr>
                  <pic:blipFill>
                    <a:blip r:embed="rId35"/>
                    <a:stretch>
                      <a:fillRect/>
                    </a:stretch>
                  </pic:blipFill>
                  <pic:spPr>
                    <a:xfrm>
                      <a:off x="0" y="0"/>
                      <a:ext cx="6051550" cy="3242945"/>
                    </a:xfrm>
                    <a:prstGeom prst="rect">
                      <a:avLst/>
                    </a:prstGeom>
                  </pic:spPr>
                </pic:pic>
              </a:graphicData>
            </a:graphic>
          </wp:inline>
        </w:drawing>
      </w:r>
    </w:p>
    <w:p w14:paraId="1320D600" w14:textId="0F10C30F" w:rsidR="003163C6" w:rsidRDefault="002B5312" w:rsidP="002B5312">
      <w:pPr>
        <w:pStyle w:val="Caption"/>
      </w:pPr>
      <w:bookmarkStart w:id="168" w:name="_Toc142003874"/>
      <w:r>
        <w:t xml:space="preserve">Hình </w:t>
      </w:r>
      <w:fldSimple w:instr=" STYLEREF 1 \s ">
        <w:r w:rsidR="006F338F">
          <w:rPr>
            <w:noProof/>
          </w:rPr>
          <w:t>3</w:t>
        </w:r>
      </w:fldSimple>
      <w:r w:rsidR="006F338F">
        <w:t>.</w:t>
      </w:r>
      <w:fldSimple w:instr=" SEQ Hình \* ARABIC \s 1 ">
        <w:r w:rsidR="006F338F">
          <w:rPr>
            <w:noProof/>
          </w:rPr>
          <w:t>12</w:t>
        </w:r>
      </w:fldSimple>
      <w:r w:rsidRPr="002B5312">
        <w:rPr>
          <w:szCs w:val="24"/>
        </w:rPr>
        <w:t xml:space="preserve"> </w:t>
      </w:r>
      <w:r>
        <w:rPr>
          <w:szCs w:val="24"/>
        </w:rPr>
        <w:t>Màn hình BioTestScreen</w:t>
      </w:r>
      <w:bookmarkEnd w:id="168"/>
    </w:p>
    <w:p w14:paraId="5D0771D0" w14:textId="5257F3D2" w:rsidR="007C3732" w:rsidRDefault="007C3732" w:rsidP="00A73AC1">
      <w:pPr>
        <w:ind w:firstLine="284"/>
      </w:pPr>
      <w:r>
        <w:t>Màn hình BioTestScreen sẽ đượ</w:t>
      </w:r>
      <w:r w:rsidR="00FC3284">
        <w:t>c các Y tá</w:t>
      </w:r>
      <w:r>
        <w:t>, Bác sĩ tại phòng xét nghiệm hóa sinh sử dụng để thực hiện chức năng thêm, sửa và xóa với các thông tin xét nghiệm hóa sinh của bệnh nhân.</w:t>
      </w:r>
    </w:p>
    <w:p w14:paraId="1331AD23" w14:textId="4C43F93B" w:rsidR="00E31673" w:rsidRDefault="00E31673" w:rsidP="00A73AC1">
      <w:pPr>
        <w:ind w:firstLine="284"/>
      </w:pPr>
    </w:p>
    <w:p w14:paraId="1EEB25F1" w14:textId="7D771607" w:rsidR="00A73AC1" w:rsidRDefault="00A73AC1" w:rsidP="00A73AC1">
      <w:pPr>
        <w:ind w:firstLine="284"/>
      </w:pPr>
      <w:r>
        <w:t xml:space="preserve">Với màn hình lưu thông tin xét nghiệm việc thêm sửa xóa là có sự khác biệt với những màn hình khác, cơ bản sẽ đi qua các </w:t>
      </w:r>
      <w:r w:rsidR="007D754D">
        <w:t>b</w:t>
      </w:r>
      <w:r>
        <w:t>ước sau</w:t>
      </w:r>
      <w:r w:rsidR="007D754D">
        <w:t xml:space="preserve"> để thêm thông tin cho một bệnh nhân</w:t>
      </w:r>
      <w:r>
        <w:t>:</w:t>
      </w:r>
    </w:p>
    <w:p w14:paraId="16258CFA" w14:textId="77777777" w:rsidR="00A73AC1" w:rsidRDefault="00A73AC1" w:rsidP="007C3732">
      <w:pPr>
        <w:pStyle w:val="ListParagraph"/>
        <w:numPr>
          <w:ilvl w:val="0"/>
          <w:numId w:val="80"/>
        </w:numPr>
      </w:pPr>
      <w:r w:rsidRPr="00A73AC1">
        <w:rPr>
          <w:b/>
          <w:bCs/>
        </w:rPr>
        <w:t>Step1:</w:t>
      </w:r>
      <w:r>
        <w:t xml:space="preserve"> Chọn ngày tại DateTime</w:t>
      </w:r>
    </w:p>
    <w:p w14:paraId="65DD6C0B" w14:textId="10127B1D" w:rsidR="00A73AC1" w:rsidRDefault="00A73AC1" w:rsidP="00A73AC1">
      <w:pPr>
        <w:pStyle w:val="ListParagraph"/>
      </w:pPr>
      <w:r>
        <w:t>Thông tin các lịch đăng kí của bệnh chưa được hoàn thành việc thăm khám sẽ hiện ra ở ComboBox SelectPatient.</w:t>
      </w:r>
    </w:p>
    <w:p w14:paraId="63E76811" w14:textId="3009B59E" w:rsidR="00A73AC1" w:rsidRDefault="00A73AC1" w:rsidP="00A73AC1">
      <w:pPr>
        <w:pStyle w:val="ListParagraph"/>
        <w:numPr>
          <w:ilvl w:val="0"/>
          <w:numId w:val="80"/>
        </w:numPr>
      </w:pPr>
      <w:r w:rsidRPr="00A73AC1">
        <w:rPr>
          <w:b/>
          <w:bCs/>
        </w:rPr>
        <w:t>Step2:</w:t>
      </w:r>
      <w:r>
        <w:t xml:space="preserve"> Chọn một bệnh nhân trong selectPatient </w:t>
      </w:r>
    </w:p>
    <w:p w14:paraId="4EF8D11A" w14:textId="05A22E93" w:rsidR="00A73AC1" w:rsidRDefault="00A73AC1" w:rsidP="00A73AC1">
      <w:pPr>
        <w:pStyle w:val="ListParagraph"/>
      </w:pPr>
      <w:r>
        <w:t>Thông tin về lịch sử thăm khám của bệnh nhân sẽ hiện ra (Những trường này sẽ bị disable).</w:t>
      </w:r>
    </w:p>
    <w:p w14:paraId="1974D0BF" w14:textId="17FBD660" w:rsidR="00A73AC1" w:rsidRPr="00A73AC1" w:rsidRDefault="00A73AC1" w:rsidP="00A73AC1">
      <w:pPr>
        <w:pStyle w:val="ListParagraph"/>
        <w:numPr>
          <w:ilvl w:val="0"/>
          <w:numId w:val="80"/>
        </w:numPr>
        <w:rPr>
          <w:b/>
          <w:bCs/>
        </w:rPr>
      </w:pPr>
      <w:r w:rsidRPr="00A73AC1">
        <w:rPr>
          <w:b/>
          <w:bCs/>
        </w:rPr>
        <w:t xml:space="preserve">Step3: </w:t>
      </w:r>
      <w:r w:rsidRPr="007D754D">
        <w:t>Nhập thông tin xét nghiệm từ máy xét nghiệm</w:t>
      </w:r>
    </w:p>
    <w:p w14:paraId="5B479114" w14:textId="20E1A59F" w:rsidR="00E31673" w:rsidRDefault="007D754D" w:rsidP="007D754D">
      <w:pPr>
        <w:pStyle w:val="ListParagraph"/>
        <w:numPr>
          <w:ilvl w:val="0"/>
          <w:numId w:val="80"/>
        </w:numPr>
      </w:pPr>
      <w:r>
        <w:rPr>
          <w:b/>
          <w:bCs/>
        </w:rPr>
        <w:t>Step4:</w:t>
      </w:r>
      <w:r>
        <w:t xml:space="preserve"> Nhấn Save Button</w:t>
      </w:r>
    </w:p>
    <w:p w14:paraId="65FED72C" w14:textId="303CF394" w:rsidR="00E31673" w:rsidRDefault="00E31673" w:rsidP="007C3732"/>
    <w:p w14:paraId="7A83206E" w14:textId="77777777" w:rsidR="007509FD" w:rsidRDefault="007509FD" w:rsidP="007C3732"/>
    <w:p w14:paraId="11EDC129" w14:textId="5BE1BD8D" w:rsidR="0043714C" w:rsidRDefault="0043714C" w:rsidP="0043714C">
      <w:pPr>
        <w:pStyle w:val="Caption"/>
        <w:keepNext/>
      </w:pPr>
      <w:bookmarkStart w:id="169" w:name="_Toc141985644"/>
      <w:r>
        <w:t xml:space="preserve">Bảng </w:t>
      </w:r>
      <w:fldSimple w:instr=" STYLEREF 1 \s ">
        <w:r w:rsidR="00530154">
          <w:rPr>
            <w:noProof/>
          </w:rPr>
          <w:t>3</w:t>
        </w:r>
      </w:fldSimple>
      <w:r w:rsidR="00530154">
        <w:t>.</w:t>
      </w:r>
      <w:fldSimple w:instr=" SEQ Bảng \* ARABIC \s 1 ">
        <w:r w:rsidR="00530154">
          <w:rPr>
            <w:noProof/>
          </w:rPr>
          <w:t>6</w:t>
        </w:r>
      </w:fldSimple>
      <w:r w:rsidRPr="0043714C">
        <w:t xml:space="preserve"> </w:t>
      </w:r>
      <w:r>
        <w:t xml:space="preserve">Các thành phần trên màn hình </w:t>
      </w:r>
      <w:r>
        <w:rPr>
          <w:szCs w:val="24"/>
        </w:rPr>
        <w:t>BioTestScreen</w:t>
      </w:r>
      <w:bookmarkEnd w:id="169"/>
    </w:p>
    <w:tbl>
      <w:tblPr>
        <w:tblStyle w:val="TableGrid"/>
        <w:tblW w:w="4926" w:type="pct"/>
        <w:tblLook w:val="04A0" w:firstRow="1" w:lastRow="0" w:firstColumn="1" w:lastColumn="0" w:noHBand="0" w:noVBand="1"/>
      </w:tblPr>
      <w:tblGrid>
        <w:gridCol w:w="2156"/>
        <w:gridCol w:w="2489"/>
        <w:gridCol w:w="4957"/>
      </w:tblGrid>
      <w:tr w:rsidR="007509FD" w:rsidRPr="00135410" w14:paraId="11DA55E0" w14:textId="77777777" w:rsidTr="009D2A57">
        <w:tc>
          <w:tcPr>
            <w:tcW w:w="1123" w:type="pct"/>
            <w:shd w:val="clear" w:color="auto" w:fill="DBE5F1" w:themeFill="accent1" w:themeFillTint="33"/>
          </w:tcPr>
          <w:p w14:paraId="18A8B617"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 xml:space="preserve">Type </w:t>
            </w:r>
          </w:p>
        </w:tc>
        <w:tc>
          <w:tcPr>
            <w:tcW w:w="1296" w:type="pct"/>
            <w:shd w:val="clear" w:color="auto" w:fill="DBE5F1" w:themeFill="accent1" w:themeFillTint="33"/>
          </w:tcPr>
          <w:p w14:paraId="1B5E55D1"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Tên</w:t>
            </w:r>
          </w:p>
        </w:tc>
        <w:tc>
          <w:tcPr>
            <w:tcW w:w="2581" w:type="pct"/>
            <w:shd w:val="clear" w:color="auto" w:fill="DBE5F1" w:themeFill="accent1" w:themeFillTint="33"/>
          </w:tcPr>
          <w:p w14:paraId="0D0EF504"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 xml:space="preserve">Mô tả </w:t>
            </w:r>
          </w:p>
        </w:tc>
      </w:tr>
      <w:tr w:rsidR="007509FD" w:rsidRPr="00135410" w14:paraId="4C41EB80" w14:textId="77777777" w:rsidTr="003F5E40">
        <w:tc>
          <w:tcPr>
            <w:tcW w:w="1123" w:type="pct"/>
          </w:tcPr>
          <w:p w14:paraId="001D276E" w14:textId="760E4CAD" w:rsidR="007509FD" w:rsidRPr="00135410" w:rsidRDefault="007509FD" w:rsidP="00135410">
            <w:pPr>
              <w:spacing w:line="276" w:lineRule="auto"/>
              <w:jc w:val="center"/>
              <w:rPr>
                <w:rFonts w:cs="Times New Roman"/>
                <w:szCs w:val="26"/>
              </w:rPr>
            </w:pPr>
            <w:r w:rsidRPr="00135410">
              <w:rPr>
                <w:rFonts w:cs="Times New Roman"/>
                <w:szCs w:val="26"/>
              </w:rPr>
              <w:t>DateTimePicker</w:t>
            </w:r>
          </w:p>
        </w:tc>
        <w:tc>
          <w:tcPr>
            <w:tcW w:w="1296" w:type="pct"/>
          </w:tcPr>
          <w:p w14:paraId="797E4B26" w14:textId="23CE306A" w:rsidR="007509FD" w:rsidRPr="00135410" w:rsidRDefault="007509FD" w:rsidP="00135410">
            <w:pPr>
              <w:spacing w:line="276" w:lineRule="auto"/>
              <w:rPr>
                <w:rFonts w:cs="Times New Roman"/>
                <w:szCs w:val="26"/>
              </w:rPr>
            </w:pPr>
            <w:r w:rsidRPr="00135410">
              <w:rPr>
                <w:rFonts w:cs="Times New Roman"/>
                <w:szCs w:val="26"/>
              </w:rPr>
              <w:t>Date</w:t>
            </w:r>
          </w:p>
        </w:tc>
        <w:tc>
          <w:tcPr>
            <w:tcW w:w="2581" w:type="pct"/>
          </w:tcPr>
          <w:p w14:paraId="7D15E6BD" w14:textId="7379F6FD" w:rsidR="007509FD" w:rsidRPr="00135410" w:rsidRDefault="007509FD" w:rsidP="00135410">
            <w:pPr>
              <w:spacing w:line="276" w:lineRule="auto"/>
              <w:rPr>
                <w:rFonts w:cs="Times New Roman"/>
                <w:szCs w:val="26"/>
              </w:rPr>
            </w:pPr>
            <w:r w:rsidRPr="00135410">
              <w:rPr>
                <w:rFonts w:cs="Times New Roman"/>
                <w:szCs w:val="26"/>
              </w:rPr>
              <w:t xml:space="preserve">Nhập ngày làm để làm xét nghiệm hóa sinh </w:t>
            </w:r>
            <w:r w:rsidRPr="00135410">
              <w:rPr>
                <w:rFonts w:cs="Times New Roman"/>
                <w:szCs w:val="26"/>
              </w:rPr>
              <w:lastRenderedPageBreak/>
              <w:t>cho các bệnh nhân.</w:t>
            </w:r>
          </w:p>
        </w:tc>
      </w:tr>
      <w:tr w:rsidR="007509FD" w:rsidRPr="00135410" w14:paraId="563994B9" w14:textId="77777777" w:rsidTr="003F5E40">
        <w:tc>
          <w:tcPr>
            <w:tcW w:w="1123" w:type="pct"/>
          </w:tcPr>
          <w:p w14:paraId="17F47DAC" w14:textId="49191E3C" w:rsidR="007509FD" w:rsidRPr="00135410" w:rsidRDefault="007509FD" w:rsidP="00135410">
            <w:pPr>
              <w:spacing w:line="276" w:lineRule="auto"/>
              <w:jc w:val="center"/>
              <w:rPr>
                <w:rFonts w:cs="Times New Roman"/>
                <w:szCs w:val="26"/>
              </w:rPr>
            </w:pPr>
            <w:r w:rsidRPr="00135410">
              <w:rPr>
                <w:rFonts w:cs="Times New Roman"/>
                <w:szCs w:val="26"/>
              </w:rPr>
              <w:lastRenderedPageBreak/>
              <w:t>ComboBox</w:t>
            </w:r>
          </w:p>
        </w:tc>
        <w:tc>
          <w:tcPr>
            <w:tcW w:w="1296" w:type="pct"/>
          </w:tcPr>
          <w:p w14:paraId="1985DFBE" w14:textId="6CAB33C0" w:rsidR="007509FD" w:rsidRPr="00135410" w:rsidRDefault="007509FD" w:rsidP="00135410">
            <w:pPr>
              <w:spacing w:line="276" w:lineRule="auto"/>
              <w:rPr>
                <w:rFonts w:cs="Times New Roman"/>
                <w:szCs w:val="26"/>
              </w:rPr>
            </w:pPr>
            <w:r w:rsidRPr="00135410">
              <w:rPr>
                <w:rFonts w:cs="Times New Roman"/>
                <w:szCs w:val="26"/>
              </w:rPr>
              <w:t>Select Patient</w:t>
            </w:r>
          </w:p>
        </w:tc>
        <w:tc>
          <w:tcPr>
            <w:tcW w:w="2581" w:type="pct"/>
          </w:tcPr>
          <w:p w14:paraId="3FE52E9A" w14:textId="4D779934" w:rsidR="007509FD" w:rsidRPr="00135410" w:rsidRDefault="007509FD" w:rsidP="00135410">
            <w:pPr>
              <w:spacing w:line="276" w:lineRule="auto"/>
              <w:rPr>
                <w:rFonts w:cs="Times New Roman"/>
                <w:szCs w:val="26"/>
              </w:rPr>
            </w:pPr>
            <w:r w:rsidRPr="00135410">
              <w:rPr>
                <w:rFonts w:cs="Times New Roman"/>
                <w:szCs w:val="26"/>
              </w:rPr>
              <w:t>Hiển thi danh sách bệnh nhân đăng kí làm xét nghiệm hóa sinh vào ngày được chọn ở TextBox Date</w:t>
            </w:r>
          </w:p>
        </w:tc>
      </w:tr>
      <w:tr w:rsidR="007509FD" w:rsidRPr="00135410" w14:paraId="0CA977D5" w14:textId="77777777" w:rsidTr="003F5E40">
        <w:tc>
          <w:tcPr>
            <w:tcW w:w="1123" w:type="pct"/>
          </w:tcPr>
          <w:p w14:paraId="7A0B61AF" w14:textId="6854CD8A" w:rsidR="007509FD" w:rsidRPr="00135410" w:rsidRDefault="007509FD" w:rsidP="00135410">
            <w:pPr>
              <w:spacing w:line="276" w:lineRule="auto"/>
              <w:jc w:val="center"/>
              <w:rPr>
                <w:rFonts w:cs="Times New Roman"/>
                <w:szCs w:val="26"/>
              </w:rPr>
            </w:pPr>
            <w:r w:rsidRPr="00135410">
              <w:rPr>
                <w:rFonts w:cs="Times New Roman"/>
                <w:szCs w:val="26"/>
              </w:rPr>
              <w:t>Button</w:t>
            </w:r>
          </w:p>
        </w:tc>
        <w:tc>
          <w:tcPr>
            <w:tcW w:w="1296" w:type="pct"/>
          </w:tcPr>
          <w:p w14:paraId="21AF66AB" w14:textId="63703D94" w:rsidR="007509FD" w:rsidRPr="00135410" w:rsidRDefault="007509FD" w:rsidP="00135410">
            <w:pPr>
              <w:spacing w:line="276" w:lineRule="auto"/>
              <w:rPr>
                <w:rFonts w:cs="Times New Roman"/>
                <w:szCs w:val="26"/>
              </w:rPr>
            </w:pPr>
            <w:r w:rsidRPr="00135410">
              <w:rPr>
                <w:rFonts w:cs="Times New Roman"/>
                <w:szCs w:val="26"/>
              </w:rPr>
              <w:t>Call Patient</w:t>
            </w:r>
          </w:p>
        </w:tc>
        <w:tc>
          <w:tcPr>
            <w:tcW w:w="2581" w:type="pct"/>
          </w:tcPr>
          <w:p w14:paraId="0853A9E5" w14:textId="37B6D636" w:rsidR="007509FD" w:rsidRPr="00135410" w:rsidRDefault="007509FD" w:rsidP="00135410">
            <w:pPr>
              <w:spacing w:line="276" w:lineRule="auto"/>
              <w:rPr>
                <w:rFonts w:cs="Times New Roman"/>
                <w:szCs w:val="26"/>
              </w:rPr>
            </w:pPr>
            <w:r w:rsidRPr="00135410">
              <w:rPr>
                <w:rFonts w:cs="Times New Roman"/>
                <w:szCs w:val="26"/>
              </w:rPr>
              <w:t>Bấm để tải danh sách các bệnh nhân cho nút Select Patient.</w:t>
            </w:r>
          </w:p>
        </w:tc>
      </w:tr>
      <w:tr w:rsidR="007509FD" w:rsidRPr="00135410" w14:paraId="23AC74ED" w14:textId="77777777" w:rsidTr="003F5E40">
        <w:tc>
          <w:tcPr>
            <w:tcW w:w="1123" w:type="pct"/>
          </w:tcPr>
          <w:p w14:paraId="52A1D61E" w14:textId="46B59B42" w:rsidR="007509FD" w:rsidRPr="00135410" w:rsidRDefault="007509FD" w:rsidP="00135410">
            <w:pPr>
              <w:spacing w:line="276" w:lineRule="auto"/>
              <w:jc w:val="center"/>
              <w:rPr>
                <w:rFonts w:cs="Times New Roman"/>
                <w:szCs w:val="26"/>
              </w:rPr>
            </w:pPr>
            <w:r w:rsidRPr="00135410">
              <w:rPr>
                <w:rFonts w:cs="Times New Roman"/>
                <w:szCs w:val="26"/>
              </w:rPr>
              <w:t>TextBox</w:t>
            </w:r>
          </w:p>
        </w:tc>
        <w:tc>
          <w:tcPr>
            <w:tcW w:w="1296" w:type="pct"/>
          </w:tcPr>
          <w:p w14:paraId="25A0164A" w14:textId="38385060" w:rsidR="007509FD" w:rsidRPr="00135410" w:rsidRDefault="007509FD" w:rsidP="00135410">
            <w:pPr>
              <w:spacing w:line="276" w:lineRule="auto"/>
              <w:rPr>
                <w:rFonts w:cs="Times New Roman"/>
                <w:szCs w:val="26"/>
              </w:rPr>
            </w:pPr>
            <w:r w:rsidRPr="00135410">
              <w:rPr>
                <w:rFonts w:cs="Times New Roman"/>
                <w:szCs w:val="26"/>
              </w:rPr>
              <w:t>Phone</w:t>
            </w:r>
          </w:p>
        </w:tc>
        <w:tc>
          <w:tcPr>
            <w:tcW w:w="2581" w:type="pct"/>
          </w:tcPr>
          <w:p w14:paraId="6DA4A103" w14:textId="77777777" w:rsidR="007509FD" w:rsidRPr="00135410" w:rsidRDefault="007447AE" w:rsidP="00135410">
            <w:pPr>
              <w:spacing w:line="276" w:lineRule="auto"/>
              <w:rPr>
                <w:rFonts w:cs="Times New Roman"/>
                <w:szCs w:val="26"/>
              </w:rPr>
            </w:pPr>
            <w:r w:rsidRPr="00135410">
              <w:rPr>
                <w:rFonts w:cs="Times New Roman"/>
                <w:szCs w:val="26"/>
              </w:rPr>
              <w:t>Hiển thị số điện thoại đăng kí của bệnh nhân</w:t>
            </w:r>
          </w:p>
          <w:p w14:paraId="0983E31D" w14:textId="06F34FF7" w:rsidR="007447AE" w:rsidRPr="00135410" w:rsidRDefault="007447AE" w:rsidP="00135410">
            <w:pPr>
              <w:spacing w:line="276" w:lineRule="auto"/>
              <w:rPr>
                <w:rFonts w:cs="Times New Roman"/>
                <w:szCs w:val="26"/>
              </w:rPr>
            </w:pPr>
            <w:r w:rsidRPr="00135410">
              <w:rPr>
                <w:rFonts w:cs="Times New Roman"/>
                <w:szCs w:val="26"/>
              </w:rPr>
              <w:t>Luôn luôn bị Disable ở màn hình này.</w:t>
            </w:r>
          </w:p>
        </w:tc>
      </w:tr>
      <w:tr w:rsidR="007509FD" w:rsidRPr="00135410" w14:paraId="76ABCC41" w14:textId="77777777" w:rsidTr="003F5E40">
        <w:tc>
          <w:tcPr>
            <w:tcW w:w="1123" w:type="pct"/>
          </w:tcPr>
          <w:p w14:paraId="144374D6" w14:textId="43C542EA" w:rsidR="007509FD" w:rsidRPr="00135410" w:rsidRDefault="007509FD" w:rsidP="00135410">
            <w:pPr>
              <w:spacing w:line="276" w:lineRule="auto"/>
              <w:jc w:val="center"/>
              <w:rPr>
                <w:rFonts w:cs="Times New Roman"/>
                <w:szCs w:val="26"/>
              </w:rPr>
            </w:pPr>
            <w:r w:rsidRPr="00135410">
              <w:rPr>
                <w:rFonts w:cs="Times New Roman"/>
                <w:szCs w:val="26"/>
              </w:rPr>
              <w:t>TextBox</w:t>
            </w:r>
          </w:p>
        </w:tc>
        <w:tc>
          <w:tcPr>
            <w:tcW w:w="1296" w:type="pct"/>
          </w:tcPr>
          <w:p w14:paraId="7AE5FABF" w14:textId="2BDE493B" w:rsidR="007509FD" w:rsidRPr="00135410" w:rsidRDefault="007509FD" w:rsidP="00135410">
            <w:pPr>
              <w:spacing w:line="276" w:lineRule="auto"/>
              <w:rPr>
                <w:rFonts w:cs="Times New Roman"/>
                <w:szCs w:val="26"/>
              </w:rPr>
            </w:pPr>
            <w:r w:rsidRPr="00135410">
              <w:rPr>
                <w:rFonts w:cs="Times New Roman"/>
                <w:szCs w:val="26"/>
              </w:rPr>
              <w:t>Age</w:t>
            </w:r>
          </w:p>
        </w:tc>
        <w:tc>
          <w:tcPr>
            <w:tcW w:w="2581" w:type="pct"/>
          </w:tcPr>
          <w:p w14:paraId="64E3FB72" w14:textId="408A3829" w:rsidR="007447AE" w:rsidRPr="00135410" w:rsidRDefault="007447AE" w:rsidP="00135410">
            <w:pPr>
              <w:spacing w:line="276" w:lineRule="auto"/>
              <w:rPr>
                <w:rFonts w:cs="Times New Roman"/>
                <w:szCs w:val="26"/>
              </w:rPr>
            </w:pPr>
            <w:r w:rsidRPr="00135410">
              <w:rPr>
                <w:rFonts w:cs="Times New Roman"/>
                <w:szCs w:val="26"/>
              </w:rPr>
              <w:t>Hiển thị tuổi của bệnh nhân</w:t>
            </w:r>
          </w:p>
          <w:p w14:paraId="63D17CC0" w14:textId="19322560" w:rsidR="007509FD" w:rsidRPr="00135410" w:rsidRDefault="007447AE" w:rsidP="00135410">
            <w:pPr>
              <w:spacing w:line="276" w:lineRule="auto"/>
              <w:rPr>
                <w:rFonts w:cs="Times New Roman"/>
                <w:szCs w:val="26"/>
              </w:rPr>
            </w:pPr>
            <w:r w:rsidRPr="00135410">
              <w:rPr>
                <w:rFonts w:cs="Times New Roman"/>
                <w:szCs w:val="26"/>
              </w:rPr>
              <w:t>Luôn luôn bị Disable ở màn hình này.</w:t>
            </w:r>
          </w:p>
        </w:tc>
      </w:tr>
      <w:tr w:rsidR="007447AE" w:rsidRPr="00135410" w14:paraId="1A2E8BD2" w14:textId="77777777" w:rsidTr="003F5E40">
        <w:tc>
          <w:tcPr>
            <w:tcW w:w="1123" w:type="pct"/>
          </w:tcPr>
          <w:p w14:paraId="047D5B55" w14:textId="664EA399" w:rsidR="007447AE" w:rsidRPr="00135410" w:rsidRDefault="003F5E40" w:rsidP="00135410">
            <w:pPr>
              <w:spacing w:line="276" w:lineRule="auto"/>
              <w:jc w:val="center"/>
              <w:rPr>
                <w:rFonts w:cs="Times New Roman"/>
                <w:szCs w:val="26"/>
              </w:rPr>
            </w:pPr>
            <w:r w:rsidRPr="00135410">
              <w:rPr>
                <w:rFonts w:cs="Times New Roman"/>
                <w:szCs w:val="26"/>
              </w:rPr>
              <w:t>TextBox</w:t>
            </w:r>
          </w:p>
        </w:tc>
        <w:tc>
          <w:tcPr>
            <w:tcW w:w="1296" w:type="pct"/>
          </w:tcPr>
          <w:p w14:paraId="5825735D" w14:textId="00454F6C" w:rsidR="007447AE" w:rsidRPr="00135410" w:rsidRDefault="007447AE" w:rsidP="00135410">
            <w:pPr>
              <w:spacing w:line="276" w:lineRule="auto"/>
              <w:rPr>
                <w:rFonts w:cs="Times New Roman"/>
                <w:szCs w:val="26"/>
              </w:rPr>
            </w:pPr>
            <w:r w:rsidRPr="00135410">
              <w:rPr>
                <w:rFonts w:cs="Times New Roman"/>
                <w:szCs w:val="26"/>
              </w:rPr>
              <w:t>Urea</w:t>
            </w:r>
          </w:p>
        </w:tc>
        <w:tc>
          <w:tcPr>
            <w:tcW w:w="2581" w:type="pct"/>
          </w:tcPr>
          <w:p w14:paraId="2FC7AC6D" w14:textId="5EC6F107" w:rsidR="007447AE" w:rsidRPr="00135410" w:rsidRDefault="003F5E40" w:rsidP="00135410">
            <w:pPr>
              <w:spacing w:line="276" w:lineRule="auto"/>
              <w:rPr>
                <w:rFonts w:cs="Times New Roman"/>
                <w:szCs w:val="26"/>
              </w:rPr>
            </w:pPr>
            <w:r w:rsidRPr="00135410">
              <w:rPr>
                <w:rFonts w:cs="Times New Roman"/>
                <w:szCs w:val="26"/>
              </w:rPr>
              <w:t>Check kiểu dữ liệu input là float. Nếu không phải show Warning Message “Input type not correct”</w:t>
            </w:r>
          </w:p>
        </w:tc>
      </w:tr>
      <w:tr w:rsidR="009D2A57" w:rsidRPr="00135410" w14:paraId="71F7E213" w14:textId="77777777" w:rsidTr="003F5E40">
        <w:tc>
          <w:tcPr>
            <w:tcW w:w="1123" w:type="pct"/>
          </w:tcPr>
          <w:p w14:paraId="2160C6A4" w14:textId="6915EF0A"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8B1476A" w14:textId="346EA540" w:rsidR="009D2A57" w:rsidRPr="00135410" w:rsidRDefault="009D2A57" w:rsidP="00135410">
            <w:pPr>
              <w:spacing w:line="276" w:lineRule="auto"/>
              <w:rPr>
                <w:rFonts w:cs="Times New Roman"/>
                <w:szCs w:val="26"/>
              </w:rPr>
            </w:pPr>
            <w:r w:rsidRPr="00135410">
              <w:rPr>
                <w:rFonts w:cs="Times New Roman"/>
                <w:szCs w:val="26"/>
              </w:rPr>
              <w:t>Glucose</w:t>
            </w:r>
          </w:p>
        </w:tc>
        <w:tc>
          <w:tcPr>
            <w:tcW w:w="2581" w:type="pct"/>
          </w:tcPr>
          <w:p w14:paraId="640D6C12" w14:textId="3F073922"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55F8D35F" w14:textId="77777777" w:rsidTr="003F5E40">
        <w:tc>
          <w:tcPr>
            <w:tcW w:w="1123" w:type="pct"/>
          </w:tcPr>
          <w:p w14:paraId="5D7CCF25" w14:textId="1C09966B"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82396EF" w14:textId="559818A5" w:rsidR="009D2A57" w:rsidRPr="00135410" w:rsidRDefault="009D2A57" w:rsidP="00135410">
            <w:pPr>
              <w:spacing w:line="276" w:lineRule="auto"/>
              <w:rPr>
                <w:rFonts w:cs="Times New Roman"/>
                <w:szCs w:val="26"/>
              </w:rPr>
            </w:pPr>
            <w:r w:rsidRPr="00135410">
              <w:rPr>
                <w:rFonts w:cs="Times New Roman"/>
                <w:szCs w:val="26"/>
              </w:rPr>
              <w:t>Acid Uric</w:t>
            </w:r>
          </w:p>
        </w:tc>
        <w:tc>
          <w:tcPr>
            <w:tcW w:w="2581" w:type="pct"/>
          </w:tcPr>
          <w:p w14:paraId="28621628" w14:textId="73C72EA6"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C643777" w14:textId="77777777" w:rsidTr="003F5E40">
        <w:tc>
          <w:tcPr>
            <w:tcW w:w="1123" w:type="pct"/>
          </w:tcPr>
          <w:p w14:paraId="2DECD642" w14:textId="3D75FC93"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71E4760B" w14:textId="2A4B902C" w:rsidR="009D2A57" w:rsidRPr="00135410" w:rsidRDefault="009D2A57" w:rsidP="00135410">
            <w:pPr>
              <w:spacing w:line="276" w:lineRule="auto"/>
              <w:rPr>
                <w:rFonts w:cs="Times New Roman"/>
                <w:szCs w:val="26"/>
              </w:rPr>
            </w:pPr>
            <w:r w:rsidRPr="00135410">
              <w:rPr>
                <w:rFonts w:cs="Times New Roman"/>
                <w:szCs w:val="26"/>
              </w:rPr>
              <w:t>Creatinin</w:t>
            </w:r>
          </w:p>
        </w:tc>
        <w:tc>
          <w:tcPr>
            <w:tcW w:w="2581" w:type="pct"/>
          </w:tcPr>
          <w:p w14:paraId="64917C8E" w14:textId="5E5EE0D4"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9B40E27" w14:textId="77777777" w:rsidTr="003F5E40">
        <w:tc>
          <w:tcPr>
            <w:tcW w:w="1123" w:type="pct"/>
          </w:tcPr>
          <w:p w14:paraId="7CEBB128" w14:textId="20ABA6E8"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78F845A9" w14:textId="613D666F" w:rsidR="009D2A57" w:rsidRPr="00135410" w:rsidRDefault="009D2A57" w:rsidP="00135410">
            <w:pPr>
              <w:spacing w:line="276" w:lineRule="auto"/>
              <w:rPr>
                <w:rFonts w:cs="Times New Roman"/>
                <w:szCs w:val="26"/>
              </w:rPr>
            </w:pPr>
            <w:r w:rsidRPr="00135410">
              <w:rPr>
                <w:rFonts w:cs="Times New Roman"/>
                <w:szCs w:val="26"/>
              </w:rPr>
              <w:t>Bilirubin_TP</w:t>
            </w:r>
          </w:p>
        </w:tc>
        <w:tc>
          <w:tcPr>
            <w:tcW w:w="2581" w:type="pct"/>
          </w:tcPr>
          <w:p w14:paraId="67956798" w14:textId="62AE4FF0"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9A4B57C" w14:textId="77777777" w:rsidTr="003F5E40">
        <w:tc>
          <w:tcPr>
            <w:tcW w:w="1123" w:type="pct"/>
          </w:tcPr>
          <w:p w14:paraId="0823BE48" w14:textId="7568A898"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5E477445" w14:textId="56B851D1" w:rsidR="009D2A57" w:rsidRPr="00135410" w:rsidRDefault="009D2A57" w:rsidP="00135410">
            <w:pPr>
              <w:spacing w:line="276" w:lineRule="auto"/>
              <w:rPr>
                <w:rFonts w:cs="Times New Roman"/>
                <w:szCs w:val="26"/>
              </w:rPr>
            </w:pPr>
            <w:r w:rsidRPr="00135410">
              <w:rPr>
                <w:rFonts w:cs="Times New Roman"/>
                <w:szCs w:val="26"/>
              </w:rPr>
              <w:t>Bilirubin_TT</w:t>
            </w:r>
          </w:p>
        </w:tc>
        <w:tc>
          <w:tcPr>
            <w:tcW w:w="2581" w:type="pct"/>
          </w:tcPr>
          <w:p w14:paraId="76446A08" w14:textId="594EF793"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76E6BC0E" w14:textId="77777777" w:rsidTr="003F5E40">
        <w:tc>
          <w:tcPr>
            <w:tcW w:w="1123" w:type="pct"/>
          </w:tcPr>
          <w:p w14:paraId="67546324" w14:textId="15B15E1C"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2B6C523E" w14:textId="7214169F" w:rsidR="009D2A57" w:rsidRPr="00135410" w:rsidRDefault="009D2A57" w:rsidP="00135410">
            <w:pPr>
              <w:spacing w:line="276" w:lineRule="auto"/>
              <w:rPr>
                <w:rFonts w:cs="Times New Roman"/>
                <w:szCs w:val="26"/>
              </w:rPr>
            </w:pPr>
            <w:r w:rsidRPr="00135410">
              <w:rPr>
                <w:rFonts w:cs="Times New Roman"/>
                <w:szCs w:val="26"/>
              </w:rPr>
              <w:t>AST</w:t>
            </w:r>
          </w:p>
        </w:tc>
        <w:tc>
          <w:tcPr>
            <w:tcW w:w="2581" w:type="pct"/>
          </w:tcPr>
          <w:p w14:paraId="759BD928" w14:textId="57B3D181"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C581F30" w14:textId="77777777" w:rsidTr="003F5E40">
        <w:tc>
          <w:tcPr>
            <w:tcW w:w="1123" w:type="pct"/>
          </w:tcPr>
          <w:p w14:paraId="4A80B0AC" w14:textId="498E9EEF"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46069B30" w14:textId="2BEA0058" w:rsidR="009D2A57" w:rsidRPr="00135410" w:rsidRDefault="009D2A57" w:rsidP="00135410">
            <w:pPr>
              <w:spacing w:line="276" w:lineRule="auto"/>
              <w:rPr>
                <w:rFonts w:cs="Times New Roman"/>
                <w:szCs w:val="26"/>
              </w:rPr>
            </w:pPr>
            <w:r w:rsidRPr="00135410">
              <w:rPr>
                <w:rFonts w:cs="Times New Roman"/>
                <w:szCs w:val="26"/>
              </w:rPr>
              <w:t>ALT</w:t>
            </w:r>
          </w:p>
        </w:tc>
        <w:tc>
          <w:tcPr>
            <w:tcW w:w="2581" w:type="pct"/>
          </w:tcPr>
          <w:p w14:paraId="067C5F13" w14:textId="4D502A36"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49BA290B" w14:textId="77777777" w:rsidTr="003F5E40">
        <w:tc>
          <w:tcPr>
            <w:tcW w:w="1123" w:type="pct"/>
          </w:tcPr>
          <w:p w14:paraId="1BE0D0A4" w14:textId="15E6D0F9"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AB0E345" w14:textId="7FC47BA6" w:rsidR="009D2A57" w:rsidRPr="00135410" w:rsidRDefault="009D2A57" w:rsidP="00135410">
            <w:pPr>
              <w:spacing w:line="276" w:lineRule="auto"/>
              <w:rPr>
                <w:rFonts w:cs="Times New Roman"/>
                <w:szCs w:val="26"/>
              </w:rPr>
            </w:pPr>
            <w:r w:rsidRPr="00135410">
              <w:rPr>
                <w:rFonts w:cs="Times New Roman"/>
                <w:szCs w:val="26"/>
              </w:rPr>
              <w:t>GGT</w:t>
            </w:r>
          </w:p>
        </w:tc>
        <w:tc>
          <w:tcPr>
            <w:tcW w:w="2581" w:type="pct"/>
          </w:tcPr>
          <w:p w14:paraId="0F0B90AE" w14:textId="47D75124"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FA5D46F" w14:textId="77777777" w:rsidTr="003F5E40">
        <w:tc>
          <w:tcPr>
            <w:tcW w:w="1123" w:type="pct"/>
          </w:tcPr>
          <w:p w14:paraId="364FC1CB" w14:textId="5BD7C6E6"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2CCA5506" w14:textId="15A13D36" w:rsidR="009D2A57" w:rsidRPr="00135410" w:rsidRDefault="009D2A57" w:rsidP="00135410">
            <w:pPr>
              <w:spacing w:line="276" w:lineRule="auto"/>
              <w:rPr>
                <w:rFonts w:cs="Times New Roman"/>
                <w:szCs w:val="26"/>
              </w:rPr>
            </w:pPr>
            <w:r w:rsidRPr="00135410">
              <w:rPr>
                <w:rFonts w:cs="Times New Roman"/>
                <w:szCs w:val="26"/>
              </w:rPr>
              <w:t>Cholesterol_HDL</w:t>
            </w:r>
          </w:p>
        </w:tc>
        <w:tc>
          <w:tcPr>
            <w:tcW w:w="2581" w:type="pct"/>
          </w:tcPr>
          <w:p w14:paraId="692C9D92" w14:textId="71F77E07"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86A38C7" w14:textId="77777777" w:rsidTr="003F5E40">
        <w:tc>
          <w:tcPr>
            <w:tcW w:w="1123" w:type="pct"/>
          </w:tcPr>
          <w:p w14:paraId="243916D4" w14:textId="0FCE9E70"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3D2D9AD5" w14:textId="73B87ACA" w:rsidR="009D2A57" w:rsidRPr="00135410" w:rsidRDefault="009D2A57" w:rsidP="00135410">
            <w:pPr>
              <w:spacing w:line="276" w:lineRule="auto"/>
              <w:rPr>
                <w:rFonts w:cs="Times New Roman"/>
                <w:szCs w:val="26"/>
              </w:rPr>
            </w:pPr>
            <w:r w:rsidRPr="00135410">
              <w:rPr>
                <w:rFonts w:cs="Times New Roman"/>
                <w:szCs w:val="26"/>
              </w:rPr>
              <w:t>Cholesterol_LDL</w:t>
            </w:r>
          </w:p>
        </w:tc>
        <w:tc>
          <w:tcPr>
            <w:tcW w:w="2581" w:type="pct"/>
          </w:tcPr>
          <w:p w14:paraId="1999B2BA" w14:textId="3613ECCC"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7F0062C5" w14:textId="77777777" w:rsidTr="003F5E40">
        <w:tc>
          <w:tcPr>
            <w:tcW w:w="1123" w:type="pct"/>
          </w:tcPr>
          <w:p w14:paraId="3B500576" w14:textId="7EF0137F"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07EE6373" w14:textId="3FFBE66F" w:rsidR="009D2A57" w:rsidRPr="00135410" w:rsidRDefault="009D2A57" w:rsidP="00135410">
            <w:pPr>
              <w:spacing w:line="276" w:lineRule="auto"/>
              <w:rPr>
                <w:rFonts w:cs="Times New Roman"/>
                <w:szCs w:val="26"/>
              </w:rPr>
            </w:pPr>
            <w:r w:rsidRPr="00135410">
              <w:rPr>
                <w:rFonts w:cs="Times New Roman"/>
                <w:szCs w:val="26"/>
              </w:rPr>
              <w:t>Triglycerid</w:t>
            </w:r>
          </w:p>
        </w:tc>
        <w:tc>
          <w:tcPr>
            <w:tcW w:w="2581" w:type="pct"/>
          </w:tcPr>
          <w:p w14:paraId="5F69F59D" w14:textId="2763AD5C" w:rsidR="009D2A57" w:rsidRPr="00135410" w:rsidRDefault="009D2A57" w:rsidP="00135410">
            <w:pPr>
              <w:spacing w:line="276" w:lineRule="auto"/>
              <w:rPr>
                <w:rFonts w:cs="Times New Roman"/>
                <w:szCs w:val="26"/>
              </w:rPr>
            </w:pPr>
            <w:r w:rsidRPr="00135410">
              <w:rPr>
                <w:rFonts w:cs="Times New Roman"/>
                <w:szCs w:val="26"/>
              </w:rPr>
              <w:t>Như yêu cầu bên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2B78F5">
      <w:pPr>
        <w:pStyle w:val="Heading4"/>
      </w:pPr>
      <w:bookmarkStart w:id="170" w:name="_Toc142003663"/>
      <w:r>
        <w:lastRenderedPageBreak/>
        <w:t xml:space="preserve">Màn hình </w:t>
      </w:r>
      <w:r w:rsidR="003163C6">
        <w:t>UrineTestScreen</w:t>
      </w:r>
      <w:bookmarkEnd w:id="170"/>
    </w:p>
    <w:p w14:paraId="28089E3A" w14:textId="77777777" w:rsidR="002B5312" w:rsidRDefault="00292C82" w:rsidP="002B5312">
      <w:pPr>
        <w:keepNext/>
      </w:pPr>
      <w:r>
        <w:rPr>
          <w:noProof/>
        </w:rPr>
        <w:drawing>
          <wp:inline distT="0" distB="0" distL="0" distR="0" wp14:anchorId="7A542360" wp14:editId="685762F5">
            <wp:extent cx="6051550" cy="3242945"/>
            <wp:effectExtent l="0" t="0" r="0" b="0"/>
            <wp:docPr id="19115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1200" name="Picture 1" descr="A screenshot of a computer&#10;&#10;Description automatically generated"/>
                    <pic:cNvPicPr/>
                  </pic:nvPicPr>
                  <pic:blipFill>
                    <a:blip r:embed="rId36"/>
                    <a:stretch>
                      <a:fillRect/>
                    </a:stretch>
                  </pic:blipFill>
                  <pic:spPr>
                    <a:xfrm>
                      <a:off x="0" y="0"/>
                      <a:ext cx="6051550" cy="3242945"/>
                    </a:xfrm>
                    <a:prstGeom prst="rect">
                      <a:avLst/>
                    </a:prstGeom>
                  </pic:spPr>
                </pic:pic>
              </a:graphicData>
            </a:graphic>
          </wp:inline>
        </w:drawing>
      </w:r>
    </w:p>
    <w:p w14:paraId="2E943D5A" w14:textId="2C66F09E" w:rsidR="00FC3284" w:rsidRDefault="002B5312" w:rsidP="007D754D">
      <w:pPr>
        <w:pStyle w:val="Caption"/>
      </w:pPr>
      <w:bookmarkStart w:id="171" w:name="_Toc142003875"/>
      <w:r>
        <w:t xml:space="preserve">Hình </w:t>
      </w:r>
      <w:fldSimple w:instr=" STYLEREF 1 \s ">
        <w:r w:rsidR="006F338F">
          <w:rPr>
            <w:noProof/>
          </w:rPr>
          <w:t>3</w:t>
        </w:r>
      </w:fldSimple>
      <w:r w:rsidR="006F338F">
        <w:t>.</w:t>
      </w:r>
      <w:fldSimple w:instr=" SEQ Hình \* ARABIC \s 1 ">
        <w:r w:rsidR="006F338F">
          <w:rPr>
            <w:noProof/>
          </w:rPr>
          <w:t>13</w:t>
        </w:r>
      </w:fldSimple>
      <w:r w:rsidRPr="002B5312">
        <w:rPr>
          <w:szCs w:val="24"/>
        </w:rPr>
        <w:t xml:space="preserve"> </w:t>
      </w:r>
      <w:r>
        <w:rPr>
          <w:szCs w:val="24"/>
        </w:rPr>
        <w:t>Màn hình UrineTestScreen</w:t>
      </w:r>
      <w:bookmarkEnd w:id="171"/>
    </w:p>
    <w:p w14:paraId="202C0CCD" w14:textId="77777777" w:rsidR="00E31673" w:rsidRPr="008D5A6F" w:rsidRDefault="00E31673" w:rsidP="008D5A6F"/>
    <w:p w14:paraId="48DD02BE" w14:textId="1AD6AE91" w:rsidR="00945381" w:rsidRDefault="00945381" w:rsidP="007D754D">
      <w:pPr>
        <w:ind w:firstLine="284"/>
      </w:pPr>
      <w:r>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7150CC63" w14:textId="1FFADB16" w:rsidR="0043714C" w:rsidRDefault="0043714C" w:rsidP="0043714C">
      <w:pPr>
        <w:pStyle w:val="Caption"/>
        <w:keepNext/>
      </w:pPr>
      <w:bookmarkStart w:id="172" w:name="_Toc141985645"/>
      <w:r>
        <w:t xml:space="preserve">Bảng </w:t>
      </w:r>
      <w:fldSimple w:instr=" STYLEREF 1 \s ">
        <w:r w:rsidR="00530154">
          <w:rPr>
            <w:noProof/>
          </w:rPr>
          <w:t>3</w:t>
        </w:r>
      </w:fldSimple>
      <w:r w:rsidR="00530154">
        <w:t>.</w:t>
      </w:r>
      <w:fldSimple w:instr=" SEQ Bảng \* ARABIC \s 1 ">
        <w:r w:rsidR="00530154">
          <w:rPr>
            <w:noProof/>
          </w:rPr>
          <w:t>7</w:t>
        </w:r>
      </w:fldSimple>
      <w:r w:rsidRPr="0043714C">
        <w:t xml:space="preserve"> </w:t>
      </w:r>
      <w:r>
        <w:t xml:space="preserve">Các thành phần trên màn hình </w:t>
      </w:r>
      <w:r>
        <w:rPr>
          <w:szCs w:val="24"/>
        </w:rPr>
        <w:t>UrineTestScreen</w:t>
      </w:r>
      <w:bookmarkEnd w:id="172"/>
    </w:p>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C1013C">
        <w:tc>
          <w:tcPr>
            <w:tcW w:w="1123" w:type="pct"/>
          </w:tcPr>
          <w:p w14:paraId="701B18E2" w14:textId="77777777" w:rsidR="00945381" w:rsidRPr="00135410" w:rsidRDefault="00945381" w:rsidP="00135410">
            <w:pPr>
              <w:spacing w:after="200" w:line="276" w:lineRule="auto"/>
              <w:jc w:val="center"/>
              <w:rPr>
                <w:b/>
                <w:szCs w:val="26"/>
              </w:rPr>
            </w:pPr>
            <w:r w:rsidRPr="00135410">
              <w:rPr>
                <w:b/>
                <w:szCs w:val="26"/>
              </w:rPr>
              <w:t xml:space="preserve">Type </w:t>
            </w:r>
          </w:p>
        </w:tc>
        <w:tc>
          <w:tcPr>
            <w:tcW w:w="1296" w:type="pct"/>
          </w:tcPr>
          <w:p w14:paraId="5A96970D" w14:textId="77777777" w:rsidR="00945381" w:rsidRPr="00135410" w:rsidRDefault="00945381" w:rsidP="00135410">
            <w:pPr>
              <w:spacing w:after="200" w:line="276" w:lineRule="auto"/>
              <w:jc w:val="center"/>
              <w:rPr>
                <w:b/>
                <w:szCs w:val="26"/>
              </w:rPr>
            </w:pPr>
            <w:r w:rsidRPr="00135410">
              <w:rPr>
                <w:b/>
                <w:szCs w:val="26"/>
              </w:rPr>
              <w:t>Tên</w:t>
            </w:r>
          </w:p>
        </w:tc>
        <w:tc>
          <w:tcPr>
            <w:tcW w:w="2581" w:type="pct"/>
          </w:tcPr>
          <w:p w14:paraId="5E2DBECA" w14:textId="77777777" w:rsidR="00945381" w:rsidRPr="00135410" w:rsidRDefault="00945381" w:rsidP="00135410">
            <w:pPr>
              <w:spacing w:after="200" w:line="276" w:lineRule="auto"/>
              <w:jc w:val="center"/>
              <w:rPr>
                <w:b/>
                <w:szCs w:val="26"/>
              </w:rPr>
            </w:pPr>
            <w:r w:rsidRPr="00135410">
              <w:rPr>
                <w:b/>
                <w:szCs w:val="26"/>
              </w:rPr>
              <w:t xml:space="preserve">Mô tả </w:t>
            </w:r>
          </w:p>
        </w:tc>
      </w:tr>
      <w:tr w:rsidR="00945381" w:rsidRPr="005F3A75" w14:paraId="3462DA51" w14:textId="77777777" w:rsidTr="00C1013C">
        <w:tc>
          <w:tcPr>
            <w:tcW w:w="1123" w:type="pct"/>
          </w:tcPr>
          <w:p w14:paraId="5A16A70A" w14:textId="77777777" w:rsidR="00945381" w:rsidRPr="00135410" w:rsidRDefault="00945381" w:rsidP="00135410">
            <w:pPr>
              <w:spacing w:line="276" w:lineRule="auto"/>
              <w:rPr>
                <w:szCs w:val="26"/>
              </w:rPr>
            </w:pPr>
            <w:r w:rsidRPr="00135410">
              <w:rPr>
                <w:szCs w:val="26"/>
              </w:rPr>
              <w:t>DateTimePicker</w:t>
            </w:r>
          </w:p>
        </w:tc>
        <w:tc>
          <w:tcPr>
            <w:tcW w:w="1296" w:type="pct"/>
          </w:tcPr>
          <w:p w14:paraId="32132045" w14:textId="77777777" w:rsidR="00945381" w:rsidRPr="00135410" w:rsidRDefault="00945381" w:rsidP="00135410">
            <w:pPr>
              <w:spacing w:line="276" w:lineRule="auto"/>
              <w:rPr>
                <w:szCs w:val="26"/>
              </w:rPr>
            </w:pPr>
            <w:r w:rsidRPr="00135410">
              <w:rPr>
                <w:szCs w:val="26"/>
              </w:rPr>
              <w:t>Date</w:t>
            </w:r>
          </w:p>
        </w:tc>
        <w:tc>
          <w:tcPr>
            <w:tcW w:w="2581" w:type="pct"/>
          </w:tcPr>
          <w:p w14:paraId="22C9D7A7" w14:textId="08E9C194" w:rsidR="00945381" w:rsidRPr="00135410" w:rsidRDefault="00945381" w:rsidP="00135410">
            <w:pPr>
              <w:spacing w:line="276" w:lineRule="auto"/>
              <w:rPr>
                <w:szCs w:val="26"/>
              </w:rPr>
            </w:pPr>
            <w:r w:rsidRPr="00135410">
              <w:rPr>
                <w:szCs w:val="26"/>
              </w:rPr>
              <w:t>Nhập ngày làm để làm xét nghiệm nước tiểu cho các bệnh nhân.</w:t>
            </w:r>
          </w:p>
        </w:tc>
      </w:tr>
      <w:tr w:rsidR="00945381" w:rsidRPr="005F3A75" w14:paraId="2140415E" w14:textId="77777777" w:rsidTr="00C1013C">
        <w:tc>
          <w:tcPr>
            <w:tcW w:w="1123" w:type="pct"/>
          </w:tcPr>
          <w:p w14:paraId="4F5E1530" w14:textId="77777777" w:rsidR="00945381" w:rsidRPr="00135410" w:rsidRDefault="00945381" w:rsidP="00135410">
            <w:pPr>
              <w:spacing w:line="276" w:lineRule="auto"/>
              <w:rPr>
                <w:szCs w:val="26"/>
              </w:rPr>
            </w:pPr>
            <w:r w:rsidRPr="00135410">
              <w:rPr>
                <w:szCs w:val="26"/>
              </w:rPr>
              <w:t>ComboBox</w:t>
            </w:r>
          </w:p>
        </w:tc>
        <w:tc>
          <w:tcPr>
            <w:tcW w:w="1296" w:type="pct"/>
          </w:tcPr>
          <w:p w14:paraId="675FC261" w14:textId="77777777" w:rsidR="00945381" w:rsidRPr="00135410" w:rsidRDefault="00945381" w:rsidP="00135410">
            <w:pPr>
              <w:spacing w:line="276" w:lineRule="auto"/>
              <w:rPr>
                <w:szCs w:val="26"/>
              </w:rPr>
            </w:pPr>
            <w:r w:rsidRPr="00135410">
              <w:rPr>
                <w:szCs w:val="26"/>
              </w:rPr>
              <w:t>Select Patient</w:t>
            </w:r>
          </w:p>
        </w:tc>
        <w:tc>
          <w:tcPr>
            <w:tcW w:w="2581" w:type="pct"/>
          </w:tcPr>
          <w:p w14:paraId="5FB0EB50" w14:textId="5DD4819B" w:rsidR="00945381" w:rsidRPr="00135410" w:rsidRDefault="00945381" w:rsidP="00135410">
            <w:pPr>
              <w:spacing w:line="276" w:lineRule="auto"/>
              <w:rPr>
                <w:szCs w:val="26"/>
              </w:rPr>
            </w:pPr>
            <w:r w:rsidRPr="00135410">
              <w:rPr>
                <w:szCs w:val="26"/>
              </w:rPr>
              <w:t>Hiển thi danh sách bệnh nhân đăng kí làm xét nghiệm nước tiểu vào ngày được chọn ở TextBox Date</w:t>
            </w:r>
          </w:p>
        </w:tc>
      </w:tr>
      <w:tr w:rsidR="00945381" w:rsidRPr="005F3A75" w14:paraId="69F0F8D1" w14:textId="77777777" w:rsidTr="00C1013C">
        <w:tc>
          <w:tcPr>
            <w:tcW w:w="1123" w:type="pct"/>
          </w:tcPr>
          <w:p w14:paraId="39187CCE" w14:textId="77777777" w:rsidR="00945381" w:rsidRPr="00135410" w:rsidRDefault="00945381" w:rsidP="00135410">
            <w:pPr>
              <w:spacing w:line="276" w:lineRule="auto"/>
              <w:rPr>
                <w:szCs w:val="26"/>
              </w:rPr>
            </w:pPr>
            <w:r w:rsidRPr="00135410">
              <w:rPr>
                <w:szCs w:val="26"/>
              </w:rPr>
              <w:t>Button</w:t>
            </w:r>
          </w:p>
        </w:tc>
        <w:tc>
          <w:tcPr>
            <w:tcW w:w="1296" w:type="pct"/>
          </w:tcPr>
          <w:p w14:paraId="7B78B383" w14:textId="77777777" w:rsidR="00945381" w:rsidRPr="00135410" w:rsidRDefault="00945381" w:rsidP="00135410">
            <w:pPr>
              <w:spacing w:line="276" w:lineRule="auto"/>
              <w:rPr>
                <w:szCs w:val="26"/>
              </w:rPr>
            </w:pPr>
            <w:r w:rsidRPr="00135410">
              <w:rPr>
                <w:szCs w:val="26"/>
              </w:rPr>
              <w:t>Call Patient</w:t>
            </w:r>
          </w:p>
        </w:tc>
        <w:tc>
          <w:tcPr>
            <w:tcW w:w="2581" w:type="pct"/>
          </w:tcPr>
          <w:p w14:paraId="608BB022" w14:textId="25EF5495" w:rsidR="00945381" w:rsidRPr="00135410" w:rsidRDefault="00945381" w:rsidP="00135410">
            <w:pPr>
              <w:spacing w:line="276" w:lineRule="auto"/>
              <w:rPr>
                <w:szCs w:val="26"/>
              </w:rPr>
            </w:pPr>
            <w:r w:rsidRPr="00135410">
              <w:rPr>
                <w:szCs w:val="26"/>
              </w:rPr>
              <w:t>Bấm để tải danh sách các bệnh nhân cần làm xét nghiệm vào cho Combobox Select Patient.</w:t>
            </w:r>
          </w:p>
        </w:tc>
      </w:tr>
      <w:tr w:rsidR="00945381" w:rsidRPr="005F3A75" w14:paraId="6E6A461C" w14:textId="77777777" w:rsidTr="00C1013C">
        <w:tc>
          <w:tcPr>
            <w:tcW w:w="1123" w:type="pct"/>
          </w:tcPr>
          <w:p w14:paraId="5C865C6A" w14:textId="77777777" w:rsidR="00945381" w:rsidRPr="00135410" w:rsidRDefault="00945381" w:rsidP="00135410">
            <w:pPr>
              <w:spacing w:line="276" w:lineRule="auto"/>
              <w:rPr>
                <w:szCs w:val="26"/>
              </w:rPr>
            </w:pPr>
            <w:r w:rsidRPr="00135410">
              <w:rPr>
                <w:szCs w:val="26"/>
              </w:rPr>
              <w:t>TextBox</w:t>
            </w:r>
          </w:p>
        </w:tc>
        <w:tc>
          <w:tcPr>
            <w:tcW w:w="1296" w:type="pct"/>
          </w:tcPr>
          <w:p w14:paraId="29943D54" w14:textId="77777777" w:rsidR="00945381" w:rsidRPr="00135410" w:rsidRDefault="00945381" w:rsidP="00135410">
            <w:pPr>
              <w:spacing w:line="276" w:lineRule="auto"/>
              <w:rPr>
                <w:szCs w:val="26"/>
              </w:rPr>
            </w:pPr>
            <w:r w:rsidRPr="00135410">
              <w:rPr>
                <w:szCs w:val="26"/>
              </w:rPr>
              <w:t>Phone</w:t>
            </w:r>
          </w:p>
        </w:tc>
        <w:tc>
          <w:tcPr>
            <w:tcW w:w="2581" w:type="pct"/>
          </w:tcPr>
          <w:p w14:paraId="37018BCB" w14:textId="77777777" w:rsidR="00945381" w:rsidRPr="00135410" w:rsidRDefault="00945381" w:rsidP="00135410">
            <w:pPr>
              <w:spacing w:line="276" w:lineRule="auto"/>
              <w:rPr>
                <w:szCs w:val="26"/>
              </w:rPr>
            </w:pPr>
            <w:r w:rsidRPr="00135410">
              <w:rPr>
                <w:szCs w:val="26"/>
              </w:rPr>
              <w:t>Hiển thị số điện thoại đăng kí của bệnh nhân</w:t>
            </w:r>
          </w:p>
          <w:p w14:paraId="515CC123" w14:textId="77777777" w:rsidR="00945381" w:rsidRPr="00135410" w:rsidRDefault="00945381" w:rsidP="00135410">
            <w:pPr>
              <w:spacing w:line="276" w:lineRule="auto"/>
              <w:rPr>
                <w:szCs w:val="26"/>
              </w:rPr>
            </w:pPr>
            <w:r w:rsidRPr="00135410">
              <w:rPr>
                <w:szCs w:val="26"/>
              </w:rPr>
              <w:t>Luôn luôn bị Disable ở màn hình này.</w:t>
            </w:r>
          </w:p>
        </w:tc>
      </w:tr>
      <w:tr w:rsidR="00945381" w:rsidRPr="005F3A75" w14:paraId="7B624DE1" w14:textId="77777777" w:rsidTr="00C1013C">
        <w:tc>
          <w:tcPr>
            <w:tcW w:w="1123" w:type="pct"/>
          </w:tcPr>
          <w:p w14:paraId="7E109DAC" w14:textId="77777777" w:rsidR="00945381" w:rsidRPr="00135410" w:rsidRDefault="00945381" w:rsidP="00135410">
            <w:pPr>
              <w:spacing w:line="276" w:lineRule="auto"/>
              <w:rPr>
                <w:szCs w:val="26"/>
              </w:rPr>
            </w:pPr>
            <w:r w:rsidRPr="00135410">
              <w:rPr>
                <w:szCs w:val="26"/>
              </w:rPr>
              <w:t>TextBox</w:t>
            </w:r>
          </w:p>
        </w:tc>
        <w:tc>
          <w:tcPr>
            <w:tcW w:w="1296" w:type="pct"/>
          </w:tcPr>
          <w:p w14:paraId="5E7DD947" w14:textId="77777777" w:rsidR="00945381" w:rsidRPr="00135410" w:rsidRDefault="00945381" w:rsidP="00135410">
            <w:pPr>
              <w:spacing w:line="276" w:lineRule="auto"/>
              <w:rPr>
                <w:szCs w:val="26"/>
              </w:rPr>
            </w:pPr>
            <w:r w:rsidRPr="00135410">
              <w:rPr>
                <w:szCs w:val="26"/>
              </w:rPr>
              <w:t>Age</w:t>
            </w:r>
          </w:p>
        </w:tc>
        <w:tc>
          <w:tcPr>
            <w:tcW w:w="2581" w:type="pct"/>
          </w:tcPr>
          <w:p w14:paraId="1D055422" w14:textId="77777777" w:rsidR="00945381" w:rsidRPr="00135410" w:rsidRDefault="00945381" w:rsidP="00135410">
            <w:pPr>
              <w:spacing w:line="276" w:lineRule="auto"/>
              <w:rPr>
                <w:szCs w:val="26"/>
              </w:rPr>
            </w:pPr>
            <w:r w:rsidRPr="00135410">
              <w:rPr>
                <w:szCs w:val="26"/>
              </w:rPr>
              <w:t>Hiển thị tuổi của bệnh nhân</w:t>
            </w:r>
          </w:p>
          <w:p w14:paraId="70795FEF" w14:textId="77777777" w:rsidR="00945381" w:rsidRPr="00135410" w:rsidRDefault="00945381" w:rsidP="00135410">
            <w:pPr>
              <w:spacing w:line="276" w:lineRule="auto"/>
              <w:rPr>
                <w:szCs w:val="26"/>
              </w:rPr>
            </w:pPr>
            <w:r w:rsidRPr="00135410">
              <w:rPr>
                <w:szCs w:val="26"/>
              </w:rPr>
              <w:t>Luôn luôn bị Disable ở màn hình này.</w:t>
            </w:r>
          </w:p>
        </w:tc>
      </w:tr>
      <w:tr w:rsidR="00945381" w:rsidRPr="005F3A75" w14:paraId="69D7773F" w14:textId="77777777" w:rsidTr="00C1013C">
        <w:tc>
          <w:tcPr>
            <w:tcW w:w="1123" w:type="pct"/>
          </w:tcPr>
          <w:p w14:paraId="0552ACE6" w14:textId="77777777" w:rsidR="00945381" w:rsidRPr="00135410" w:rsidRDefault="00945381" w:rsidP="00135410">
            <w:pPr>
              <w:spacing w:line="276" w:lineRule="auto"/>
              <w:rPr>
                <w:szCs w:val="26"/>
              </w:rPr>
            </w:pPr>
            <w:r w:rsidRPr="00135410">
              <w:rPr>
                <w:szCs w:val="26"/>
              </w:rPr>
              <w:t>TextBox</w:t>
            </w:r>
          </w:p>
        </w:tc>
        <w:tc>
          <w:tcPr>
            <w:tcW w:w="1296" w:type="pct"/>
          </w:tcPr>
          <w:p w14:paraId="4FBFA648" w14:textId="3FEB8DEB" w:rsidR="00945381" w:rsidRPr="00135410" w:rsidRDefault="008D5A6F" w:rsidP="00135410">
            <w:pPr>
              <w:spacing w:line="276" w:lineRule="auto"/>
              <w:rPr>
                <w:rFonts w:cs="Times New Roman"/>
                <w:szCs w:val="26"/>
              </w:rPr>
            </w:pPr>
            <w:r w:rsidRPr="00135410">
              <w:rPr>
                <w:rFonts w:cs="Times New Roman"/>
                <w:szCs w:val="26"/>
              </w:rPr>
              <w:t>Specific Gravity</w:t>
            </w:r>
          </w:p>
        </w:tc>
        <w:tc>
          <w:tcPr>
            <w:tcW w:w="2581" w:type="pct"/>
          </w:tcPr>
          <w:p w14:paraId="065AF0E0" w14:textId="77777777" w:rsidR="00945381" w:rsidRPr="00135410" w:rsidRDefault="00945381" w:rsidP="00135410">
            <w:pPr>
              <w:spacing w:line="276" w:lineRule="auto"/>
              <w:rPr>
                <w:szCs w:val="26"/>
              </w:rPr>
            </w:pPr>
            <w:r w:rsidRPr="00135410">
              <w:rPr>
                <w:szCs w:val="26"/>
              </w:rPr>
              <w:t>Check kiểu dữ liệu input là float. Nếu không phải show Warning Message “Input type not correct”</w:t>
            </w:r>
          </w:p>
        </w:tc>
      </w:tr>
      <w:tr w:rsidR="00945381" w:rsidRPr="005F3A75" w14:paraId="0599567C" w14:textId="77777777" w:rsidTr="00C1013C">
        <w:tc>
          <w:tcPr>
            <w:tcW w:w="1123" w:type="pct"/>
          </w:tcPr>
          <w:p w14:paraId="0A069CBB" w14:textId="77777777" w:rsidR="00945381" w:rsidRPr="00135410" w:rsidRDefault="00945381" w:rsidP="00135410">
            <w:pPr>
              <w:spacing w:line="276" w:lineRule="auto"/>
              <w:rPr>
                <w:szCs w:val="26"/>
              </w:rPr>
            </w:pPr>
            <w:r w:rsidRPr="00135410">
              <w:rPr>
                <w:szCs w:val="26"/>
              </w:rPr>
              <w:lastRenderedPageBreak/>
              <w:t>TextBox</w:t>
            </w:r>
          </w:p>
        </w:tc>
        <w:tc>
          <w:tcPr>
            <w:tcW w:w="1296" w:type="pct"/>
          </w:tcPr>
          <w:p w14:paraId="3AB77A8A" w14:textId="05897351" w:rsidR="00945381" w:rsidRPr="00135410" w:rsidRDefault="008D5A6F" w:rsidP="00135410">
            <w:pPr>
              <w:spacing w:line="276" w:lineRule="auto"/>
              <w:rPr>
                <w:szCs w:val="26"/>
              </w:rPr>
            </w:pPr>
            <w:r w:rsidRPr="00135410">
              <w:rPr>
                <w:szCs w:val="26"/>
              </w:rPr>
              <w:t>PH</w:t>
            </w:r>
          </w:p>
        </w:tc>
        <w:tc>
          <w:tcPr>
            <w:tcW w:w="2581" w:type="pct"/>
          </w:tcPr>
          <w:p w14:paraId="2BE4DA59" w14:textId="77777777" w:rsidR="00945381" w:rsidRPr="00135410" w:rsidRDefault="00945381" w:rsidP="00135410">
            <w:pPr>
              <w:spacing w:line="276" w:lineRule="auto"/>
              <w:rPr>
                <w:szCs w:val="26"/>
              </w:rPr>
            </w:pPr>
            <w:r w:rsidRPr="00135410">
              <w:rPr>
                <w:szCs w:val="26"/>
              </w:rPr>
              <w:t>Như trên</w:t>
            </w:r>
          </w:p>
        </w:tc>
      </w:tr>
      <w:tr w:rsidR="00945381" w:rsidRPr="005F3A75" w14:paraId="5A89EB0E" w14:textId="77777777" w:rsidTr="00C1013C">
        <w:tc>
          <w:tcPr>
            <w:tcW w:w="1123" w:type="pct"/>
          </w:tcPr>
          <w:p w14:paraId="669797D4" w14:textId="77777777" w:rsidR="00945381" w:rsidRPr="00135410" w:rsidRDefault="00945381" w:rsidP="00135410">
            <w:pPr>
              <w:spacing w:line="276" w:lineRule="auto"/>
              <w:rPr>
                <w:szCs w:val="26"/>
              </w:rPr>
            </w:pPr>
            <w:r w:rsidRPr="00135410">
              <w:rPr>
                <w:szCs w:val="26"/>
              </w:rPr>
              <w:t>TextBox</w:t>
            </w:r>
          </w:p>
        </w:tc>
        <w:tc>
          <w:tcPr>
            <w:tcW w:w="1296" w:type="pct"/>
          </w:tcPr>
          <w:p w14:paraId="60A8967A" w14:textId="018B77AB" w:rsidR="00945381" w:rsidRPr="00135410" w:rsidRDefault="008D5A6F" w:rsidP="00135410">
            <w:pPr>
              <w:spacing w:line="276" w:lineRule="auto"/>
              <w:rPr>
                <w:szCs w:val="26"/>
              </w:rPr>
            </w:pPr>
            <w:r w:rsidRPr="00135410">
              <w:rPr>
                <w:szCs w:val="26"/>
              </w:rPr>
              <w:t>ASC – Sỏi cặn</w:t>
            </w:r>
          </w:p>
        </w:tc>
        <w:tc>
          <w:tcPr>
            <w:tcW w:w="2581" w:type="pct"/>
          </w:tcPr>
          <w:p w14:paraId="3EA1A6D4" w14:textId="77777777" w:rsidR="00945381" w:rsidRPr="00135410" w:rsidRDefault="00945381" w:rsidP="00135410">
            <w:pPr>
              <w:spacing w:line="276" w:lineRule="auto"/>
              <w:rPr>
                <w:szCs w:val="26"/>
              </w:rPr>
            </w:pPr>
            <w:r w:rsidRPr="00135410">
              <w:rPr>
                <w:szCs w:val="26"/>
              </w:rPr>
              <w:t>Như trên</w:t>
            </w:r>
          </w:p>
        </w:tc>
      </w:tr>
      <w:tr w:rsidR="00945381" w:rsidRPr="005F3A75" w14:paraId="7B097981" w14:textId="77777777" w:rsidTr="00C1013C">
        <w:tc>
          <w:tcPr>
            <w:tcW w:w="1123" w:type="pct"/>
          </w:tcPr>
          <w:p w14:paraId="780B6255" w14:textId="6D5B18F7" w:rsidR="00945381" w:rsidRPr="00B258CA" w:rsidRDefault="008D5A6F" w:rsidP="00135410">
            <w:pPr>
              <w:spacing w:line="276" w:lineRule="auto"/>
              <w:rPr>
                <w:sz w:val="24"/>
                <w:szCs w:val="24"/>
              </w:rPr>
            </w:pPr>
            <w:r w:rsidRPr="00B258CA">
              <w:rPr>
                <w:sz w:val="24"/>
                <w:szCs w:val="24"/>
              </w:rPr>
              <w:t>2 Radio Button</w:t>
            </w:r>
          </w:p>
        </w:tc>
        <w:tc>
          <w:tcPr>
            <w:tcW w:w="1296" w:type="pct"/>
          </w:tcPr>
          <w:p w14:paraId="67C84672" w14:textId="3B7FCA81" w:rsidR="00945381" w:rsidRPr="00B258CA" w:rsidRDefault="008D5A6F" w:rsidP="00135410">
            <w:pPr>
              <w:spacing w:line="276" w:lineRule="auto"/>
              <w:rPr>
                <w:sz w:val="24"/>
                <w:szCs w:val="24"/>
              </w:rPr>
            </w:pPr>
            <w:r w:rsidRPr="00B258CA">
              <w:rPr>
                <w:sz w:val="24"/>
                <w:szCs w:val="24"/>
              </w:rPr>
              <w:t>Leukocytes</w:t>
            </w:r>
          </w:p>
        </w:tc>
        <w:tc>
          <w:tcPr>
            <w:tcW w:w="2581" w:type="pct"/>
          </w:tcPr>
          <w:p w14:paraId="346280CE" w14:textId="19D3B40E" w:rsidR="00945381" w:rsidRPr="00B258CA" w:rsidRDefault="008D5A6F" w:rsidP="00135410">
            <w:pPr>
              <w:spacing w:line="276" w:lineRule="auto"/>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135410">
            <w:pPr>
              <w:spacing w:line="276" w:lineRule="auto"/>
              <w:rPr>
                <w:sz w:val="24"/>
                <w:szCs w:val="24"/>
              </w:rPr>
            </w:pPr>
            <w:r w:rsidRPr="00B258CA">
              <w:rPr>
                <w:sz w:val="24"/>
                <w:szCs w:val="24"/>
              </w:rPr>
              <w:t>Âm tính</w:t>
            </w:r>
          </w:p>
          <w:p w14:paraId="09436F17" w14:textId="02B29986" w:rsidR="007F1078" w:rsidRPr="00B258CA" w:rsidRDefault="007F1078" w:rsidP="00135410">
            <w:pPr>
              <w:spacing w:line="276" w:lineRule="auto"/>
              <w:rPr>
                <w:sz w:val="24"/>
                <w:szCs w:val="24"/>
              </w:rPr>
            </w:pPr>
            <w:r w:rsidRPr="00B258CA">
              <w:rPr>
                <w:sz w:val="24"/>
                <w:szCs w:val="24"/>
              </w:rPr>
              <w:t>Dương tính</w:t>
            </w:r>
          </w:p>
        </w:tc>
      </w:tr>
      <w:tr w:rsidR="00945381" w:rsidRPr="005F3A75" w14:paraId="09BBA3CF" w14:textId="77777777" w:rsidTr="00C1013C">
        <w:tc>
          <w:tcPr>
            <w:tcW w:w="1123" w:type="pct"/>
          </w:tcPr>
          <w:p w14:paraId="358733E3" w14:textId="7EFDD873" w:rsidR="00945381" w:rsidRPr="00B258CA" w:rsidRDefault="008D5A6F" w:rsidP="00135410">
            <w:pPr>
              <w:spacing w:line="276" w:lineRule="auto"/>
              <w:rPr>
                <w:sz w:val="24"/>
                <w:szCs w:val="24"/>
              </w:rPr>
            </w:pPr>
            <w:r w:rsidRPr="00B258CA">
              <w:rPr>
                <w:sz w:val="24"/>
                <w:szCs w:val="24"/>
              </w:rPr>
              <w:t>2 Radio Button</w:t>
            </w:r>
          </w:p>
        </w:tc>
        <w:tc>
          <w:tcPr>
            <w:tcW w:w="1296" w:type="pct"/>
          </w:tcPr>
          <w:p w14:paraId="1EDE6635" w14:textId="05D0E208" w:rsidR="00945381" w:rsidRPr="00B258CA" w:rsidRDefault="008D5A6F" w:rsidP="00135410">
            <w:pPr>
              <w:spacing w:line="276" w:lineRule="auto"/>
              <w:rPr>
                <w:sz w:val="24"/>
                <w:szCs w:val="24"/>
              </w:rPr>
            </w:pPr>
            <w:r w:rsidRPr="00B258CA">
              <w:rPr>
                <w:sz w:val="24"/>
                <w:szCs w:val="24"/>
              </w:rPr>
              <w:t>Nitrit</w:t>
            </w:r>
          </w:p>
        </w:tc>
        <w:tc>
          <w:tcPr>
            <w:tcW w:w="2581" w:type="pct"/>
          </w:tcPr>
          <w:p w14:paraId="5503B174" w14:textId="77777777" w:rsidR="00945381" w:rsidRPr="00B258CA" w:rsidRDefault="00945381" w:rsidP="00135410">
            <w:pPr>
              <w:spacing w:line="276" w:lineRule="auto"/>
              <w:rPr>
                <w:sz w:val="24"/>
                <w:szCs w:val="24"/>
              </w:rPr>
            </w:pPr>
            <w:r w:rsidRPr="00B258CA">
              <w:rPr>
                <w:sz w:val="24"/>
                <w:szCs w:val="24"/>
              </w:rPr>
              <w:t>Như trên</w:t>
            </w:r>
          </w:p>
        </w:tc>
      </w:tr>
      <w:tr w:rsidR="00945381" w:rsidRPr="005F3A75" w14:paraId="705C2E96" w14:textId="77777777" w:rsidTr="00C1013C">
        <w:tc>
          <w:tcPr>
            <w:tcW w:w="1123" w:type="pct"/>
          </w:tcPr>
          <w:p w14:paraId="7E87E88E" w14:textId="3D2120FF" w:rsidR="00945381" w:rsidRPr="00B258CA" w:rsidRDefault="008D5A6F" w:rsidP="00135410">
            <w:pPr>
              <w:spacing w:line="276" w:lineRule="auto"/>
              <w:rPr>
                <w:sz w:val="24"/>
                <w:szCs w:val="24"/>
              </w:rPr>
            </w:pPr>
            <w:r w:rsidRPr="00B258CA">
              <w:rPr>
                <w:sz w:val="24"/>
                <w:szCs w:val="24"/>
              </w:rPr>
              <w:t>2 Radio Button</w:t>
            </w:r>
          </w:p>
        </w:tc>
        <w:tc>
          <w:tcPr>
            <w:tcW w:w="1296" w:type="pct"/>
          </w:tcPr>
          <w:p w14:paraId="3EF17DCE" w14:textId="337CBDC1" w:rsidR="00945381" w:rsidRPr="00B258CA" w:rsidRDefault="008D5A6F" w:rsidP="00135410">
            <w:pPr>
              <w:spacing w:line="276" w:lineRule="auto"/>
              <w:rPr>
                <w:sz w:val="24"/>
                <w:szCs w:val="24"/>
              </w:rPr>
            </w:pPr>
            <w:r w:rsidRPr="00B258CA">
              <w:rPr>
                <w:sz w:val="24"/>
                <w:szCs w:val="24"/>
              </w:rPr>
              <w:t>Ketone</w:t>
            </w:r>
          </w:p>
        </w:tc>
        <w:tc>
          <w:tcPr>
            <w:tcW w:w="2581" w:type="pct"/>
          </w:tcPr>
          <w:p w14:paraId="6020ADFB" w14:textId="4EC815B3" w:rsidR="007F1078" w:rsidRPr="00B258CA" w:rsidRDefault="007F1078" w:rsidP="00135410">
            <w:pPr>
              <w:spacing w:line="276" w:lineRule="auto"/>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135410">
            <w:pPr>
              <w:spacing w:line="276" w:lineRule="auto"/>
              <w:rPr>
                <w:sz w:val="24"/>
                <w:szCs w:val="24"/>
              </w:rPr>
            </w:pPr>
            <w:r w:rsidRPr="00B258CA">
              <w:rPr>
                <w:sz w:val="24"/>
                <w:szCs w:val="24"/>
              </w:rPr>
              <w:t>&lt;   0.05 mmol/L</w:t>
            </w:r>
          </w:p>
          <w:p w14:paraId="5174292B" w14:textId="30EE8368" w:rsidR="00945381" w:rsidRPr="00B258CA" w:rsidRDefault="007F1078" w:rsidP="00135410">
            <w:pPr>
              <w:spacing w:line="276" w:lineRule="auto"/>
              <w:rPr>
                <w:sz w:val="24"/>
                <w:szCs w:val="24"/>
              </w:rPr>
            </w:pPr>
            <w:r w:rsidRPr="00B258CA">
              <w:rPr>
                <w:sz w:val="24"/>
                <w:szCs w:val="24"/>
              </w:rPr>
              <w:t>&gt;= 0.05 mmol/L</w:t>
            </w:r>
          </w:p>
        </w:tc>
      </w:tr>
      <w:tr w:rsidR="00945381" w:rsidRPr="005F3A75" w14:paraId="1568BAB4" w14:textId="77777777" w:rsidTr="00C1013C">
        <w:tc>
          <w:tcPr>
            <w:tcW w:w="1123" w:type="pct"/>
          </w:tcPr>
          <w:p w14:paraId="1B7413C6" w14:textId="5DE0EF6D" w:rsidR="00945381" w:rsidRPr="00B258CA" w:rsidRDefault="008D5A6F" w:rsidP="00135410">
            <w:pPr>
              <w:spacing w:line="276" w:lineRule="auto"/>
              <w:rPr>
                <w:sz w:val="24"/>
                <w:szCs w:val="24"/>
              </w:rPr>
            </w:pPr>
            <w:r w:rsidRPr="00B258CA">
              <w:rPr>
                <w:sz w:val="24"/>
                <w:szCs w:val="24"/>
              </w:rPr>
              <w:t>2 Radio Button</w:t>
            </w:r>
          </w:p>
        </w:tc>
        <w:tc>
          <w:tcPr>
            <w:tcW w:w="1296" w:type="pct"/>
          </w:tcPr>
          <w:p w14:paraId="4F276054" w14:textId="7C1C69A8" w:rsidR="00945381" w:rsidRPr="00B258CA" w:rsidRDefault="008D5A6F" w:rsidP="00135410">
            <w:pPr>
              <w:spacing w:line="276" w:lineRule="auto"/>
              <w:rPr>
                <w:sz w:val="24"/>
                <w:szCs w:val="24"/>
              </w:rPr>
            </w:pPr>
            <w:r w:rsidRPr="00B258CA">
              <w:rPr>
                <w:sz w:val="24"/>
                <w:szCs w:val="24"/>
              </w:rPr>
              <w:t>urobilinogen</w:t>
            </w:r>
          </w:p>
        </w:tc>
        <w:tc>
          <w:tcPr>
            <w:tcW w:w="2581" w:type="pct"/>
          </w:tcPr>
          <w:p w14:paraId="45F4E80E" w14:textId="124B24F6" w:rsidR="00B258CA" w:rsidRPr="00B258CA" w:rsidRDefault="00B258CA" w:rsidP="00135410">
            <w:pPr>
              <w:spacing w:line="276" w:lineRule="auto"/>
              <w:rPr>
                <w:sz w:val="24"/>
                <w:szCs w:val="24"/>
              </w:rPr>
            </w:pPr>
            <w:r w:rsidRPr="00B258CA">
              <w:rPr>
                <w:sz w:val="24"/>
                <w:szCs w:val="24"/>
              </w:rPr>
              <w:t>Dùng để lựa chọn kết quả cho thông số xét nghiệm bao gồm 2 lựa chọn:</w:t>
            </w:r>
          </w:p>
          <w:p w14:paraId="5F7735C1" w14:textId="25138592" w:rsidR="00B258CA" w:rsidRPr="00B258CA" w:rsidRDefault="00B258CA" w:rsidP="00135410">
            <w:pPr>
              <w:spacing w:line="276" w:lineRule="auto"/>
              <w:rPr>
                <w:sz w:val="24"/>
                <w:szCs w:val="24"/>
              </w:rPr>
            </w:pPr>
            <w:r w:rsidRPr="00B258CA">
              <w:rPr>
                <w:sz w:val="24"/>
                <w:szCs w:val="24"/>
              </w:rPr>
              <w:t>Không có</w:t>
            </w:r>
          </w:p>
          <w:p w14:paraId="34A768B5" w14:textId="26F0613E" w:rsidR="00945381" w:rsidRPr="00B258CA" w:rsidRDefault="00B258CA" w:rsidP="00135410">
            <w:pPr>
              <w:spacing w:line="276" w:lineRule="auto"/>
              <w:rPr>
                <w:sz w:val="24"/>
                <w:szCs w:val="24"/>
              </w:rPr>
            </w:pPr>
            <w:r w:rsidRPr="00B258CA">
              <w:rPr>
                <w:sz w:val="24"/>
                <w:szCs w:val="24"/>
              </w:rPr>
              <w:t>Dương tính</w:t>
            </w:r>
          </w:p>
        </w:tc>
      </w:tr>
    </w:tbl>
    <w:p w14:paraId="415CEB1C" w14:textId="77777777" w:rsidR="00945381" w:rsidRDefault="00945381" w:rsidP="003F5E40"/>
    <w:p w14:paraId="0429A449" w14:textId="00DBC991" w:rsidR="007D754D" w:rsidRDefault="007D754D" w:rsidP="007D754D">
      <w:pPr>
        <w:ind w:firstLine="284"/>
      </w:pPr>
      <w:r>
        <w:t>Với màn hình lưu thông tin xét nghiệm Urie, thì cũng tương tự như màn hình BioTest:</w:t>
      </w:r>
    </w:p>
    <w:p w14:paraId="4C90318D" w14:textId="77777777" w:rsidR="007D754D" w:rsidRDefault="007D754D" w:rsidP="007D754D">
      <w:pPr>
        <w:pStyle w:val="ListParagraph"/>
        <w:numPr>
          <w:ilvl w:val="0"/>
          <w:numId w:val="80"/>
        </w:numPr>
      </w:pPr>
      <w:r w:rsidRPr="00A73AC1">
        <w:rPr>
          <w:b/>
          <w:bCs/>
        </w:rPr>
        <w:t>Step1:</w:t>
      </w:r>
      <w:r>
        <w:t xml:space="preserve"> Chọn ngày tại DateTime</w:t>
      </w:r>
    </w:p>
    <w:p w14:paraId="52C9CE6E" w14:textId="77777777" w:rsidR="007D754D" w:rsidRDefault="007D754D" w:rsidP="007D754D">
      <w:pPr>
        <w:pStyle w:val="ListParagraph"/>
      </w:pPr>
      <w:r>
        <w:t>Thông tin các lịch đăng kí của bệnh chưa được hoàn thành việc thăm khám sẽ hiện ra ở ComboBox SelectPatient.</w:t>
      </w:r>
    </w:p>
    <w:p w14:paraId="2301347E" w14:textId="77777777" w:rsidR="007D754D" w:rsidRDefault="007D754D" w:rsidP="007D754D">
      <w:pPr>
        <w:pStyle w:val="ListParagraph"/>
        <w:numPr>
          <w:ilvl w:val="0"/>
          <w:numId w:val="80"/>
        </w:numPr>
      </w:pPr>
      <w:r w:rsidRPr="00A73AC1">
        <w:rPr>
          <w:b/>
          <w:bCs/>
        </w:rPr>
        <w:t>Step2:</w:t>
      </w:r>
      <w:r>
        <w:t xml:space="preserve"> Chọn một bệnh nhân trong selectPatient </w:t>
      </w:r>
    </w:p>
    <w:p w14:paraId="00479A26" w14:textId="77777777" w:rsidR="007D754D" w:rsidRDefault="007D754D" w:rsidP="007D754D">
      <w:pPr>
        <w:pStyle w:val="ListParagraph"/>
      </w:pPr>
      <w:r>
        <w:t>Thông tin về lịch sử thăm khám của bệnh nhân sẽ hiện ra (Những trường này sẽ bị disable).</w:t>
      </w:r>
    </w:p>
    <w:p w14:paraId="55F14526" w14:textId="5165D6B6" w:rsidR="007D754D" w:rsidRPr="00A73AC1" w:rsidRDefault="007D754D" w:rsidP="007D754D">
      <w:pPr>
        <w:pStyle w:val="ListParagraph"/>
        <w:numPr>
          <w:ilvl w:val="0"/>
          <w:numId w:val="80"/>
        </w:numPr>
        <w:rPr>
          <w:b/>
          <w:bCs/>
        </w:rPr>
      </w:pPr>
      <w:r w:rsidRPr="00A73AC1">
        <w:rPr>
          <w:b/>
          <w:bCs/>
        </w:rPr>
        <w:t xml:space="preserve">Step3: </w:t>
      </w:r>
      <w:r w:rsidRPr="007D754D">
        <w:t>Nhập thông tin xét nghiệm từ máy xét nghiệm</w:t>
      </w:r>
      <w:r>
        <w:t xml:space="preserve"> và tích vào trường phù hợp với thông tin từ máy</w:t>
      </w:r>
    </w:p>
    <w:p w14:paraId="23F69621" w14:textId="77777777" w:rsidR="007D754D" w:rsidRDefault="007D754D" w:rsidP="007D754D">
      <w:pPr>
        <w:pStyle w:val="ListParagraph"/>
        <w:numPr>
          <w:ilvl w:val="0"/>
          <w:numId w:val="80"/>
        </w:numPr>
      </w:pPr>
      <w:r>
        <w:rPr>
          <w:b/>
          <w:bCs/>
        </w:rPr>
        <w:t>Step4:</w:t>
      </w:r>
      <w:r>
        <w:t xml:space="preserve"> Nhấn Save Button</w:t>
      </w:r>
    </w:p>
    <w:p w14:paraId="5B6BDDC6" w14:textId="77777777" w:rsidR="00945381" w:rsidRPr="003F5E40" w:rsidRDefault="00945381" w:rsidP="003F5E40"/>
    <w:p w14:paraId="7D8483B9" w14:textId="00702CD0" w:rsidR="003163C6" w:rsidRDefault="003163C6" w:rsidP="002B78F5">
      <w:pPr>
        <w:pStyle w:val="Heading4"/>
      </w:pPr>
      <w:bookmarkStart w:id="173" w:name="_Toc142003664"/>
      <w:r>
        <w:lastRenderedPageBreak/>
        <w:t>Màn hình BloodTestScreen</w:t>
      </w:r>
      <w:bookmarkEnd w:id="173"/>
    </w:p>
    <w:p w14:paraId="161D7BD4" w14:textId="77777777" w:rsidR="002B5312" w:rsidRDefault="00312084" w:rsidP="002B5312">
      <w:pPr>
        <w:keepNext/>
      </w:pPr>
      <w:r w:rsidRPr="00312084">
        <w:rPr>
          <w:noProof/>
        </w:rPr>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37"/>
                    <a:stretch>
                      <a:fillRect/>
                    </a:stretch>
                  </pic:blipFill>
                  <pic:spPr>
                    <a:xfrm>
                      <a:off x="0" y="0"/>
                      <a:ext cx="6051550" cy="3153410"/>
                    </a:xfrm>
                    <a:prstGeom prst="rect">
                      <a:avLst/>
                    </a:prstGeom>
                  </pic:spPr>
                </pic:pic>
              </a:graphicData>
            </a:graphic>
          </wp:inline>
        </w:drawing>
      </w:r>
    </w:p>
    <w:p w14:paraId="148091A8" w14:textId="431197EB" w:rsidR="00FC3284" w:rsidRPr="00FC3284" w:rsidRDefault="002B5312" w:rsidP="002B5312">
      <w:pPr>
        <w:pStyle w:val="Caption"/>
        <w:rPr>
          <w:szCs w:val="24"/>
        </w:rPr>
      </w:pPr>
      <w:bookmarkStart w:id="174" w:name="_Toc142003876"/>
      <w:r>
        <w:t xml:space="preserve">Hình </w:t>
      </w:r>
      <w:fldSimple w:instr=" STYLEREF 1 \s ">
        <w:r w:rsidR="006F338F">
          <w:rPr>
            <w:noProof/>
          </w:rPr>
          <w:t>3</w:t>
        </w:r>
      </w:fldSimple>
      <w:r w:rsidR="006F338F">
        <w:t>.</w:t>
      </w:r>
      <w:fldSimple w:instr=" SEQ Hình \* ARABIC \s 1 ">
        <w:r w:rsidR="006F338F">
          <w:rPr>
            <w:noProof/>
          </w:rPr>
          <w:t>14</w:t>
        </w:r>
      </w:fldSimple>
      <w:r w:rsidRPr="002B5312">
        <w:rPr>
          <w:szCs w:val="24"/>
        </w:rPr>
        <w:t xml:space="preserve"> </w:t>
      </w:r>
      <w:r>
        <w:rPr>
          <w:szCs w:val="24"/>
        </w:rPr>
        <w:t>Màn hình BloodTestScreen</w:t>
      </w:r>
      <w:bookmarkEnd w:id="174"/>
      <w:r w:rsidRPr="00AF4C2D">
        <w:rPr>
          <w:szCs w:val="24"/>
        </w:rPr>
        <w:t xml:space="preserve"> </w:t>
      </w:r>
    </w:p>
    <w:p w14:paraId="00B392B9" w14:textId="77777777" w:rsidR="00FC3284" w:rsidRPr="00312084" w:rsidRDefault="00FC3284" w:rsidP="00312084"/>
    <w:p w14:paraId="126DBA5D" w14:textId="7FFCE9A9" w:rsidR="00945381" w:rsidRDefault="00945381" w:rsidP="007D754D">
      <w:pPr>
        <w:ind w:firstLine="284"/>
      </w:pPr>
      <w:r>
        <w:t>Màn hình BloodTestScreeen được dùng cho các Y tá, Bác sĩ tại phòng xét máu, dùng để thực hiện các hoạt động thêm sửa xóa các thông số xét nghiệm máu của bệnh nhân điều trị thậ</w:t>
      </w:r>
      <w:r w:rsidR="00FC3284">
        <w:t>n.</w:t>
      </w:r>
    </w:p>
    <w:p w14:paraId="2D2AC35C" w14:textId="77777777" w:rsidR="00E31673" w:rsidRDefault="00E31673" w:rsidP="00945381"/>
    <w:p w14:paraId="12191B33" w14:textId="0DE2B0FC" w:rsidR="009124EB" w:rsidRPr="009124EB" w:rsidRDefault="009124EB" w:rsidP="009124EB">
      <w:pPr>
        <w:pStyle w:val="Caption"/>
        <w:keepNext/>
        <w:rPr>
          <w:szCs w:val="24"/>
        </w:rPr>
      </w:pPr>
      <w:bookmarkStart w:id="175" w:name="_Toc141985646"/>
      <w:r>
        <w:t xml:space="preserve">Bảng </w:t>
      </w:r>
      <w:fldSimple w:instr=" STYLEREF 1 \s ">
        <w:r w:rsidR="00530154">
          <w:rPr>
            <w:noProof/>
          </w:rPr>
          <w:t>3</w:t>
        </w:r>
      </w:fldSimple>
      <w:r w:rsidR="00530154">
        <w:t>.</w:t>
      </w:r>
      <w:fldSimple w:instr=" SEQ Bảng \* ARABIC \s 1 ">
        <w:r w:rsidR="00530154">
          <w:rPr>
            <w:noProof/>
          </w:rPr>
          <w:t>8</w:t>
        </w:r>
      </w:fldSimple>
      <w:r w:rsidRPr="009124EB">
        <w:t xml:space="preserve"> </w:t>
      </w:r>
      <w:r>
        <w:t xml:space="preserve">Các thành phần trên màn hình </w:t>
      </w:r>
      <w:r>
        <w:rPr>
          <w:szCs w:val="24"/>
        </w:rPr>
        <w:t>BloodTestScreen</w:t>
      </w:r>
      <w:bookmarkEnd w:id="175"/>
    </w:p>
    <w:tbl>
      <w:tblPr>
        <w:tblStyle w:val="TableGrid"/>
        <w:tblW w:w="4926" w:type="pct"/>
        <w:tblLook w:val="04A0" w:firstRow="1" w:lastRow="0" w:firstColumn="1" w:lastColumn="0" w:noHBand="0" w:noVBand="1"/>
      </w:tblPr>
      <w:tblGrid>
        <w:gridCol w:w="2157"/>
        <w:gridCol w:w="2771"/>
        <w:gridCol w:w="4674"/>
      </w:tblGrid>
      <w:tr w:rsidR="00945381" w:rsidRPr="00135410" w14:paraId="29E33300" w14:textId="77777777" w:rsidTr="0003560E">
        <w:tc>
          <w:tcPr>
            <w:tcW w:w="1123" w:type="pct"/>
            <w:shd w:val="clear" w:color="auto" w:fill="DBE5F1" w:themeFill="accent1" w:themeFillTint="33"/>
          </w:tcPr>
          <w:p w14:paraId="16933D0E" w14:textId="77777777" w:rsidR="00945381" w:rsidRPr="00135410" w:rsidRDefault="00945381" w:rsidP="00C1013C">
            <w:pPr>
              <w:spacing w:after="200" w:line="276" w:lineRule="auto"/>
              <w:jc w:val="center"/>
              <w:rPr>
                <w:b/>
                <w:szCs w:val="26"/>
              </w:rPr>
            </w:pPr>
            <w:r w:rsidRPr="00135410">
              <w:rPr>
                <w:b/>
                <w:szCs w:val="26"/>
              </w:rPr>
              <w:t xml:space="preserve">Type </w:t>
            </w:r>
          </w:p>
        </w:tc>
        <w:tc>
          <w:tcPr>
            <w:tcW w:w="1443" w:type="pct"/>
            <w:shd w:val="clear" w:color="auto" w:fill="DBE5F1" w:themeFill="accent1" w:themeFillTint="33"/>
          </w:tcPr>
          <w:p w14:paraId="299A0F90" w14:textId="77777777" w:rsidR="00945381" w:rsidRPr="00135410" w:rsidRDefault="00945381" w:rsidP="00C1013C">
            <w:pPr>
              <w:spacing w:after="200" w:line="276" w:lineRule="auto"/>
              <w:jc w:val="center"/>
              <w:rPr>
                <w:b/>
                <w:szCs w:val="26"/>
              </w:rPr>
            </w:pPr>
            <w:r w:rsidRPr="00135410">
              <w:rPr>
                <w:b/>
                <w:szCs w:val="26"/>
              </w:rPr>
              <w:t>Tên</w:t>
            </w:r>
          </w:p>
        </w:tc>
        <w:tc>
          <w:tcPr>
            <w:tcW w:w="2434" w:type="pct"/>
            <w:shd w:val="clear" w:color="auto" w:fill="DBE5F1" w:themeFill="accent1" w:themeFillTint="33"/>
          </w:tcPr>
          <w:p w14:paraId="1653DA1C" w14:textId="77777777" w:rsidR="00945381" w:rsidRPr="00135410" w:rsidRDefault="00945381" w:rsidP="00C1013C">
            <w:pPr>
              <w:spacing w:after="200" w:line="276" w:lineRule="auto"/>
              <w:jc w:val="center"/>
              <w:rPr>
                <w:b/>
                <w:szCs w:val="26"/>
              </w:rPr>
            </w:pPr>
            <w:r w:rsidRPr="00135410">
              <w:rPr>
                <w:b/>
                <w:szCs w:val="26"/>
              </w:rPr>
              <w:t xml:space="preserve">Mô tả </w:t>
            </w:r>
          </w:p>
        </w:tc>
      </w:tr>
      <w:tr w:rsidR="00945381" w:rsidRPr="00135410" w14:paraId="7C5178FA" w14:textId="77777777" w:rsidTr="00C81390">
        <w:tc>
          <w:tcPr>
            <w:tcW w:w="1123" w:type="pct"/>
          </w:tcPr>
          <w:p w14:paraId="0C283DC7" w14:textId="77777777" w:rsidR="00945381" w:rsidRPr="00135410" w:rsidRDefault="00945381" w:rsidP="00B258CA">
            <w:pPr>
              <w:rPr>
                <w:szCs w:val="26"/>
              </w:rPr>
            </w:pPr>
            <w:r w:rsidRPr="00135410">
              <w:rPr>
                <w:szCs w:val="26"/>
              </w:rPr>
              <w:t>DateTimePicker</w:t>
            </w:r>
          </w:p>
        </w:tc>
        <w:tc>
          <w:tcPr>
            <w:tcW w:w="1443" w:type="pct"/>
          </w:tcPr>
          <w:p w14:paraId="7ED6A64C" w14:textId="77777777" w:rsidR="00945381" w:rsidRPr="00135410" w:rsidRDefault="00945381" w:rsidP="00B258CA">
            <w:pPr>
              <w:rPr>
                <w:szCs w:val="26"/>
              </w:rPr>
            </w:pPr>
            <w:r w:rsidRPr="00135410">
              <w:rPr>
                <w:szCs w:val="26"/>
              </w:rPr>
              <w:t>Date</w:t>
            </w:r>
          </w:p>
        </w:tc>
        <w:tc>
          <w:tcPr>
            <w:tcW w:w="2434" w:type="pct"/>
          </w:tcPr>
          <w:p w14:paraId="0BB6BBDB" w14:textId="77777777" w:rsidR="00945381" w:rsidRPr="00135410" w:rsidRDefault="00945381" w:rsidP="00B258CA">
            <w:pPr>
              <w:rPr>
                <w:szCs w:val="26"/>
              </w:rPr>
            </w:pPr>
            <w:r w:rsidRPr="00135410">
              <w:rPr>
                <w:szCs w:val="26"/>
              </w:rPr>
              <w:t>Nhập ngày làm để làm xét nghiệm nước tiểu cho các bệnh nhân.</w:t>
            </w:r>
          </w:p>
        </w:tc>
      </w:tr>
      <w:tr w:rsidR="00945381" w:rsidRPr="00135410" w14:paraId="779B2F65" w14:textId="77777777" w:rsidTr="00C81390">
        <w:tc>
          <w:tcPr>
            <w:tcW w:w="1123" w:type="pct"/>
          </w:tcPr>
          <w:p w14:paraId="5C9B0668" w14:textId="77777777" w:rsidR="00945381" w:rsidRPr="00135410" w:rsidRDefault="00945381" w:rsidP="00B258CA">
            <w:pPr>
              <w:rPr>
                <w:szCs w:val="26"/>
              </w:rPr>
            </w:pPr>
            <w:r w:rsidRPr="00135410">
              <w:rPr>
                <w:szCs w:val="26"/>
              </w:rPr>
              <w:t>ComboBox</w:t>
            </w:r>
          </w:p>
        </w:tc>
        <w:tc>
          <w:tcPr>
            <w:tcW w:w="1443" w:type="pct"/>
          </w:tcPr>
          <w:p w14:paraId="425199B9" w14:textId="77777777" w:rsidR="00945381" w:rsidRPr="00135410" w:rsidRDefault="00945381" w:rsidP="00B258CA">
            <w:pPr>
              <w:rPr>
                <w:szCs w:val="26"/>
              </w:rPr>
            </w:pPr>
            <w:r w:rsidRPr="00135410">
              <w:rPr>
                <w:szCs w:val="26"/>
              </w:rPr>
              <w:t>Select Patient</w:t>
            </w:r>
          </w:p>
        </w:tc>
        <w:tc>
          <w:tcPr>
            <w:tcW w:w="2434" w:type="pct"/>
          </w:tcPr>
          <w:p w14:paraId="4F833528" w14:textId="77777777" w:rsidR="00945381" w:rsidRPr="00135410" w:rsidRDefault="00945381" w:rsidP="00B258CA">
            <w:pPr>
              <w:rPr>
                <w:szCs w:val="26"/>
              </w:rPr>
            </w:pPr>
            <w:r w:rsidRPr="00135410">
              <w:rPr>
                <w:szCs w:val="26"/>
              </w:rPr>
              <w:t>Hiển thi danh sách bệnh nhân đăng kí làm xét nghiệm nước tiểu vào ngày được chọn ở TextBox Date</w:t>
            </w:r>
          </w:p>
        </w:tc>
      </w:tr>
      <w:tr w:rsidR="00945381" w:rsidRPr="00135410" w14:paraId="0D4094BF" w14:textId="77777777" w:rsidTr="00C81390">
        <w:tc>
          <w:tcPr>
            <w:tcW w:w="1123" w:type="pct"/>
          </w:tcPr>
          <w:p w14:paraId="17763D2A" w14:textId="77777777" w:rsidR="00945381" w:rsidRPr="00135410" w:rsidRDefault="00945381" w:rsidP="00B258CA">
            <w:pPr>
              <w:rPr>
                <w:szCs w:val="26"/>
              </w:rPr>
            </w:pPr>
            <w:r w:rsidRPr="00135410">
              <w:rPr>
                <w:szCs w:val="26"/>
              </w:rPr>
              <w:t>Button</w:t>
            </w:r>
          </w:p>
        </w:tc>
        <w:tc>
          <w:tcPr>
            <w:tcW w:w="1443" w:type="pct"/>
          </w:tcPr>
          <w:p w14:paraId="2E153752" w14:textId="77777777" w:rsidR="00945381" w:rsidRPr="00135410" w:rsidRDefault="00945381" w:rsidP="00B258CA">
            <w:pPr>
              <w:rPr>
                <w:szCs w:val="26"/>
              </w:rPr>
            </w:pPr>
            <w:r w:rsidRPr="00135410">
              <w:rPr>
                <w:szCs w:val="26"/>
              </w:rPr>
              <w:t>Call Patient</w:t>
            </w:r>
          </w:p>
        </w:tc>
        <w:tc>
          <w:tcPr>
            <w:tcW w:w="2434" w:type="pct"/>
          </w:tcPr>
          <w:p w14:paraId="7EF80E11" w14:textId="77777777" w:rsidR="00945381" w:rsidRPr="00135410" w:rsidRDefault="00945381" w:rsidP="00B258CA">
            <w:pPr>
              <w:rPr>
                <w:szCs w:val="26"/>
              </w:rPr>
            </w:pPr>
            <w:r w:rsidRPr="00135410">
              <w:rPr>
                <w:szCs w:val="26"/>
              </w:rPr>
              <w:t>Bấm để tải danh sách các bệnh nhân cần làm xét nghiệm vào cho Combobox Select Patient.</w:t>
            </w:r>
          </w:p>
        </w:tc>
      </w:tr>
      <w:tr w:rsidR="00945381" w:rsidRPr="00135410" w14:paraId="2806075A" w14:textId="77777777" w:rsidTr="00C81390">
        <w:tc>
          <w:tcPr>
            <w:tcW w:w="1123" w:type="pct"/>
          </w:tcPr>
          <w:p w14:paraId="01970C87" w14:textId="77777777" w:rsidR="00945381" w:rsidRPr="00135410" w:rsidRDefault="00945381" w:rsidP="00B258CA">
            <w:pPr>
              <w:rPr>
                <w:szCs w:val="26"/>
              </w:rPr>
            </w:pPr>
            <w:r w:rsidRPr="00135410">
              <w:rPr>
                <w:szCs w:val="26"/>
              </w:rPr>
              <w:t>TextBox</w:t>
            </w:r>
          </w:p>
        </w:tc>
        <w:tc>
          <w:tcPr>
            <w:tcW w:w="1443" w:type="pct"/>
          </w:tcPr>
          <w:p w14:paraId="1AC83FCE" w14:textId="77777777" w:rsidR="00945381" w:rsidRPr="00135410" w:rsidRDefault="00945381" w:rsidP="00B258CA">
            <w:pPr>
              <w:rPr>
                <w:szCs w:val="26"/>
              </w:rPr>
            </w:pPr>
            <w:r w:rsidRPr="00135410">
              <w:rPr>
                <w:szCs w:val="26"/>
              </w:rPr>
              <w:t>Phone</w:t>
            </w:r>
          </w:p>
        </w:tc>
        <w:tc>
          <w:tcPr>
            <w:tcW w:w="2434" w:type="pct"/>
          </w:tcPr>
          <w:p w14:paraId="0F44947C" w14:textId="77777777" w:rsidR="00945381" w:rsidRPr="00135410" w:rsidRDefault="00945381" w:rsidP="00B258CA">
            <w:pPr>
              <w:rPr>
                <w:szCs w:val="26"/>
              </w:rPr>
            </w:pPr>
            <w:r w:rsidRPr="00135410">
              <w:rPr>
                <w:szCs w:val="26"/>
              </w:rPr>
              <w:t>Hiển thị số điện thoại đăng kí của bệnh nhân</w:t>
            </w:r>
          </w:p>
          <w:p w14:paraId="5501256F" w14:textId="77777777" w:rsidR="00945381" w:rsidRPr="00135410" w:rsidRDefault="00945381" w:rsidP="00B258CA">
            <w:pPr>
              <w:rPr>
                <w:szCs w:val="26"/>
              </w:rPr>
            </w:pPr>
            <w:r w:rsidRPr="00135410">
              <w:rPr>
                <w:szCs w:val="26"/>
              </w:rPr>
              <w:t>Luôn luôn bị Disable ở màn hình này.</w:t>
            </w:r>
          </w:p>
        </w:tc>
      </w:tr>
      <w:tr w:rsidR="00945381" w:rsidRPr="00135410" w14:paraId="7C7C205F" w14:textId="77777777" w:rsidTr="00C81390">
        <w:tc>
          <w:tcPr>
            <w:tcW w:w="1123" w:type="pct"/>
          </w:tcPr>
          <w:p w14:paraId="0A54D8C5" w14:textId="77777777" w:rsidR="00945381" w:rsidRPr="00135410" w:rsidRDefault="00945381" w:rsidP="00B258CA">
            <w:pPr>
              <w:rPr>
                <w:szCs w:val="26"/>
              </w:rPr>
            </w:pPr>
            <w:r w:rsidRPr="00135410">
              <w:rPr>
                <w:szCs w:val="26"/>
              </w:rPr>
              <w:t>TextBox</w:t>
            </w:r>
          </w:p>
        </w:tc>
        <w:tc>
          <w:tcPr>
            <w:tcW w:w="1443" w:type="pct"/>
          </w:tcPr>
          <w:p w14:paraId="740CC592" w14:textId="77777777" w:rsidR="00945381" w:rsidRPr="00135410" w:rsidRDefault="00945381" w:rsidP="00B258CA">
            <w:pPr>
              <w:rPr>
                <w:szCs w:val="26"/>
              </w:rPr>
            </w:pPr>
            <w:r w:rsidRPr="00135410">
              <w:rPr>
                <w:szCs w:val="26"/>
              </w:rPr>
              <w:t>Age</w:t>
            </w:r>
          </w:p>
        </w:tc>
        <w:tc>
          <w:tcPr>
            <w:tcW w:w="2434" w:type="pct"/>
          </w:tcPr>
          <w:p w14:paraId="2904613C" w14:textId="77777777" w:rsidR="00945381" w:rsidRPr="00135410" w:rsidRDefault="00945381" w:rsidP="00B258CA">
            <w:pPr>
              <w:rPr>
                <w:szCs w:val="26"/>
              </w:rPr>
            </w:pPr>
            <w:r w:rsidRPr="00135410">
              <w:rPr>
                <w:szCs w:val="26"/>
              </w:rPr>
              <w:t>Hiển thị tuổi của bệnh nhân</w:t>
            </w:r>
          </w:p>
          <w:p w14:paraId="2813038E" w14:textId="77777777" w:rsidR="00945381" w:rsidRPr="00135410" w:rsidRDefault="00945381" w:rsidP="00B258CA">
            <w:pPr>
              <w:rPr>
                <w:szCs w:val="26"/>
              </w:rPr>
            </w:pPr>
            <w:r w:rsidRPr="00135410">
              <w:rPr>
                <w:szCs w:val="26"/>
              </w:rPr>
              <w:t>Luôn luôn bị Disable ở màn hình này.</w:t>
            </w:r>
          </w:p>
        </w:tc>
      </w:tr>
      <w:tr w:rsidR="00945381" w:rsidRPr="00135410" w14:paraId="572A9721" w14:textId="77777777" w:rsidTr="00C81390">
        <w:tc>
          <w:tcPr>
            <w:tcW w:w="1123" w:type="pct"/>
          </w:tcPr>
          <w:p w14:paraId="40F2C8C9" w14:textId="77777777" w:rsidR="00945381" w:rsidRPr="00135410" w:rsidRDefault="00945381" w:rsidP="00B258CA">
            <w:pPr>
              <w:rPr>
                <w:szCs w:val="26"/>
              </w:rPr>
            </w:pPr>
            <w:r w:rsidRPr="00135410">
              <w:rPr>
                <w:szCs w:val="26"/>
              </w:rPr>
              <w:t>TextBox</w:t>
            </w:r>
          </w:p>
        </w:tc>
        <w:tc>
          <w:tcPr>
            <w:tcW w:w="1443" w:type="pct"/>
          </w:tcPr>
          <w:p w14:paraId="3D0D8CA1" w14:textId="77777777" w:rsidR="00945381" w:rsidRPr="00135410" w:rsidRDefault="00945381" w:rsidP="00B258CA">
            <w:pPr>
              <w:rPr>
                <w:szCs w:val="26"/>
              </w:rPr>
            </w:pPr>
            <w:r w:rsidRPr="00135410">
              <w:rPr>
                <w:szCs w:val="26"/>
              </w:rPr>
              <w:t>Hồng Cầu</w:t>
            </w:r>
          </w:p>
        </w:tc>
        <w:tc>
          <w:tcPr>
            <w:tcW w:w="2434" w:type="pct"/>
          </w:tcPr>
          <w:p w14:paraId="4BD8CC83" w14:textId="77777777" w:rsidR="00945381" w:rsidRPr="00135410" w:rsidRDefault="00945381" w:rsidP="00B258CA">
            <w:pPr>
              <w:rPr>
                <w:szCs w:val="26"/>
              </w:rPr>
            </w:pPr>
            <w:r w:rsidRPr="00135410">
              <w:rPr>
                <w:szCs w:val="26"/>
              </w:rPr>
              <w:t>Check kiểu dữ liệu input là float. Nếu không phải show Warning Message “Input type not correct”</w:t>
            </w:r>
          </w:p>
        </w:tc>
      </w:tr>
      <w:tr w:rsidR="00945381" w:rsidRPr="00135410" w14:paraId="4743D407" w14:textId="77777777" w:rsidTr="00C81390">
        <w:tc>
          <w:tcPr>
            <w:tcW w:w="1123" w:type="pct"/>
          </w:tcPr>
          <w:p w14:paraId="17F4A927" w14:textId="77777777" w:rsidR="00945381" w:rsidRPr="00135410" w:rsidRDefault="00945381" w:rsidP="00B258CA">
            <w:pPr>
              <w:rPr>
                <w:szCs w:val="26"/>
              </w:rPr>
            </w:pPr>
            <w:r w:rsidRPr="00135410">
              <w:rPr>
                <w:szCs w:val="26"/>
              </w:rPr>
              <w:lastRenderedPageBreak/>
              <w:t>TextBox</w:t>
            </w:r>
          </w:p>
        </w:tc>
        <w:tc>
          <w:tcPr>
            <w:tcW w:w="1443" w:type="pct"/>
          </w:tcPr>
          <w:p w14:paraId="200A00AE" w14:textId="77777777" w:rsidR="00945381" w:rsidRPr="00135410" w:rsidRDefault="00945381" w:rsidP="00B258CA">
            <w:pPr>
              <w:rPr>
                <w:szCs w:val="26"/>
              </w:rPr>
            </w:pPr>
            <w:r w:rsidRPr="00135410">
              <w:rPr>
                <w:szCs w:val="26"/>
              </w:rPr>
              <w:t>Độ phân bố hồng cầu</w:t>
            </w:r>
          </w:p>
        </w:tc>
        <w:tc>
          <w:tcPr>
            <w:tcW w:w="2434" w:type="pct"/>
          </w:tcPr>
          <w:p w14:paraId="3AC8DFF0" w14:textId="234341F8" w:rsidR="00945381" w:rsidRPr="00135410" w:rsidRDefault="00945381" w:rsidP="00B258CA">
            <w:pPr>
              <w:rPr>
                <w:szCs w:val="26"/>
              </w:rPr>
            </w:pPr>
            <w:r w:rsidRPr="00135410">
              <w:rPr>
                <w:szCs w:val="26"/>
              </w:rPr>
              <w:t>Như</w:t>
            </w:r>
            <w:r w:rsidR="00A777D4" w:rsidRPr="00135410">
              <w:rPr>
                <w:szCs w:val="26"/>
              </w:rPr>
              <w:t xml:space="preserve"> yêu cầu bên</w:t>
            </w:r>
            <w:r w:rsidRPr="00135410">
              <w:rPr>
                <w:szCs w:val="26"/>
              </w:rPr>
              <w:t xml:space="preserve"> trên</w:t>
            </w:r>
          </w:p>
        </w:tc>
      </w:tr>
      <w:tr w:rsidR="00A777D4" w:rsidRPr="00135410" w14:paraId="4563396A" w14:textId="77777777" w:rsidTr="00C81390">
        <w:tc>
          <w:tcPr>
            <w:tcW w:w="1123" w:type="pct"/>
          </w:tcPr>
          <w:p w14:paraId="1029E238" w14:textId="77777777" w:rsidR="00A777D4" w:rsidRPr="00135410" w:rsidRDefault="00A777D4" w:rsidP="00A777D4">
            <w:pPr>
              <w:rPr>
                <w:szCs w:val="26"/>
              </w:rPr>
            </w:pPr>
            <w:r w:rsidRPr="00135410">
              <w:rPr>
                <w:szCs w:val="26"/>
              </w:rPr>
              <w:t>TextBox</w:t>
            </w:r>
          </w:p>
        </w:tc>
        <w:tc>
          <w:tcPr>
            <w:tcW w:w="1443" w:type="pct"/>
          </w:tcPr>
          <w:p w14:paraId="31D8315F" w14:textId="09E9A33F" w:rsidR="00A777D4" w:rsidRPr="00135410" w:rsidRDefault="00A777D4" w:rsidP="00A777D4">
            <w:pPr>
              <w:rPr>
                <w:szCs w:val="26"/>
              </w:rPr>
            </w:pPr>
            <w:r w:rsidRPr="00135410">
              <w:rPr>
                <w:szCs w:val="26"/>
              </w:rPr>
              <w:t>Tiểu cầu</w:t>
            </w:r>
          </w:p>
        </w:tc>
        <w:tc>
          <w:tcPr>
            <w:tcW w:w="2434" w:type="pct"/>
          </w:tcPr>
          <w:p w14:paraId="4DEAD7BD" w14:textId="1E496ECC" w:rsidR="00A777D4" w:rsidRPr="00135410" w:rsidRDefault="00A777D4" w:rsidP="00A777D4">
            <w:pPr>
              <w:rPr>
                <w:szCs w:val="26"/>
              </w:rPr>
            </w:pPr>
            <w:r w:rsidRPr="00135410">
              <w:rPr>
                <w:szCs w:val="26"/>
              </w:rPr>
              <w:t>Như yêu cầu bên trên</w:t>
            </w:r>
          </w:p>
        </w:tc>
      </w:tr>
      <w:tr w:rsidR="00A777D4" w:rsidRPr="00135410" w14:paraId="0A0804D5" w14:textId="77777777" w:rsidTr="00C81390">
        <w:tc>
          <w:tcPr>
            <w:tcW w:w="1123" w:type="pct"/>
          </w:tcPr>
          <w:p w14:paraId="0A9E637D" w14:textId="77777777" w:rsidR="00A777D4" w:rsidRPr="00135410" w:rsidRDefault="00A777D4" w:rsidP="00A777D4">
            <w:pPr>
              <w:rPr>
                <w:szCs w:val="26"/>
              </w:rPr>
            </w:pPr>
            <w:r w:rsidRPr="00135410">
              <w:rPr>
                <w:szCs w:val="26"/>
              </w:rPr>
              <w:t>TextBox</w:t>
            </w:r>
          </w:p>
        </w:tc>
        <w:tc>
          <w:tcPr>
            <w:tcW w:w="1443" w:type="pct"/>
          </w:tcPr>
          <w:p w14:paraId="795B6CED" w14:textId="6454F9F1" w:rsidR="00A777D4" w:rsidRPr="00135410" w:rsidRDefault="00A777D4" w:rsidP="00A777D4">
            <w:pPr>
              <w:rPr>
                <w:szCs w:val="26"/>
              </w:rPr>
            </w:pPr>
            <w:r w:rsidRPr="00135410">
              <w:rPr>
                <w:szCs w:val="26"/>
              </w:rPr>
              <w:t>Độ phân bố tiểu cầu</w:t>
            </w:r>
          </w:p>
        </w:tc>
        <w:tc>
          <w:tcPr>
            <w:tcW w:w="2434" w:type="pct"/>
          </w:tcPr>
          <w:p w14:paraId="436EBAFB" w14:textId="797D528D" w:rsidR="00A777D4" w:rsidRPr="00135410" w:rsidRDefault="00A777D4" w:rsidP="00A777D4">
            <w:pPr>
              <w:rPr>
                <w:szCs w:val="26"/>
              </w:rPr>
            </w:pPr>
            <w:r w:rsidRPr="00135410">
              <w:rPr>
                <w:szCs w:val="26"/>
              </w:rPr>
              <w:t>Như yêu cầu bên trên</w:t>
            </w:r>
          </w:p>
        </w:tc>
      </w:tr>
      <w:tr w:rsidR="00A777D4" w:rsidRPr="00135410" w14:paraId="4D18D9CD" w14:textId="77777777" w:rsidTr="00C81390">
        <w:tc>
          <w:tcPr>
            <w:tcW w:w="1123" w:type="pct"/>
          </w:tcPr>
          <w:p w14:paraId="70AE0417" w14:textId="77777777" w:rsidR="00A777D4" w:rsidRPr="00135410" w:rsidRDefault="00A777D4" w:rsidP="00A777D4">
            <w:pPr>
              <w:rPr>
                <w:szCs w:val="26"/>
              </w:rPr>
            </w:pPr>
            <w:r w:rsidRPr="00135410">
              <w:rPr>
                <w:szCs w:val="26"/>
              </w:rPr>
              <w:t>TextBox</w:t>
            </w:r>
          </w:p>
        </w:tc>
        <w:tc>
          <w:tcPr>
            <w:tcW w:w="1443" w:type="pct"/>
          </w:tcPr>
          <w:p w14:paraId="5EDFE6B5" w14:textId="4E136006" w:rsidR="00A777D4" w:rsidRPr="00135410" w:rsidRDefault="00A777D4" w:rsidP="00A777D4">
            <w:pPr>
              <w:rPr>
                <w:szCs w:val="26"/>
              </w:rPr>
            </w:pPr>
            <w:r w:rsidRPr="00135410">
              <w:rPr>
                <w:szCs w:val="26"/>
              </w:rPr>
              <w:t>Bạch cầu</w:t>
            </w:r>
          </w:p>
        </w:tc>
        <w:tc>
          <w:tcPr>
            <w:tcW w:w="2434" w:type="pct"/>
          </w:tcPr>
          <w:p w14:paraId="4EA28D70" w14:textId="1FD40C34" w:rsidR="00A777D4" w:rsidRPr="00135410" w:rsidRDefault="00A777D4" w:rsidP="00A777D4">
            <w:pPr>
              <w:rPr>
                <w:szCs w:val="26"/>
              </w:rPr>
            </w:pPr>
            <w:r w:rsidRPr="00135410">
              <w:rPr>
                <w:szCs w:val="26"/>
              </w:rPr>
              <w:t>Như yêu cầu bên trên</w:t>
            </w:r>
          </w:p>
        </w:tc>
      </w:tr>
      <w:tr w:rsidR="00A777D4" w:rsidRPr="00135410" w14:paraId="55DF7F6D" w14:textId="77777777" w:rsidTr="00C81390">
        <w:tc>
          <w:tcPr>
            <w:tcW w:w="1123" w:type="pct"/>
          </w:tcPr>
          <w:p w14:paraId="4D687EB0" w14:textId="77777777" w:rsidR="00A777D4" w:rsidRPr="00135410" w:rsidRDefault="00A777D4" w:rsidP="00A777D4">
            <w:pPr>
              <w:rPr>
                <w:szCs w:val="26"/>
              </w:rPr>
            </w:pPr>
            <w:r w:rsidRPr="00135410">
              <w:rPr>
                <w:szCs w:val="26"/>
              </w:rPr>
              <w:t>TextBox</w:t>
            </w:r>
          </w:p>
        </w:tc>
        <w:tc>
          <w:tcPr>
            <w:tcW w:w="1443" w:type="pct"/>
          </w:tcPr>
          <w:p w14:paraId="3CD11163" w14:textId="6328507F" w:rsidR="00A777D4" w:rsidRPr="00135410" w:rsidRDefault="00A777D4" w:rsidP="00A777D4">
            <w:pPr>
              <w:rPr>
                <w:szCs w:val="26"/>
              </w:rPr>
            </w:pPr>
            <w:r w:rsidRPr="00135410">
              <w:rPr>
                <w:szCs w:val="26"/>
              </w:rPr>
              <w:t>Nhóm máu</w:t>
            </w:r>
          </w:p>
        </w:tc>
        <w:tc>
          <w:tcPr>
            <w:tcW w:w="2434" w:type="pct"/>
          </w:tcPr>
          <w:p w14:paraId="3B94C893" w14:textId="7DE453ED" w:rsidR="00A777D4" w:rsidRPr="00135410" w:rsidRDefault="00A777D4" w:rsidP="00A777D4">
            <w:pPr>
              <w:rPr>
                <w:szCs w:val="26"/>
              </w:rPr>
            </w:pPr>
            <w:r w:rsidRPr="00135410">
              <w:rPr>
                <w:szCs w:val="26"/>
              </w:rPr>
              <w:t>Như yêu cầu bên trên</w:t>
            </w:r>
          </w:p>
        </w:tc>
      </w:tr>
      <w:tr w:rsidR="00A777D4" w:rsidRPr="00135410" w14:paraId="5E82D6CB" w14:textId="77777777" w:rsidTr="00C81390">
        <w:tc>
          <w:tcPr>
            <w:tcW w:w="1123" w:type="pct"/>
          </w:tcPr>
          <w:p w14:paraId="7A285222" w14:textId="77777777" w:rsidR="00A777D4" w:rsidRPr="00135410" w:rsidRDefault="00A777D4" w:rsidP="00A777D4">
            <w:pPr>
              <w:rPr>
                <w:szCs w:val="26"/>
              </w:rPr>
            </w:pPr>
            <w:r w:rsidRPr="00135410">
              <w:rPr>
                <w:szCs w:val="26"/>
              </w:rPr>
              <w:t>TextBox</w:t>
            </w:r>
          </w:p>
        </w:tc>
        <w:tc>
          <w:tcPr>
            <w:tcW w:w="1443" w:type="pct"/>
          </w:tcPr>
          <w:p w14:paraId="77E3E4E0" w14:textId="0A8A09DB" w:rsidR="00A777D4" w:rsidRPr="00135410" w:rsidRDefault="00A777D4" w:rsidP="00A777D4">
            <w:pPr>
              <w:rPr>
                <w:szCs w:val="26"/>
              </w:rPr>
            </w:pPr>
            <w:r w:rsidRPr="00135410">
              <w:rPr>
                <w:szCs w:val="26"/>
              </w:rPr>
              <w:t>Huyết sắc tố</w:t>
            </w:r>
          </w:p>
        </w:tc>
        <w:tc>
          <w:tcPr>
            <w:tcW w:w="2434" w:type="pct"/>
          </w:tcPr>
          <w:p w14:paraId="7CD04F65" w14:textId="0310BB00" w:rsidR="00A777D4" w:rsidRPr="00135410" w:rsidRDefault="00A777D4" w:rsidP="00A777D4">
            <w:pPr>
              <w:rPr>
                <w:szCs w:val="26"/>
              </w:rPr>
            </w:pPr>
            <w:r w:rsidRPr="00135410">
              <w:rPr>
                <w:szCs w:val="26"/>
              </w:rPr>
              <w:t>Như yêu cầu bên trên</w:t>
            </w:r>
          </w:p>
        </w:tc>
      </w:tr>
      <w:tr w:rsidR="00A777D4" w:rsidRPr="00135410" w14:paraId="672A7A49" w14:textId="77777777" w:rsidTr="00C81390">
        <w:tc>
          <w:tcPr>
            <w:tcW w:w="1123" w:type="pct"/>
          </w:tcPr>
          <w:p w14:paraId="5C770263" w14:textId="77777777" w:rsidR="00A777D4" w:rsidRPr="00135410" w:rsidRDefault="00A777D4" w:rsidP="00A777D4">
            <w:pPr>
              <w:rPr>
                <w:szCs w:val="26"/>
              </w:rPr>
            </w:pPr>
            <w:r w:rsidRPr="00135410">
              <w:rPr>
                <w:szCs w:val="26"/>
              </w:rPr>
              <w:t>TextBox</w:t>
            </w:r>
          </w:p>
        </w:tc>
        <w:tc>
          <w:tcPr>
            <w:tcW w:w="1443" w:type="pct"/>
          </w:tcPr>
          <w:p w14:paraId="5CA3653B" w14:textId="1CA50336" w:rsidR="00A777D4" w:rsidRPr="00135410" w:rsidRDefault="00A777D4" w:rsidP="00A777D4">
            <w:pPr>
              <w:rPr>
                <w:szCs w:val="26"/>
              </w:rPr>
            </w:pPr>
            <w:r w:rsidRPr="00135410">
              <w:rPr>
                <w:szCs w:val="26"/>
              </w:rPr>
              <w:t>MCV</w:t>
            </w:r>
          </w:p>
        </w:tc>
        <w:tc>
          <w:tcPr>
            <w:tcW w:w="2434" w:type="pct"/>
          </w:tcPr>
          <w:p w14:paraId="036F7D67" w14:textId="19128D67" w:rsidR="00A777D4" w:rsidRPr="00135410" w:rsidRDefault="00A777D4" w:rsidP="00A777D4">
            <w:pPr>
              <w:rPr>
                <w:szCs w:val="26"/>
              </w:rPr>
            </w:pPr>
            <w:r w:rsidRPr="00135410">
              <w:rPr>
                <w:szCs w:val="26"/>
              </w:rPr>
              <w:t>Như yêu cầu bên trên</w:t>
            </w:r>
          </w:p>
        </w:tc>
      </w:tr>
      <w:tr w:rsidR="00A777D4" w:rsidRPr="00135410" w14:paraId="49D3F3F1" w14:textId="77777777" w:rsidTr="00C81390">
        <w:tc>
          <w:tcPr>
            <w:tcW w:w="1123" w:type="pct"/>
          </w:tcPr>
          <w:p w14:paraId="63A22041" w14:textId="77777777" w:rsidR="00A777D4" w:rsidRPr="00135410" w:rsidRDefault="00A777D4" w:rsidP="00A777D4">
            <w:pPr>
              <w:rPr>
                <w:szCs w:val="26"/>
              </w:rPr>
            </w:pPr>
            <w:r w:rsidRPr="00135410">
              <w:rPr>
                <w:szCs w:val="26"/>
              </w:rPr>
              <w:t>TextBox</w:t>
            </w:r>
          </w:p>
        </w:tc>
        <w:tc>
          <w:tcPr>
            <w:tcW w:w="1443" w:type="pct"/>
          </w:tcPr>
          <w:p w14:paraId="5DBC405E" w14:textId="75A68926" w:rsidR="00A777D4" w:rsidRPr="00135410" w:rsidRDefault="00A777D4" w:rsidP="00A777D4">
            <w:pPr>
              <w:rPr>
                <w:szCs w:val="26"/>
              </w:rPr>
            </w:pPr>
            <w:r w:rsidRPr="00135410">
              <w:rPr>
                <w:szCs w:val="26"/>
              </w:rPr>
              <w:t>MCN</w:t>
            </w:r>
          </w:p>
        </w:tc>
        <w:tc>
          <w:tcPr>
            <w:tcW w:w="2434" w:type="pct"/>
          </w:tcPr>
          <w:p w14:paraId="19FE3F6D" w14:textId="36BE2A9F" w:rsidR="00A777D4" w:rsidRPr="00135410" w:rsidRDefault="00A777D4" w:rsidP="00A777D4">
            <w:pPr>
              <w:rPr>
                <w:szCs w:val="26"/>
              </w:rPr>
            </w:pPr>
            <w:r w:rsidRPr="00135410">
              <w:rPr>
                <w:szCs w:val="26"/>
              </w:rPr>
              <w:t>Như yêu cầu bên trên</w:t>
            </w:r>
          </w:p>
        </w:tc>
      </w:tr>
      <w:tr w:rsidR="00A777D4" w:rsidRPr="00135410" w14:paraId="362C0508" w14:textId="77777777" w:rsidTr="00C81390">
        <w:tc>
          <w:tcPr>
            <w:tcW w:w="1123" w:type="pct"/>
          </w:tcPr>
          <w:p w14:paraId="634238FE" w14:textId="77777777" w:rsidR="00A777D4" w:rsidRPr="00135410" w:rsidRDefault="00A777D4" w:rsidP="00A777D4">
            <w:pPr>
              <w:rPr>
                <w:szCs w:val="26"/>
              </w:rPr>
            </w:pPr>
            <w:r w:rsidRPr="00135410">
              <w:rPr>
                <w:szCs w:val="26"/>
              </w:rPr>
              <w:t>TextBox</w:t>
            </w:r>
          </w:p>
        </w:tc>
        <w:tc>
          <w:tcPr>
            <w:tcW w:w="1443" w:type="pct"/>
          </w:tcPr>
          <w:p w14:paraId="7E915D4F" w14:textId="552B7473" w:rsidR="00A777D4" w:rsidRPr="00135410" w:rsidRDefault="00A777D4" w:rsidP="00A777D4">
            <w:pPr>
              <w:rPr>
                <w:szCs w:val="26"/>
              </w:rPr>
            </w:pPr>
            <w:r w:rsidRPr="00135410">
              <w:rPr>
                <w:szCs w:val="26"/>
              </w:rPr>
              <w:t>MCNC</w:t>
            </w:r>
          </w:p>
        </w:tc>
        <w:tc>
          <w:tcPr>
            <w:tcW w:w="2434" w:type="pct"/>
          </w:tcPr>
          <w:p w14:paraId="29B59543" w14:textId="1F533A2C" w:rsidR="00A777D4" w:rsidRPr="00135410" w:rsidRDefault="00A777D4" w:rsidP="00A777D4">
            <w:pPr>
              <w:rPr>
                <w:szCs w:val="26"/>
              </w:rPr>
            </w:pPr>
            <w:r w:rsidRPr="00135410">
              <w:rPr>
                <w:szCs w:val="26"/>
              </w:rPr>
              <w:t>Như yêu cầu bên trên</w:t>
            </w:r>
          </w:p>
        </w:tc>
      </w:tr>
    </w:tbl>
    <w:p w14:paraId="44B8FD14" w14:textId="77777777" w:rsidR="00945381" w:rsidRDefault="00945381" w:rsidP="00945381"/>
    <w:p w14:paraId="325C5CFA" w14:textId="5D080F82" w:rsidR="003163C6" w:rsidRPr="003163C6" w:rsidRDefault="007D754D" w:rsidP="003163C6">
      <w:r>
        <w:t>Với các chức năng quản lý thông tin của Blood test là hoàn toàn giống với các hành vi ở màn hình Bio test.</w:t>
      </w:r>
    </w:p>
    <w:p w14:paraId="1391F1CE" w14:textId="6850D9C6" w:rsidR="003163C6" w:rsidRDefault="003163C6" w:rsidP="002B78F5">
      <w:pPr>
        <w:pStyle w:val="Heading4"/>
      </w:pPr>
      <w:bookmarkStart w:id="176" w:name="_Toc142003665"/>
      <w:r>
        <w:t>Màn hình HealthCheckScreen</w:t>
      </w:r>
      <w:bookmarkEnd w:id="176"/>
    </w:p>
    <w:p w14:paraId="3977F2BB" w14:textId="77777777" w:rsidR="0025687E" w:rsidRDefault="00966278" w:rsidP="0025687E">
      <w:pPr>
        <w:keepNext/>
      </w:pPr>
      <w:r>
        <w:rPr>
          <w:noProof/>
        </w:rPr>
        <w:drawing>
          <wp:inline distT="0" distB="0" distL="0" distR="0" wp14:anchorId="0D5D2B44" wp14:editId="0AC56E5E">
            <wp:extent cx="6051550" cy="3234055"/>
            <wp:effectExtent l="0" t="0" r="0" b="0"/>
            <wp:docPr id="39605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2448" name="Picture 1" descr="A screenshot of a computer&#10;&#10;Description automatically generated"/>
                    <pic:cNvPicPr/>
                  </pic:nvPicPr>
                  <pic:blipFill>
                    <a:blip r:embed="rId38"/>
                    <a:stretch>
                      <a:fillRect/>
                    </a:stretch>
                  </pic:blipFill>
                  <pic:spPr>
                    <a:xfrm>
                      <a:off x="0" y="0"/>
                      <a:ext cx="6051550" cy="3234055"/>
                    </a:xfrm>
                    <a:prstGeom prst="rect">
                      <a:avLst/>
                    </a:prstGeom>
                  </pic:spPr>
                </pic:pic>
              </a:graphicData>
            </a:graphic>
          </wp:inline>
        </w:drawing>
      </w:r>
    </w:p>
    <w:p w14:paraId="22E24EBF" w14:textId="3F6A77B3" w:rsidR="006E3DB3" w:rsidRDefault="0025687E" w:rsidP="0025687E">
      <w:pPr>
        <w:pStyle w:val="Caption"/>
      </w:pPr>
      <w:bookmarkStart w:id="177" w:name="_Toc142003877"/>
      <w:r>
        <w:t xml:space="preserve">Hình </w:t>
      </w:r>
      <w:fldSimple w:instr=" STYLEREF 1 \s ">
        <w:r w:rsidR="006F338F">
          <w:rPr>
            <w:noProof/>
          </w:rPr>
          <w:t>3</w:t>
        </w:r>
      </w:fldSimple>
      <w:r w:rsidR="006F338F">
        <w:t>.</w:t>
      </w:r>
      <w:fldSimple w:instr=" SEQ Hình \* ARABIC \s 1 ">
        <w:r w:rsidR="006F338F">
          <w:rPr>
            <w:noProof/>
          </w:rPr>
          <w:t>15</w:t>
        </w:r>
      </w:fldSimple>
      <w:r w:rsidRPr="0025687E">
        <w:rPr>
          <w:szCs w:val="24"/>
        </w:rPr>
        <w:t xml:space="preserve"> </w:t>
      </w:r>
      <w:r>
        <w:rPr>
          <w:szCs w:val="24"/>
        </w:rPr>
        <w:t>Màn hình HealthScreen</w:t>
      </w:r>
      <w:bookmarkEnd w:id="177"/>
    </w:p>
    <w:p w14:paraId="72EEE375" w14:textId="77777777" w:rsidR="00FC3284" w:rsidRDefault="00FC3284" w:rsidP="007D754D">
      <w:pPr>
        <w:ind w:firstLine="284"/>
      </w:pPr>
    </w:p>
    <w:p w14:paraId="292EEFCC" w14:textId="2EF813E2" w:rsidR="00966278" w:rsidRDefault="00966278" w:rsidP="007D754D">
      <w:pPr>
        <w:ind w:firstLine="284"/>
      </w:pPr>
      <w:r>
        <w:t>Đây là mà</w:t>
      </w:r>
      <w:r w:rsidR="007D754D">
        <w:t>n</w:t>
      </w:r>
      <w:r>
        <w:t xml:space="preserve"> hình dành cho bác sĩ khi bện</w:t>
      </w:r>
      <w:r w:rsidR="007D754D">
        <w:t>h</w:t>
      </w:r>
      <w:r>
        <w:t xml:space="preserve"> nhận đã có kêt quả cả 3 xét nghiệm bác sĩ có thể lấy thông tin các triệu chứng từ bệnh nhân, thông tin kết quả xét nghiệm, từ đó đưa ra kết luận về tình trạng bênh. Bên cạnh đó kê thuốc điều trị phù hợp cho bệnh nhân kèm tên thuốc và cách dùng. </w:t>
      </w:r>
    </w:p>
    <w:p w14:paraId="136A1608" w14:textId="11506ECD" w:rsidR="00966278" w:rsidRDefault="00966278" w:rsidP="007D754D">
      <w:pPr>
        <w:ind w:firstLine="284"/>
      </w:pPr>
      <w:r>
        <w:t>Tại màn hình này sau khi bác sĩ đã chọn các kết luận và lưu lại thì lượt khám này sẽ được chuyển sang trạng thái đã đánh giá để chuyển sang bước lấy hóa đơn và thanh toán viện phí tại màn hình PaymentScreen.</w:t>
      </w:r>
    </w:p>
    <w:p w14:paraId="2AC56A74" w14:textId="7E1F8217" w:rsidR="00966278" w:rsidRDefault="00966278" w:rsidP="007D754D">
      <w:pPr>
        <w:widowControl w:val="0"/>
        <w:autoSpaceDE w:val="0"/>
        <w:autoSpaceDN w:val="0"/>
        <w:spacing w:before="0" w:after="0" w:line="240" w:lineRule="auto"/>
        <w:ind w:firstLine="284"/>
        <w:jc w:val="left"/>
      </w:pPr>
    </w:p>
    <w:p w14:paraId="02F15ADC" w14:textId="0C34A0D6" w:rsidR="00B40D6A" w:rsidRDefault="007D754D" w:rsidP="007D754D">
      <w:pPr>
        <w:widowControl w:val="0"/>
        <w:autoSpaceDE w:val="0"/>
        <w:autoSpaceDN w:val="0"/>
        <w:spacing w:before="0" w:after="0" w:line="240" w:lineRule="auto"/>
        <w:ind w:firstLine="284"/>
        <w:jc w:val="left"/>
      </w:pPr>
      <w:r>
        <w:lastRenderedPageBreak/>
        <w:t>Tại đây bác sĩ sẽ có 6 trường cần thêm thông tin trước khi lưu thông tin xuống database và chuyển sang bước tiếp theo:</w:t>
      </w:r>
    </w:p>
    <w:p w14:paraId="7046DF4A" w14:textId="128CF972"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PatientDisease (1)</w:t>
      </w:r>
      <w:r w:rsidR="002C47A9" w:rsidRPr="002C47A9">
        <w:rPr>
          <w:b/>
          <w:bCs/>
        </w:rPr>
        <w:t>:</w:t>
      </w:r>
      <w:r w:rsidR="002C47A9">
        <w:t xml:space="preserve"> Thêm triệu chứng của bệnh nhân đang gặp</w:t>
      </w:r>
    </w:p>
    <w:p w14:paraId="5A0A523E" w14:textId="50DC13A8"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PatientSymptom (2)</w:t>
      </w:r>
      <w:r w:rsidR="002C47A9" w:rsidRPr="002C47A9">
        <w:rPr>
          <w:b/>
          <w:bCs/>
        </w:rPr>
        <w:t>:</w:t>
      </w:r>
      <w:r w:rsidR="002C47A9">
        <w:t xml:space="preserve"> Thêm chuẩn đoán về bệnh mà bệnh nhân đang gặp</w:t>
      </w:r>
    </w:p>
    <w:p w14:paraId="359FBCCC" w14:textId="4F1E4476"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PatientDescriptionInternal</w:t>
      </w:r>
      <w:r>
        <w:t xml:space="preserve"> </w:t>
      </w:r>
      <w:r w:rsidRPr="002C47A9">
        <w:rPr>
          <w:b/>
          <w:bCs/>
        </w:rPr>
        <w:t>(3)</w:t>
      </w:r>
      <w:r w:rsidR="002C47A9" w:rsidRPr="002C47A9">
        <w:rPr>
          <w:b/>
          <w:bCs/>
        </w:rPr>
        <w:t>:</w:t>
      </w:r>
      <w:r w:rsidR="002C47A9" w:rsidRPr="002C47A9">
        <w:t xml:space="preserve"> </w:t>
      </w:r>
      <w:r w:rsidR="002C47A9">
        <w:t>Thêm đơn thuốc nội cho bệnh nhân</w:t>
      </w:r>
    </w:p>
    <w:p w14:paraId="138DDB01" w14:textId="16DAEA69"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PatientDescriptionExternal</w:t>
      </w:r>
      <w:r>
        <w:t xml:space="preserve"> </w:t>
      </w:r>
      <w:r w:rsidRPr="002C47A9">
        <w:rPr>
          <w:b/>
          <w:bCs/>
        </w:rPr>
        <w:t>(4)</w:t>
      </w:r>
      <w:r w:rsidR="002C47A9" w:rsidRPr="002C47A9">
        <w:rPr>
          <w:b/>
          <w:bCs/>
        </w:rPr>
        <w:t>:</w:t>
      </w:r>
      <w:r w:rsidR="002C47A9">
        <w:t xml:space="preserve"> Thêm đơn thuốc ngoại cho bệnh nhân</w:t>
      </w:r>
    </w:p>
    <w:p w14:paraId="6E506F4A" w14:textId="712E7456" w:rsidR="007D754D" w:rsidRDefault="007D754D" w:rsidP="00966278">
      <w:pPr>
        <w:pStyle w:val="ListParagraph"/>
        <w:widowControl w:val="0"/>
        <w:numPr>
          <w:ilvl w:val="0"/>
          <w:numId w:val="80"/>
        </w:numPr>
        <w:autoSpaceDE w:val="0"/>
        <w:autoSpaceDN w:val="0"/>
        <w:spacing w:before="0" w:after="0" w:line="240" w:lineRule="auto"/>
        <w:jc w:val="left"/>
      </w:pPr>
      <w:r w:rsidRPr="002C47A9">
        <w:rPr>
          <w:b/>
          <w:bCs/>
        </w:rPr>
        <w:t>Remark (5):</w:t>
      </w:r>
      <w:r w:rsidR="002C47A9">
        <w:t xml:space="preserve"> Thêm phần chú thích về bệnh tình cho bệnh nhân</w:t>
      </w:r>
    </w:p>
    <w:p w14:paraId="7CC18F0D" w14:textId="3FE44937" w:rsidR="007D754D" w:rsidRDefault="007D754D" w:rsidP="00966278">
      <w:pPr>
        <w:pStyle w:val="ListParagraph"/>
        <w:widowControl w:val="0"/>
        <w:numPr>
          <w:ilvl w:val="0"/>
          <w:numId w:val="80"/>
        </w:numPr>
        <w:autoSpaceDE w:val="0"/>
        <w:autoSpaceDN w:val="0"/>
        <w:spacing w:before="0" w:after="0" w:line="240" w:lineRule="auto"/>
        <w:jc w:val="left"/>
      </w:pPr>
      <w:r w:rsidRPr="002C47A9">
        <w:rPr>
          <w:b/>
          <w:bCs/>
        </w:rPr>
        <w:t>Fees</w:t>
      </w:r>
      <w:r w:rsidR="002C47A9" w:rsidRPr="002C47A9">
        <w:rPr>
          <w:b/>
          <w:bCs/>
        </w:rPr>
        <w:t xml:space="preserve"> (6):</w:t>
      </w:r>
      <w:r w:rsidR="002C47A9">
        <w:t xml:space="preserve"> Thêm số tiền phí mà bệnh nhân cần chi trả</w:t>
      </w:r>
    </w:p>
    <w:p w14:paraId="7F1B2054" w14:textId="738DEDB1" w:rsidR="002C47A9" w:rsidRDefault="002C47A9" w:rsidP="002C47A9">
      <w:pPr>
        <w:pStyle w:val="ListParagraph"/>
        <w:widowControl w:val="0"/>
        <w:autoSpaceDE w:val="0"/>
        <w:autoSpaceDN w:val="0"/>
        <w:spacing w:before="0" w:after="0" w:line="240" w:lineRule="auto"/>
        <w:jc w:val="left"/>
        <w:rPr>
          <w:b/>
          <w:bCs/>
        </w:rPr>
      </w:pPr>
    </w:p>
    <w:p w14:paraId="26E4976A" w14:textId="77777777" w:rsidR="002C47A9" w:rsidRDefault="002C47A9">
      <w:pPr>
        <w:ind w:firstLine="284"/>
        <w:rPr>
          <w:b/>
          <w:bCs/>
        </w:rPr>
      </w:pPr>
      <w:r>
        <w:rPr>
          <w:b/>
          <w:bCs/>
        </w:rPr>
        <w:br w:type="page"/>
      </w:r>
    </w:p>
    <w:p w14:paraId="72FD1EA7" w14:textId="151ED053" w:rsidR="002C47A9" w:rsidRDefault="002C47A9" w:rsidP="002C47A9">
      <w:pPr>
        <w:widowControl w:val="0"/>
        <w:autoSpaceDE w:val="0"/>
        <w:autoSpaceDN w:val="0"/>
        <w:spacing w:before="0" w:after="0" w:line="240" w:lineRule="auto"/>
        <w:jc w:val="left"/>
        <w:rPr>
          <w:b/>
          <w:bCs/>
        </w:rPr>
      </w:pPr>
      <w:r>
        <w:lastRenderedPageBreak/>
        <w:t xml:space="preserve">Hành động để thêm thông tin cho các trường (1), (2), (3), (4) là tương tự như nhau, dưới đây là mô tả cho hành động với </w:t>
      </w:r>
      <w:r w:rsidRPr="002C47A9">
        <w:rPr>
          <w:b/>
          <w:bCs/>
        </w:rPr>
        <w:t xml:space="preserve">PatientDescriptionInternal: </w:t>
      </w:r>
    </w:p>
    <w:p w14:paraId="355940B8" w14:textId="056D1231" w:rsidR="002C47A9" w:rsidRDefault="002C47A9" w:rsidP="002C47A9">
      <w:pPr>
        <w:pStyle w:val="ListParagraph"/>
        <w:widowControl w:val="0"/>
        <w:numPr>
          <w:ilvl w:val="0"/>
          <w:numId w:val="80"/>
        </w:numPr>
        <w:autoSpaceDE w:val="0"/>
        <w:autoSpaceDN w:val="0"/>
        <w:spacing w:before="0" w:after="0" w:line="240" w:lineRule="auto"/>
        <w:jc w:val="left"/>
      </w:pPr>
      <w:r>
        <w:t>Thêm đơn thuốc:</w:t>
      </w:r>
    </w:p>
    <w:p w14:paraId="2353066E" w14:textId="77777777" w:rsidR="002C47A9" w:rsidRDefault="002C47A9" w:rsidP="002C47A9">
      <w:pPr>
        <w:pStyle w:val="ListParagraph"/>
        <w:widowControl w:val="0"/>
        <w:autoSpaceDE w:val="0"/>
        <w:autoSpaceDN w:val="0"/>
        <w:spacing w:before="0" w:after="0" w:line="240" w:lineRule="auto"/>
        <w:jc w:val="left"/>
      </w:pPr>
    </w:p>
    <w:p w14:paraId="4F267721" w14:textId="77777777" w:rsidR="002C47A9" w:rsidRDefault="002C47A9" w:rsidP="002C47A9">
      <w:pPr>
        <w:pStyle w:val="ListParagraph"/>
        <w:widowControl w:val="0"/>
        <w:autoSpaceDE w:val="0"/>
        <w:autoSpaceDN w:val="0"/>
        <w:spacing w:before="0" w:after="0" w:line="240" w:lineRule="auto"/>
        <w:jc w:val="left"/>
      </w:pPr>
    </w:p>
    <w:p w14:paraId="4CA1EEB3" w14:textId="36A3776B" w:rsidR="00922C5C" w:rsidRDefault="00922C5C" w:rsidP="00922C5C">
      <w:pPr>
        <w:keepNext/>
      </w:pPr>
      <w:r>
        <w:rPr>
          <w:noProof/>
        </w:rPr>
        <w:drawing>
          <wp:inline distT="0" distB="0" distL="0" distR="0" wp14:anchorId="207DB326" wp14:editId="41402410">
            <wp:extent cx="6051550" cy="5277485"/>
            <wp:effectExtent l="0" t="0" r="0" b="0"/>
            <wp:docPr id="18593088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8834"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51550" cy="5277485"/>
                    </a:xfrm>
                    <a:prstGeom prst="rect">
                      <a:avLst/>
                    </a:prstGeom>
                    <a:noFill/>
                    <a:ln>
                      <a:noFill/>
                    </a:ln>
                  </pic:spPr>
                </pic:pic>
              </a:graphicData>
            </a:graphic>
          </wp:inline>
        </w:drawing>
      </w:r>
    </w:p>
    <w:p w14:paraId="31D302EC" w14:textId="69EB210D" w:rsidR="00922C5C" w:rsidRDefault="00922C5C" w:rsidP="00922C5C">
      <w:pPr>
        <w:pStyle w:val="Caption"/>
        <w:rPr>
          <w:szCs w:val="24"/>
        </w:rPr>
      </w:pPr>
      <w:r>
        <w:t xml:space="preserve">Hình </w:t>
      </w:r>
      <w:fldSimple w:instr=" STYLEREF 1 \s ">
        <w:r>
          <w:rPr>
            <w:noProof/>
          </w:rPr>
          <w:t>3</w:t>
        </w:r>
      </w:fldSimple>
      <w:r>
        <w:t>.17</w:t>
      </w:r>
      <w:r w:rsidRPr="0025687E">
        <w:rPr>
          <w:szCs w:val="24"/>
        </w:rPr>
        <w:t xml:space="preserve"> </w:t>
      </w:r>
      <w:r>
        <w:rPr>
          <w:szCs w:val="24"/>
        </w:rPr>
        <w:t>Activity for Add MedicineInternal</w:t>
      </w:r>
    </w:p>
    <w:p w14:paraId="22C698B1" w14:textId="77777777" w:rsidR="00922C5C" w:rsidRPr="00922C5C" w:rsidRDefault="00922C5C" w:rsidP="00922C5C"/>
    <w:p w14:paraId="5D38E25D" w14:textId="7EDA6010" w:rsidR="002C47A9" w:rsidRPr="00922C5C" w:rsidRDefault="00922C5C" w:rsidP="00922C5C">
      <w:pPr>
        <w:ind w:firstLine="284"/>
      </w:pPr>
      <w:r>
        <w:t xml:space="preserve">Tương tự như </w:t>
      </w:r>
      <w:r w:rsidRPr="00922C5C">
        <w:rPr>
          <w:b/>
          <w:bCs/>
        </w:rPr>
        <w:t>MedicineInternal</w:t>
      </w:r>
      <w:r>
        <w:t xml:space="preserve"> </w:t>
      </w:r>
      <w:r w:rsidRPr="00922C5C">
        <w:rPr>
          <w:b/>
          <w:bCs/>
        </w:rPr>
        <w:t>(3)</w:t>
      </w:r>
      <w:r>
        <w:rPr>
          <w:b/>
          <w:bCs/>
        </w:rPr>
        <w:t xml:space="preserve">, </w:t>
      </w:r>
      <w:r>
        <w:t>sau khi Add đầy đủ thông tin ở 6 trường thông tin được liệt kê phía trên thì có thể bấm nút ADD control thành công cho màn hình HealthCheckupScreen để hoàn thành bước chuẩn đoán kê đơn thuốc cho bệnh nhân để bắt đầu chuyển sang bước in bệnh án và xuất viện.</w:t>
      </w:r>
    </w:p>
    <w:p w14:paraId="506F1514" w14:textId="77777777" w:rsidR="00966278" w:rsidRDefault="00966278" w:rsidP="002B78F5">
      <w:pPr>
        <w:pStyle w:val="Heading4"/>
      </w:pPr>
      <w:bookmarkStart w:id="178" w:name="_Toc142003666"/>
      <w:r>
        <w:lastRenderedPageBreak/>
        <w:t>Màn Hình PaymentScreen</w:t>
      </w:r>
      <w:bookmarkEnd w:id="178"/>
      <w:r>
        <w:t xml:space="preserve"> </w:t>
      </w:r>
    </w:p>
    <w:p w14:paraId="20FF470B" w14:textId="77777777" w:rsidR="0025687E" w:rsidRDefault="00020D72" w:rsidP="0025687E">
      <w:pPr>
        <w:keepNext/>
      </w:pPr>
      <w:r>
        <w:rPr>
          <w:noProof/>
        </w:rPr>
        <w:drawing>
          <wp:inline distT="0" distB="0" distL="0" distR="0" wp14:anchorId="19A54C5D" wp14:editId="3A842D6C">
            <wp:extent cx="6051550" cy="3242945"/>
            <wp:effectExtent l="0" t="0" r="0" b="0"/>
            <wp:docPr id="95336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4880" name="Picture 1" descr="A screenshot of a computer&#10;&#10;Description automatically generated"/>
                    <pic:cNvPicPr/>
                  </pic:nvPicPr>
                  <pic:blipFill>
                    <a:blip r:embed="rId40"/>
                    <a:stretch>
                      <a:fillRect/>
                    </a:stretch>
                  </pic:blipFill>
                  <pic:spPr>
                    <a:xfrm>
                      <a:off x="0" y="0"/>
                      <a:ext cx="6051550" cy="3242945"/>
                    </a:xfrm>
                    <a:prstGeom prst="rect">
                      <a:avLst/>
                    </a:prstGeom>
                  </pic:spPr>
                </pic:pic>
              </a:graphicData>
            </a:graphic>
          </wp:inline>
        </w:drawing>
      </w:r>
    </w:p>
    <w:p w14:paraId="7C60D095" w14:textId="37C1EEB6" w:rsidR="00966278" w:rsidRDefault="0025687E" w:rsidP="0025687E">
      <w:pPr>
        <w:pStyle w:val="Caption"/>
      </w:pPr>
      <w:bookmarkStart w:id="179" w:name="_Toc142003878"/>
      <w:r>
        <w:t xml:space="preserve">Hình </w:t>
      </w:r>
      <w:fldSimple w:instr=" STYLEREF 1 \s ">
        <w:r w:rsidR="006F338F">
          <w:rPr>
            <w:noProof/>
          </w:rPr>
          <w:t>3</w:t>
        </w:r>
      </w:fldSimple>
      <w:r w:rsidR="006F338F">
        <w:t>.</w:t>
      </w:r>
      <w:fldSimple w:instr=" SEQ Hình \* ARABIC \s 1 ">
        <w:r w:rsidR="006F338F">
          <w:rPr>
            <w:noProof/>
          </w:rPr>
          <w:t>16</w:t>
        </w:r>
      </w:fldSimple>
      <w:r w:rsidRPr="0025687E">
        <w:rPr>
          <w:szCs w:val="24"/>
        </w:rPr>
        <w:t xml:space="preserve"> </w:t>
      </w:r>
      <w:r>
        <w:rPr>
          <w:szCs w:val="24"/>
        </w:rPr>
        <w:t>Màn hình PaymentScreen</w:t>
      </w:r>
      <w:bookmarkEnd w:id="179"/>
    </w:p>
    <w:p w14:paraId="7F5E68BA" w14:textId="77777777" w:rsidR="00C12466" w:rsidRDefault="00C12466" w:rsidP="003163C6"/>
    <w:p w14:paraId="200B00A1" w14:textId="4DDAA8B2" w:rsidR="00020D72" w:rsidRPr="003163C6" w:rsidRDefault="00020D72" w:rsidP="00922C5C">
      <w:pPr>
        <w:ind w:firstLine="284"/>
      </w:pPr>
      <w:r>
        <w:t>Tại màn hình</w:t>
      </w:r>
      <w:r w:rsidR="00922C5C">
        <w:t xml:space="preserve"> này</w:t>
      </w:r>
      <w:r>
        <w:t xml:space="preserve"> bác sĩ, y tá phụ trách có thế thực hiện tổng hợp thông tin về bệnh và thuốc đã được kê kèm giá thành từng loạn cho bệnh nhân tiến hành nhân thuốc và thanh toán hóa đơn cho bệnh nhân.</w:t>
      </w:r>
    </w:p>
    <w:p w14:paraId="4898FB97" w14:textId="37F5630F" w:rsidR="00922C5C" w:rsidRDefault="00922C5C" w:rsidP="00922C5C">
      <w:pPr>
        <w:ind w:firstLine="284"/>
      </w:pPr>
      <w:r>
        <w:t>Với màn hình này hành động thực hiện như sau:</w:t>
      </w:r>
    </w:p>
    <w:p w14:paraId="2FF8AEB7" w14:textId="77777777" w:rsidR="00922C5C" w:rsidRDefault="00922C5C" w:rsidP="00922C5C">
      <w:pPr>
        <w:pStyle w:val="ListParagraph"/>
        <w:numPr>
          <w:ilvl w:val="0"/>
          <w:numId w:val="80"/>
        </w:numPr>
      </w:pPr>
      <w:r w:rsidRPr="00A73AC1">
        <w:rPr>
          <w:b/>
          <w:bCs/>
        </w:rPr>
        <w:t>Step1:</w:t>
      </w:r>
      <w:r>
        <w:t xml:space="preserve"> Chọn ngày tại DateTime</w:t>
      </w:r>
    </w:p>
    <w:p w14:paraId="645AF16C" w14:textId="13F01CDA" w:rsidR="00922C5C" w:rsidRDefault="00922C5C" w:rsidP="00922C5C">
      <w:pPr>
        <w:pStyle w:val="ListParagraph"/>
        <w:numPr>
          <w:ilvl w:val="0"/>
          <w:numId w:val="80"/>
        </w:numPr>
      </w:pPr>
      <w:r w:rsidRPr="00A73AC1">
        <w:rPr>
          <w:b/>
          <w:bCs/>
        </w:rPr>
        <w:t>Step2:</w:t>
      </w:r>
      <w:r>
        <w:t xml:space="preserve"> Nhấn Load button : Thông tin các bệnh nhân ở trạng thái đã được chuẩn đoán tại màn hình HealthyCheckup phía trên.</w:t>
      </w:r>
    </w:p>
    <w:p w14:paraId="59E9ACAF" w14:textId="0260F36C" w:rsidR="0028753E" w:rsidRDefault="00922C5C" w:rsidP="00135410">
      <w:pPr>
        <w:pStyle w:val="ListParagraph"/>
        <w:numPr>
          <w:ilvl w:val="0"/>
          <w:numId w:val="80"/>
        </w:numPr>
      </w:pPr>
      <w:r w:rsidRPr="00A73AC1">
        <w:rPr>
          <w:b/>
          <w:bCs/>
        </w:rPr>
        <w:t>Step3</w:t>
      </w:r>
      <w:r w:rsidR="00135410">
        <w:rPr>
          <w:b/>
          <w:bCs/>
        </w:rPr>
        <w:t xml:space="preserve">: </w:t>
      </w:r>
      <w:r w:rsidR="00135410" w:rsidRPr="00135410">
        <w:t>Nhấn vào Action – Print của bệnh nhân cần in hóa đơn và bệnh án , sau đó màn hình PrintControler hiển thị</w:t>
      </w:r>
      <w:r w:rsidR="00135410">
        <w:t xml:space="preserve">. Bấm Print để in trong trường hợp đã kết nối với máy in. </w:t>
      </w:r>
    </w:p>
    <w:p w14:paraId="7B1CEF48" w14:textId="43A95287" w:rsidR="00135410" w:rsidRPr="00135410" w:rsidRDefault="00135410" w:rsidP="00135410">
      <w:pPr>
        <w:ind w:left="360"/>
      </w:pPr>
      <w:r>
        <w:t xml:space="preserve">Như vậy sau màn này là hoàn tất thủ tục khám bệnh cho một lượt thăm khám với người bệnh. </w:t>
      </w:r>
    </w:p>
    <w:p w14:paraId="2415B958" w14:textId="51CFE1A7" w:rsidR="002B78F5" w:rsidRDefault="002E28E0" w:rsidP="002B78F5">
      <w:pPr>
        <w:pStyle w:val="Heading3"/>
      </w:pPr>
      <w:r>
        <w:br w:type="page"/>
      </w:r>
      <w:bookmarkStart w:id="180" w:name="_Toc142003667"/>
      <w:r w:rsidR="002B78F5">
        <w:lastRenderedPageBreak/>
        <w:t>Xây dựng lớp Log</w:t>
      </w:r>
      <w:r w:rsidR="00135410">
        <w:t xml:space="preserve"> </w:t>
      </w:r>
      <w:r w:rsidR="002B78F5">
        <w:t>Contronller</w:t>
      </w:r>
      <w:bookmarkEnd w:id="180"/>
    </w:p>
    <w:p w14:paraId="7FFDE200" w14:textId="77777777" w:rsidR="002B78F5" w:rsidRDefault="002B78F5" w:rsidP="002B78F5">
      <w:pPr>
        <w:pStyle w:val="Heading4"/>
      </w:pPr>
      <w:bookmarkStart w:id="181" w:name="_Toc142003668"/>
      <w:r>
        <w:t>Khái niệm chung</w:t>
      </w:r>
      <w:bookmarkEnd w:id="181"/>
    </w:p>
    <w:p w14:paraId="49D4273D" w14:textId="77777777" w:rsidR="002B78F5" w:rsidRDefault="002B78F5" w:rsidP="00135410">
      <w:pPr>
        <w:ind w:firstLine="284"/>
        <w:rPr>
          <w:shd w:val="clear" w:color="auto" w:fill="FFFFFF"/>
        </w:rPr>
      </w:pPr>
      <w:r>
        <w:rPr>
          <w:shd w:val="clear" w:color="auto" w:fill="FFFFFF"/>
        </w:rPr>
        <w:t xml:space="preserve">Log là các bản ghi, dữ liệu về sự kiện xảy ra trong khi ứng dụng hoạt động. Đây là một phần quan trọng ở trong các ứng dụng khi chươn trình ngày càng được mở rộng với chức năng phức tạp. </w:t>
      </w:r>
    </w:p>
    <w:p w14:paraId="6AF23822" w14:textId="77777777" w:rsidR="002B78F5" w:rsidRDefault="002B78F5" w:rsidP="00135410">
      <w:pPr>
        <w:ind w:firstLine="284"/>
      </w:pPr>
      <w:r w:rsidRPr="00984199">
        <w:rPr>
          <w:shd w:val="clear" w:color="auto" w:fill="FFFFFF"/>
        </w:rPr>
        <w:t>Trong quá trình hoạt động luôn luôn</w:t>
      </w:r>
      <w:r>
        <w:rPr>
          <w:shd w:val="clear" w:color="auto" w:fill="FFFFFF"/>
        </w:rPr>
        <w:t xml:space="preserve"> sẽ</w:t>
      </w:r>
      <w:r w:rsidRPr="00984199">
        <w:rPr>
          <w:shd w:val="clear" w:color="auto" w:fill="FFFFFF"/>
        </w:rPr>
        <w:t xml:space="preserve"> có những sự cố xảy ra, các ngoại lệ chưa tính đến và khi đó log thể hiện vai trò của mình. Nó giúp</w:t>
      </w:r>
      <w:r>
        <w:rPr>
          <w:shd w:val="clear" w:color="auto" w:fill="FFFFFF"/>
        </w:rPr>
        <w:t xml:space="preserve"> </w:t>
      </w:r>
      <w:r w:rsidRPr="00984199">
        <w:rPr>
          <w:shd w:val="clear" w:color="auto" w:fill="FFFFFF"/>
        </w:rPr>
        <w:t xml:space="preserve">tìm ra nguyên nhân sự cố giúp bạn khắc phục nó. Trong môi trường develop hoàn toàn có thể sử dụng các công cụ mà IDE hỗ trợ để debug. Nhưng trên môi trường product không thể tái hiện được lỗi xảy ra. </w:t>
      </w:r>
      <w:r>
        <w:t>Vi vậy lúc này ta sử dụng log để xem lại lịch sử làm việc của phần mềm gặp sự cố ở đâu.</w:t>
      </w:r>
    </w:p>
    <w:p w14:paraId="69605C8C" w14:textId="77777777" w:rsidR="002B78F5" w:rsidRDefault="002B78F5" w:rsidP="002B78F5">
      <w:pPr>
        <w:pStyle w:val="Heading4"/>
      </w:pPr>
      <w:bookmarkStart w:id="182" w:name="_Toc142003669"/>
      <w:r>
        <w:t>Xây dựng chương trình</w:t>
      </w:r>
      <w:bookmarkEnd w:id="182"/>
    </w:p>
    <w:p w14:paraId="30CB4BCA" w14:textId="77777777" w:rsidR="002B78F5" w:rsidRDefault="002B78F5" w:rsidP="00135410">
      <w:pPr>
        <w:ind w:firstLine="284"/>
      </w:pPr>
      <w:r>
        <w:t xml:space="preserve">Hiện tại project chỉ dùng một chế độ log duy nhất để ghi lại quá trình thêm sửa xóa thông tin với database. </w:t>
      </w:r>
    </w:p>
    <w:p w14:paraId="02275190" w14:textId="77777777" w:rsidR="002B78F5" w:rsidRDefault="002B78F5" w:rsidP="00135410">
      <w:pPr>
        <w:ind w:firstLine="284"/>
      </w:pPr>
      <w:r>
        <w:t>Trong Class LogControler:</w:t>
      </w:r>
    </w:p>
    <w:p w14:paraId="3970B83C" w14:textId="5C9A4CF1" w:rsidR="002B78F5" w:rsidRDefault="002B78F5" w:rsidP="00135410">
      <w:pPr>
        <w:pStyle w:val="ListParagraph"/>
        <w:numPr>
          <w:ilvl w:val="0"/>
          <w:numId w:val="80"/>
        </w:numPr>
      </w:pPr>
      <w:r w:rsidRPr="00135410">
        <w:rPr>
          <w:b/>
          <w:bCs/>
          <w:lang w:val="en-AI"/>
        </w:rPr>
        <w:t>static public void WriteLog(string log)</w:t>
      </w:r>
      <w:r>
        <w:t>: Đây là hàm phụ trách việc ghi log ra file khi chế độ ghi log được bật</w:t>
      </w:r>
    </w:p>
    <w:p w14:paraId="4A28BF73" w14:textId="4E054A8B" w:rsidR="002B78F5" w:rsidRDefault="002B78F5" w:rsidP="002B78F5">
      <w:pPr>
        <w:pStyle w:val="ListParagraph"/>
        <w:numPr>
          <w:ilvl w:val="0"/>
          <w:numId w:val="80"/>
        </w:numPr>
      </w:pPr>
      <w:r>
        <w:t>Tên file: “hospital_</w:t>
      </w:r>
      <w:r w:rsidRPr="00135410">
        <w:rPr>
          <w:b/>
          <w:bCs/>
        </w:rPr>
        <w:t>yymmdd</w:t>
      </w:r>
      <w:r>
        <w:t xml:space="preserve">.txt”, trong đó </w:t>
      </w:r>
      <w:r w:rsidRPr="00135410">
        <w:rPr>
          <w:b/>
          <w:bCs/>
        </w:rPr>
        <w:t>yymmdd</w:t>
      </w:r>
      <w:r>
        <w:t xml:space="preserve"> là năm tháng ngày.</w:t>
      </w:r>
      <w:r w:rsidR="00135410">
        <w:t xml:space="preserve"> </w:t>
      </w:r>
      <w:r>
        <w:t>Ví dụ: hospital_230724.txt</w:t>
      </w:r>
      <w:r w:rsidR="00135410">
        <w:t>.</w:t>
      </w:r>
    </w:p>
    <w:p w14:paraId="3BACDD05" w14:textId="560DFD3B" w:rsidR="002B78F5" w:rsidRDefault="002B78F5" w:rsidP="002B78F5">
      <w:pPr>
        <w:pStyle w:val="ListParagraph"/>
        <w:numPr>
          <w:ilvl w:val="0"/>
          <w:numId w:val="80"/>
        </w:numPr>
      </w:pPr>
      <w:r>
        <w:t xml:space="preserve">Fomat cho dữ liệu trong Log: </w:t>
      </w:r>
      <w:r w:rsidRPr="00B5633E">
        <w:t>[Current Timestamp], [Log Message]</w:t>
      </w:r>
      <w:r w:rsidR="00135410">
        <w:t xml:space="preserve">. </w:t>
      </w:r>
      <w:r>
        <w:t>Ví dụ dữ liệu như dưới đây:</w:t>
      </w:r>
    </w:p>
    <w:p w14:paraId="71A7DFF5" w14:textId="24433D81" w:rsidR="002B78F5" w:rsidRPr="00185E6C" w:rsidRDefault="00000000" w:rsidP="002B78F5">
      <w:pPr>
        <w:widowControl w:val="0"/>
        <w:autoSpaceDE w:val="0"/>
        <w:autoSpaceDN w:val="0"/>
        <w:spacing w:before="0" w:after="0" w:line="240" w:lineRule="auto"/>
        <w:ind w:left="425"/>
        <w:jc w:val="left"/>
      </w:pPr>
      <w:r>
        <w:rPr>
          <w:noProof/>
        </w:rPr>
        <w:pict w14:anchorId="6CF7C3ED">
          <v:shape id="Text Box 2" o:spid="_x0000_s2091" type="#_x0000_t202" style="position:absolute;left:0;text-align:left;margin-left:48.85pt;margin-top:13.8pt;width:366.55pt;height:157.6pt;z-index:25166899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Text Box 2;mso-fit-shape-to-text:t">
              <w:txbxContent>
                <w:p w14:paraId="782442B8" w14:textId="77777777" w:rsidR="002B78F5" w:rsidRPr="00567577" w:rsidRDefault="002B78F5" w:rsidP="002B78F5">
                  <w:pPr>
                    <w:rPr>
                      <w:lang w:val="en-AI"/>
                    </w:rPr>
                  </w:pPr>
                  <w:r w:rsidRPr="00567577">
                    <w:rPr>
                      <w:lang w:val="en-AI"/>
                    </w:rPr>
                    <w:t>=============== Hospital System ===============</w:t>
                  </w:r>
                </w:p>
                <w:p w14:paraId="22209524" w14:textId="77777777" w:rsidR="002B78F5" w:rsidRPr="00567577" w:rsidRDefault="002B78F5" w:rsidP="002B78F5">
                  <w:pPr>
                    <w:rPr>
                      <w:lang w:val="en-AI"/>
                    </w:rPr>
                  </w:pPr>
                  <w:r w:rsidRPr="00567577">
                    <w:rPr>
                      <w:lang w:val="en-AI"/>
                    </w:rPr>
                    <w:t>Version: 1.0.0</w:t>
                  </w:r>
                </w:p>
                <w:p w14:paraId="57064923" w14:textId="77777777" w:rsidR="002B78F5" w:rsidRPr="00567577" w:rsidRDefault="002B78F5" w:rsidP="002B78F5">
                  <w:pPr>
                    <w:jc w:val="center"/>
                    <w:rPr>
                      <w:lang w:val="en-AI"/>
                    </w:rPr>
                  </w:pPr>
                  <w:r w:rsidRPr="00567577">
                    <w:rPr>
                      <w:lang w:val="en-AI"/>
                    </w:rPr>
                    <w:t>===============================================</w:t>
                  </w:r>
                </w:p>
                <w:p w14:paraId="2730B35C" w14:textId="77777777" w:rsidR="002B78F5" w:rsidRPr="00567577" w:rsidRDefault="002B78F5" w:rsidP="002B78F5">
                  <w:pPr>
                    <w:rPr>
                      <w:lang w:val="en-AI"/>
                    </w:rPr>
                  </w:pPr>
                  <w:r w:rsidRPr="00567577">
                    <w:rPr>
                      <w:lang w:val="en-AI"/>
                    </w:rPr>
                    <w:t>2023-0</w:t>
                  </w:r>
                  <w:r>
                    <w:t>7</w:t>
                  </w:r>
                  <w:r w:rsidRPr="00567577">
                    <w:rPr>
                      <w:lang w:val="en-AI"/>
                    </w:rPr>
                    <w:t>-</w:t>
                  </w:r>
                  <w:r>
                    <w:t>24</w:t>
                  </w:r>
                  <w:r w:rsidRPr="00567577">
                    <w:rPr>
                      <w:lang w:val="en-AI"/>
                    </w:rPr>
                    <w:t xml:space="preserve"> 15:25:45.123, Application started.</w:t>
                  </w:r>
                </w:p>
                <w:p w14:paraId="125D9CA1" w14:textId="77777777" w:rsidR="002B78F5" w:rsidRPr="00567577" w:rsidRDefault="002B78F5" w:rsidP="002B78F5">
                  <w:pPr>
                    <w:rPr>
                      <w:lang w:val="en-AI"/>
                    </w:rPr>
                  </w:pPr>
                  <w:r w:rsidRPr="00567577">
                    <w:rPr>
                      <w:lang w:val="en-AI"/>
                    </w:rPr>
                    <w:t>2023-0</w:t>
                  </w:r>
                  <w:r>
                    <w:t>7</w:t>
                  </w:r>
                  <w:r w:rsidRPr="00567577">
                    <w:rPr>
                      <w:lang w:val="en-AI"/>
                    </w:rPr>
                    <w:t>-</w:t>
                  </w:r>
                  <w:r>
                    <w:t>24</w:t>
                  </w:r>
                  <w:r w:rsidRPr="00567577">
                    <w:rPr>
                      <w:lang w:val="en-AI"/>
                    </w:rPr>
                    <w:t xml:space="preserve"> 15:30:10.987, User '</w:t>
                  </w:r>
                  <w:r>
                    <w:t>Giang</w:t>
                  </w:r>
                  <w:r w:rsidRPr="00567577">
                    <w:rPr>
                      <w:lang w:val="en-AI"/>
                    </w:rPr>
                    <w:t>' logged in.</w:t>
                  </w:r>
                </w:p>
                <w:p w14:paraId="2C4E758D" w14:textId="77777777" w:rsidR="002B78F5" w:rsidRDefault="002B78F5" w:rsidP="002B78F5">
                  <w:r w:rsidRPr="00567577">
                    <w:rPr>
                      <w:lang w:val="en-AI"/>
                    </w:rPr>
                    <w:t>2023-0</w:t>
                  </w:r>
                  <w:r>
                    <w:t>7</w:t>
                  </w:r>
                  <w:r w:rsidRPr="00567577">
                    <w:rPr>
                      <w:lang w:val="en-AI"/>
                    </w:rPr>
                    <w:t>-</w:t>
                  </w:r>
                  <w:r>
                    <w:t>24</w:t>
                  </w:r>
                  <w:r w:rsidRPr="00567577">
                    <w:rPr>
                      <w:lang w:val="en-AI"/>
                    </w:rPr>
                    <w:t xml:space="preserve"> 15:32:55.567, Error: Database connection failed.</w:t>
                  </w:r>
                </w:p>
              </w:txbxContent>
            </v:textbox>
            <w10:wrap type="square"/>
          </v:shape>
        </w:pict>
      </w:r>
      <w:r w:rsidR="002B78F5">
        <w:t xml:space="preserve"> </w:t>
      </w:r>
    </w:p>
    <w:p w14:paraId="50479D5C" w14:textId="5589D87E" w:rsidR="002B78F5" w:rsidRDefault="002B78F5" w:rsidP="002B78F5">
      <w:pPr>
        <w:widowControl w:val="0"/>
        <w:autoSpaceDE w:val="0"/>
        <w:autoSpaceDN w:val="0"/>
        <w:spacing w:before="0" w:after="0" w:line="240" w:lineRule="auto"/>
        <w:ind w:left="720"/>
        <w:jc w:val="left"/>
      </w:pPr>
    </w:p>
    <w:p w14:paraId="666CA6DD" w14:textId="77777777" w:rsidR="002B78F5" w:rsidRDefault="002B78F5" w:rsidP="002B78F5">
      <w:pPr>
        <w:widowControl w:val="0"/>
        <w:autoSpaceDE w:val="0"/>
        <w:autoSpaceDN w:val="0"/>
        <w:spacing w:before="0" w:after="0" w:line="240" w:lineRule="auto"/>
        <w:ind w:left="720"/>
        <w:jc w:val="left"/>
      </w:pPr>
    </w:p>
    <w:p w14:paraId="714A6152" w14:textId="77777777" w:rsidR="002B78F5" w:rsidRDefault="002B78F5" w:rsidP="002B78F5">
      <w:pPr>
        <w:widowControl w:val="0"/>
        <w:autoSpaceDE w:val="0"/>
        <w:autoSpaceDN w:val="0"/>
        <w:spacing w:before="0" w:after="0" w:line="240" w:lineRule="auto"/>
        <w:ind w:left="720"/>
        <w:jc w:val="left"/>
      </w:pPr>
    </w:p>
    <w:p w14:paraId="4D847C5A" w14:textId="77777777" w:rsidR="002B78F5" w:rsidRDefault="002B78F5" w:rsidP="002B78F5">
      <w:pPr>
        <w:widowControl w:val="0"/>
        <w:autoSpaceDE w:val="0"/>
        <w:autoSpaceDN w:val="0"/>
        <w:spacing w:before="0" w:after="0" w:line="240" w:lineRule="auto"/>
        <w:ind w:left="720"/>
        <w:jc w:val="left"/>
      </w:pPr>
    </w:p>
    <w:p w14:paraId="6EA36262" w14:textId="77777777" w:rsidR="002B78F5" w:rsidRDefault="002B78F5" w:rsidP="002B78F5">
      <w:pPr>
        <w:widowControl w:val="0"/>
        <w:autoSpaceDE w:val="0"/>
        <w:autoSpaceDN w:val="0"/>
        <w:spacing w:before="0" w:after="0" w:line="240" w:lineRule="auto"/>
        <w:ind w:left="720"/>
        <w:jc w:val="left"/>
      </w:pPr>
    </w:p>
    <w:p w14:paraId="0D0233B4" w14:textId="429B4EA3" w:rsidR="002B78F5" w:rsidRDefault="002B78F5" w:rsidP="002B78F5">
      <w:pPr>
        <w:ind w:firstLine="284"/>
      </w:pPr>
    </w:p>
    <w:p w14:paraId="28863BA9" w14:textId="77777777" w:rsidR="002B78F5" w:rsidRDefault="002B78F5" w:rsidP="002B78F5">
      <w:pPr>
        <w:ind w:firstLine="284"/>
      </w:pPr>
    </w:p>
    <w:p w14:paraId="40AB8FDF" w14:textId="77777777" w:rsidR="002B78F5" w:rsidRDefault="002B78F5" w:rsidP="002B78F5">
      <w:pPr>
        <w:ind w:firstLine="284"/>
      </w:pPr>
    </w:p>
    <w:p w14:paraId="683ED5A2" w14:textId="77777777" w:rsidR="002B78F5" w:rsidRPr="00432037" w:rsidRDefault="002B78F5" w:rsidP="002B78F5"/>
    <w:p w14:paraId="4D96A8BA" w14:textId="03FF40AB" w:rsidR="00A777D4" w:rsidRDefault="00A777D4" w:rsidP="002B78F5">
      <w:pPr>
        <w:widowControl w:val="0"/>
        <w:autoSpaceDE w:val="0"/>
        <w:autoSpaceDN w:val="0"/>
        <w:spacing w:before="0" w:after="0" w:line="240" w:lineRule="auto"/>
        <w:ind w:left="720"/>
        <w:jc w:val="left"/>
      </w:pPr>
    </w:p>
    <w:p w14:paraId="726081E9" w14:textId="77777777" w:rsidR="00A777D4" w:rsidRDefault="00A777D4">
      <w:pPr>
        <w:ind w:firstLine="284"/>
      </w:pPr>
      <w:r>
        <w:br w:type="page"/>
      </w:r>
    </w:p>
    <w:p w14:paraId="40D882A7" w14:textId="4D4B0882" w:rsidR="00A777D4" w:rsidRDefault="00A777D4" w:rsidP="00A777D4">
      <w:pPr>
        <w:pStyle w:val="Heading3"/>
      </w:pPr>
      <w:bookmarkStart w:id="183" w:name="_Toc142003670"/>
      <w:r>
        <w:lastRenderedPageBreak/>
        <w:t>Xây dựng</w:t>
      </w:r>
      <w:r w:rsidR="000A1AD0">
        <w:t xml:space="preserve"> các lớp cơ sở</w:t>
      </w:r>
      <w:bookmarkEnd w:id="183"/>
    </w:p>
    <w:p w14:paraId="270AB7C2" w14:textId="0FF93669" w:rsidR="000A1AD0" w:rsidRDefault="000A1AD0" w:rsidP="000A1AD0">
      <w:pPr>
        <w:pStyle w:val="Heading4"/>
      </w:pPr>
      <w:bookmarkStart w:id="184" w:name="_Toc142003671"/>
      <w:r>
        <w:t>Setting class</w:t>
      </w:r>
      <w:bookmarkEnd w:id="184"/>
    </w:p>
    <w:p w14:paraId="01C8CDA7" w14:textId="124CC8DD" w:rsidR="000A1AD0" w:rsidRDefault="000A1AD0" w:rsidP="00135410">
      <w:pPr>
        <w:ind w:firstLine="284"/>
      </w:pPr>
      <w:r>
        <w:t>Quản lý việc thiết lập kết nối với cơ sở dữ liệu có phương thức chính là:</w:t>
      </w:r>
    </w:p>
    <w:p w14:paraId="4C3CF3E7" w14:textId="7EFF3678" w:rsidR="000A1AD0" w:rsidRPr="00135410" w:rsidRDefault="000A1AD0" w:rsidP="00135410">
      <w:pPr>
        <w:pStyle w:val="ListParagraph"/>
        <w:numPr>
          <w:ilvl w:val="0"/>
          <w:numId w:val="80"/>
        </w:numPr>
        <w:rPr>
          <w:b/>
          <w:bCs/>
        </w:rPr>
      </w:pPr>
      <w:r w:rsidRPr="00135410">
        <w:rPr>
          <w:b/>
          <w:bCs/>
        </w:rPr>
        <w:t>createFile(string file, int status, string ds, string db, string user = null, string password = null):</w:t>
      </w:r>
    </w:p>
    <w:p w14:paraId="70588BA3" w14:textId="0BF417DD" w:rsidR="000A1AD0" w:rsidRDefault="000A1AD0" w:rsidP="00135410">
      <w:pPr>
        <w:pStyle w:val="ListParagraph"/>
        <w:numPr>
          <w:ilvl w:val="0"/>
          <w:numId w:val="80"/>
        </w:numPr>
      </w:pPr>
      <w:r>
        <w:t>Phương thức hoạt động như sau:</w:t>
      </w:r>
    </w:p>
    <w:p w14:paraId="7809F064" w14:textId="77777777" w:rsidR="00581649" w:rsidRDefault="00581649" w:rsidP="00581649">
      <w:pPr>
        <w:keepNext/>
        <w:jc w:val="center"/>
      </w:pPr>
      <w:r>
        <w:rPr>
          <w:noProof/>
        </w:rPr>
        <w:drawing>
          <wp:inline distT="0" distB="0" distL="0" distR="0" wp14:anchorId="5B130E84" wp14:editId="0520D2C5">
            <wp:extent cx="3374572" cy="4133949"/>
            <wp:effectExtent l="0" t="0" r="0" b="0"/>
            <wp:docPr id="25392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4341" name="Picture 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5293" cy="4134832"/>
                    </a:xfrm>
                    <a:prstGeom prst="rect">
                      <a:avLst/>
                    </a:prstGeom>
                    <a:noFill/>
                    <a:ln>
                      <a:noFill/>
                    </a:ln>
                  </pic:spPr>
                </pic:pic>
              </a:graphicData>
            </a:graphic>
          </wp:inline>
        </w:drawing>
      </w:r>
    </w:p>
    <w:p w14:paraId="30582C3B" w14:textId="6F1B33B7" w:rsidR="00581649" w:rsidRDefault="00581649" w:rsidP="00581649">
      <w:pPr>
        <w:pStyle w:val="Caption"/>
      </w:pPr>
      <w:r>
        <w:t>Hình 3.17 Activity cho tạo chuỗi kết nối</w:t>
      </w:r>
    </w:p>
    <w:p w14:paraId="0A5C02C4" w14:textId="1CF0C0C3" w:rsidR="00581649" w:rsidRDefault="00581649" w:rsidP="00581649">
      <w:pPr>
        <w:pStyle w:val="Heading4"/>
      </w:pPr>
      <w:bookmarkStart w:id="185" w:name="_Toc142003672"/>
      <w:r>
        <w:t>Login class</w:t>
      </w:r>
      <w:bookmarkEnd w:id="185"/>
      <w:r w:rsidR="00135410">
        <w:t xml:space="preserve"> </w:t>
      </w:r>
    </w:p>
    <w:p w14:paraId="6448FEDD" w14:textId="5FB2EF7C" w:rsidR="00581649" w:rsidRDefault="00581649" w:rsidP="00135410">
      <w:pPr>
        <w:ind w:firstLine="284"/>
      </w:pPr>
      <w:r>
        <w:t>Nhằm phục vụ cho việc lưu thông tin của người dùng đang đăng nhập vào hệ thống.</w:t>
      </w:r>
    </w:p>
    <w:p w14:paraId="314B5734" w14:textId="63DA9AC1" w:rsidR="00581649" w:rsidRDefault="00581649" w:rsidP="00135410">
      <w:pPr>
        <w:ind w:firstLine="284"/>
      </w:pPr>
      <w:r>
        <w:t>Chứa các thuộc tính: Name, Role, NameID, RoleID</w:t>
      </w:r>
    </w:p>
    <w:p w14:paraId="000BC4AD" w14:textId="4BDAC7F8" w:rsidR="00581649" w:rsidRDefault="00581649" w:rsidP="00135410">
      <w:pPr>
        <w:ind w:firstLine="284"/>
      </w:pPr>
      <w:r>
        <w:t xml:space="preserve">Chứa </w:t>
      </w:r>
      <w:r w:rsidR="005E79A1">
        <w:t>Phương thức</w:t>
      </w:r>
      <w:r>
        <w:t xml:space="preserve">: </w:t>
      </w:r>
    </w:p>
    <w:p w14:paraId="756AB058" w14:textId="23365202" w:rsidR="0028753E" w:rsidRDefault="00581649" w:rsidP="00581649">
      <w:pPr>
        <w:pStyle w:val="ListParagraph"/>
        <w:numPr>
          <w:ilvl w:val="0"/>
          <w:numId w:val="25"/>
        </w:numPr>
      </w:pPr>
      <w:r w:rsidRPr="00581649">
        <w:rPr>
          <w:b/>
          <w:bCs/>
        </w:rPr>
        <w:t>getLoginDetails</w:t>
      </w:r>
      <w:r w:rsidRPr="00581649">
        <w:t>(string proc, Hashtable ht)</w:t>
      </w:r>
      <w:r>
        <w:t>: phương thức này nhận tham số đầu vào là Usename và Password được truyền vào HashTable(ht). Phương thức sẽ trả về Null nếu không tồn tại thông tin đăng nhập. Và sẽ trả về thông tin về Name, Role, NameID, RoleID nếu như tìm thấy trong cơ sở dữ liệu</w:t>
      </w:r>
      <w:r w:rsidR="005E79A1">
        <w:t>.</w:t>
      </w:r>
    </w:p>
    <w:p w14:paraId="75C74E17" w14:textId="6D243051" w:rsidR="00523C23" w:rsidRDefault="00523C23" w:rsidP="00D52262">
      <w:pPr>
        <w:pStyle w:val="Heading2"/>
      </w:pPr>
      <w:bookmarkStart w:id="186" w:name="_Toc142003673"/>
      <w:r>
        <w:lastRenderedPageBreak/>
        <w:t>Xây dựng chương trình con Common Control UI Project</w:t>
      </w:r>
      <w:bookmarkEnd w:id="186"/>
    </w:p>
    <w:p w14:paraId="6B9C5621" w14:textId="470B737E" w:rsidR="00523C23" w:rsidRDefault="00C81390" w:rsidP="00C738CD">
      <w:pPr>
        <w:ind w:firstLine="284"/>
      </w:pPr>
      <w:r>
        <w:t>Chương trình này cung cấp lớp để xử lý các hoạt động chung về mặt giao diệ</w:t>
      </w:r>
      <w:r w:rsidR="00AE73CA">
        <w:t xml:space="preserve">n trong các </w:t>
      </w:r>
      <w:r>
        <w:t>ứng dụng Winform. Tất cả các hàm điều là phương thức Static cho phép gọi trực tiếp từ tên lớp mà không cần khởi tạo đối tượng và lớp không chứa dữ liệu hay biến thành viên.</w:t>
      </w:r>
    </w:p>
    <w:p w14:paraId="5C9BCE9C" w14:textId="3D90C565" w:rsidR="002565A1" w:rsidRDefault="00C81390" w:rsidP="00C738CD">
      <w:pPr>
        <w:ind w:firstLine="284"/>
      </w:pPr>
      <w:r>
        <w:t>Dưới đây là các phương thức</w:t>
      </w:r>
      <w:r w:rsidR="00125DC4">
        <w:t xml:space="preserve"> chính</w:t>
      </w:r>
      <w:r>
        <w:t xml:space="preserve"> trong Class:</w:t>
      </w:r>
    </w:p>
    <w:p w14:paraId="75F17746" w14:textId="77777777" w:rsidR="009124EB" w:rsidRDefault="009124EB" w:rsidP="00523C23"/>
    <w:p w14:paraId="29C334B4" w14:textId="5D6DB857" w:rsidR="009124EB" w:rsidRDefault="009124EB" w:rsidP="009124EB">
      <w:pPr>
        <w:pStyle w:val="Caption"/>
        <w:keepNext/>
      </w:pPr>
      <w:bookmarkStart w:id="187" w:name="_Toc141985647"/>
      <w:r>
        <w:t xml:space="preserve">Bảng </w:t>
      </w:r>
      <w:fldSimple w:instr=" STYLEREF 1 \s ">
        <w:r w:rsidR="00530154">
          <w:rPr>
            <w:noProof/>
          </w:rPr>
          <w:t>3</w:t>
        </w:r>
      </w:fldSimple>
      <w:r w:rsidR="00530154">
        <w:t>.</w:t>
      </w:r>
      <w:fldSimple w:instr=" SEQ Bảng \* ARABIC \s 1 ">
        <w:r w:rsidR="00530154">
          <w:rPr>
            <w:noProof/>
          </w:rPr>
          <w:t>9</w:t>
        </w:r>
      </w:fldSimple>
      <w:r>
        <w:t xml:space="preserve"> </w:t>
      </w:r>
      <w:r w:rsidR="00B334DF">
        <w:t>P</w:t>
      </w:r>
      <w:r>
        <w:t xml:space="preserve">hương </w:t>
      </w:r>
      <w:r w:rsidR="00B334DF">
        <w:t>thức chính trong Class</w:t>
      </w:r>
      <w:r w:rsidR="002C1358">
        <w:t xml:space="preserve"> CCUP</w:t>
      </w:r>
      <w:bookmarkEnd w:id="187"/>
    </w:p>
    <w:tbl>
      <w:tblPr>
        <w:tblStyle w:val="TableGrid"/>
        <w:tblW w:w="4928" w:type="pct"/>
        <w:tblLook w:val="04A0" w:firstRow="1" w:lastRow="0" w:firstColumn="1" w:lastColumn="0" w:noHBand="0" w:noVBand="1"/>
      </w:tblPr>
      <w:tblGrid>
        <w:gridCol w:w="4786"/>
        <w:gridCol w:w="4820"/>
      </w:tblGrid>
      <w:tr w:rsidR="00C81390" w:rsidRPr="005F3A75" w14:paraId="46D62EEE" w14:textId="77777777" w:rsidTr="00C81390">
        <w:tc>
          <w:tcPr>
            <w:tcW w:w="2491" w:type="pct"/>
          </w:tcPr>
          <w:p w14:paraId="399FDE07" w14:textId="5B48F61D" w:rsidR="00C81390" w:rsidRPr="009D2A57" w:rsidRDefault="00C81390" w:rsidP="00135410">
            <w:pPr>
              <w:spacing w:after="200" w:line="276" w:lineRule="auto"/>
              <w:jc w:val="center"/>
              <w:rPr>
                <w:b/>
                <w:szCs w:val="26"/>
              </w:rPr>
            </w:pPr>
            <w:r w:rsidRPr="009D2A57">
              <w:rPr>
                <w:b/>
                <w:szCs w:val="26"/>
              </w:rPr>
              <w:t xml:space="preserve">Phương Thức </w:t>
            </w:r>
          </w:p>
        </w:tc>
        <w:tc>
          <w:tcPr>
            <w:tcW w:w="2509" w:type="pct"/>
          </w:tcPr>
          <w:p w14:paraId="676C7520" w14:textId="77777777" w:rsidR="00C81390" w:rsidRPr="009D2A57" w:rsidRDefault="00C81390" w:rsidP="00135410">
            <w:pPr>
              <w:spacing w:after="200" w:line="276" w:lineRule="auto"/>
              <w:jc w:val="center"/>
              <w:rPr>
                <w:b/>
                <w:szCs w:val="26"/>
              </w:rPr>
            </w:pPr>
            <w:r w:rsidRPr="009D2A57">
              <w:rPr>
                <w:b/>
                <w:szCs w:val="26"/>
              </w:rPr>
              <w:t xml:space="preserve">Mô tả </w:t>
            </w:r>
          </w:p>
        </w:tc>
      </w:tr>
      <w:tr w:rsidR="00C81390" w:rsidRPr="005F3A75" w14:paraId="3E02A78C" w14:textId="77777777" w:rsidTr="00C81390">
        <w:tc>
          <w:tcPr>
            <w:tcW w:w="2491" w:type="pct"/>
          </w:tcPr>
          <w:p w14:paraId="21D3464A" w14:textId="203C9673" w:rsidR="00C81390" w:rsidRPr="009D2A57" w:rsidRDefault="00C81390" w:rsidP="00135410">
            <w:pPr>
              <w:spacing w:line="276" w:lineRule="auto"/>
              <w:rPr>
                <w:szCs w:val="26"/>
              </w:rPr>
            </w:pPr>
            <w:r w:rsidRPr="009D2A57">
              <w:rPr>
                <w:szCs w:val="26"/>
              </w:rPr>
              <w:t>sno(DataGridView gv, string snoGV)</w:t>
            </w:r>
          </w:p>
        </w:tc>
        <w:tc>
          <w:tcPr>
            <w:tcW w:w="2509" w:type="pct"/>
          </w:tcPr>
          <w:p w14:paraId="432D5AD6" w14:textId="48BC4CF6" w:rsidR="00C81390" w:rsidRPr="009D2A57" w:rsidRDefault="002E28E0" w:rsidP="00135410">
            <w:pPr>
              <w:spacing w:line="276" w:lineRule="auto"/>
              <w:rPr>
                <w:szCs w:val="26"/>
              </w:rPr>
            </w:pPr>
            <w:r w:rsidRPr="009D2A57">
              <w:rPr>
                <w:szCs w:val="26"/>
              </w:rPr>
              <w:t>Duyệt qua các hàng của DataGridView và đánh số thứ tự vào cột có tên “snoGV”</w:t>
            </w:r>
          </w:p>
        </w:tc>
      </w:tr>
      <w:tr w:rsidR="00C81390" w:rsidRPr="005F3A75" w14:paraId="348DCC6B" w14:textId="77777777" w:rsidTr="00C81390">
        <w:tc>
          <w:tcPr>
            <w:tcW w:w="2491" w:type="pct"/>
          </w:tcPr>
          <w:p w14:paraId="06E27D9B" w14:textId="70F12DB0" w:rsidR="00C81390" w:rsidRPr="009D2A57" w:rsidRDefault="00C81390" w:rsidP="00135410">
            <w:pPr>
              <w:spacing w:line="276" w:lineRule="auto"/>
              <w:rPr>
                <w:szCs w:val="26"/>
              </w:rPr>
            </w:pPr>
            <w:r w:rsidRPr="009D2A57">
              <w:rPr>
                <w:szCs w:val="26"/>
              </w:rPr>
              <w:t>showWindow(Form openWin, Form closeWin, Form MDI)</w:t>
            </w:r>
          </w:p>
        </w:tc>
        <w:tc>
          <w:tcPr>
            <w:tcW w:w="2509" w:type="pct"/>
          </w:tcPr>
          <w:p w14:paraId="6C4F4CA3" w14:textId="0FF2C887" w:rsidR="002E28E0" w:rsidRPr="009D2A57" w:rsidRDefault="002E28E0" w:rsidP="00135410">
            <w:pPr>
              <w:spacing w:line="276" w:lineRule="auto"/>
              <w:rPr>
                <w:szCs w:val="26"/>
              </w:rPr>
            </w:pPr>
            <w:r w:rsidRPr="009D2A57">
              <w:rPr>
                <w:szCs w:val="26"/>
              </w:rPr>
              <w:t>Đóng Form cũ (closeWin)</w:t>
            </w:r>
          </w:p>
          <w:p w14:paraId="53258FD6" w14:textId="77777777" w:rsidR="002E28E0" w:rsidRPr="009D2A57" w:rsidRDefault="002E28E0" w:rsidP="00135410">
            <w:pPr>
              <w:spacing w:line="276" w:lineRule="auto"/>
              <w:rPr>
                <w:szCs w:val="26"/>
              </w:rPr>
            </w:pPr>
            <w:r w:rsidRPr="009D2A57">
              <w:rPr>
                <w:szCs w:val="26"/>
              </w:rPr>
              <w:t>Hiển thị một Form mới(openWin)</w:t>
            </w:r>
          </w:p>
          <w:p w14:paraId="2BCB627B" w14:textId="7235CF58" w:rsidR="00C81390" w:rsidRPr="009D2A57" w:rsidRDefault="002E28E0" w:rsidP="00135410">
            <w:pPr>
              <w:spacing w:line="276" w:lineRule="auto"/>
              <w:rPr>
                <w:szCs w:val="26"/>
              </w:rPr>
            </w:pPr>
            <w:r w:rsidRPr="009D2A57">
              <w:rPr>
                <w:szCs w:val="26"/>
              </w:rPr>
              <w:t xml:space="preserve">Form hiển thị trong của Form chính MDI </w:t>
            </w:r>
          </w:p>
        </w:tc>
      </w:tr>
      <w:tr w:rsidR="00C81390" w:rsidRPr="005F3A75" w14:paraId="1EB5FA3F" w14:textId="77777777" w:rsidTr="00C81390">
        <w:tc>
          <w:tcPr>
            <w:tcW w:w="2491" w:type="pct"/>
          </w:tcPr>
          <w:p w14:paraId="3EE80681" w14:textId="4BCD7ED9" w:rsidR="00C81390" w:rsidRPr="009D2A57" w:rsidRDefault="002E28E0" w:rsidP="00135410">
            <w:pPr>
              <w:spacing w:line="276" w:lineRule="auto"/>
              <w:rPr>
                <w:szCs w:val="26"/>
              </w:rPr>
            </w:pPr>
            <w:r w:rsidRPr="009D2A57">
              <w:rPr>
                <w:szCs w:val="26"/>
              </w:rPr>
              <w:t>showWindow(Form openWin, Form MDI)</w:t>
            </w:r>
          </w:p>
        </w:tc>
        <w:tc>
          <w:tcPr>
            <w:tcW w:w="2509" w:type="pct"/>
          </w:tcPr>
          <w:p w14:paraId="4882CE43" w14:textId="77777777" w:rsidR="002E28E0" w:rsidRPr="009D2A57" w:rsidRDefault="002E28E0" w:rsidP="00135410">
            <w:pPr>
              <w:spacing w:line="276" w:lineRule="auto"/>
              <w:rPr>
                <w:szCs w:val="26"/>
              </w:rPr>
            </w:pPr>
            <w:r w:rsidRPr="009D2A57">
              <w:rPr>
                <w:szCs w:val="26"/>
              </w:rPr>
              <w:t>Hiển thị một Form mới(openWin)</w:t>
            </w:r>
          </w:p>
          <w:p w14:paraId="656CEC66" w14:textId="5D2FC0D9" w:rsidR="00C81390" w:rsidRPr="009D2A57" w:rsidRDefault="002E28E0" w:rsidP="00135410">
            <w:pPr>
              <w:spacing w:line="276" w:lineRule="auto"/>
              <w:rPr>
                <w:szCs w:val="26"/>
              </w:rPr>
            </w:pPr>
            <w:r w:rsidRPr="009D2A57">
              <w:rPr>
                <w:szCs w:val="26"/>
              </w:rPr>
              <w:t>Form hiển thị trong của Form chính MDI</w:t>
            </w:r>
          </w:p>
        </w:tc>
      </w:tr>
      <w:tr w:rsidR="00C81390" w:rsidRPr="005F3A75" w14:paraId="39DEDFDC" w14:textId="77777777" w:rsidTr="00C81390">
        <w:tc>
          <w:tcPr>
            <w:tcW w:w="2491" w:type="pct"/>
          </w:tcPr>
          <w:p w14:paraId="464DF9A9" w14:textId="7504A9FB" w:rsidR="00C81390" w:rsidRPr="009D2A57" w:rsidRDefault="002E28E0" w:rsidP="00135410">
            <w:pPr>
              <w:spacing w:line="276" w:lineRule="auto"/>
              <w:rPr>
                <w:szCs w:val="26"/>
              </w:rPr>
            </w:pPr>
            <w:r w:rsidRPr="009D2A57">
              <w:rPr>
                <w:szCs w:val="26"/>
              </w:rPr>
              <w:t>showMessage(string msg, string type)</w:t>
            </w:r>
          </w:p>
        </w:tc>
        <w:tc>
          <w:tcPr>
            <w:tcW w:w="2509" w:type="pct"/>
          </w:tcPr>
          <w:p w14:paraId="31AAB288" w14:textId="77777777" w:rsidR="00C81390" w:rsidRPr="009D2A57" w:rsidRDefault="002E28E0" w:rsidP="00135410">
            <w:pPr>
              <w:spacing w:line="276" w:lineRule="auto"/>
              <w:rPr>
                <w:szCs w:val="26"/>
              </w:rPr>
            </w:pPr>
            <w:r w:rsidRPr="009D2A57">
              <w:rPr>
                <w:szCs w:val="26"/>
              </w:rPr>
              <w:t>Hiển thị hộp thoại thông báo cho người dùng</w:t>
            </w:r>
          </w:p>
          <w:p w14:paraId="7F3E2782" w14:textId="77777777" w:rsidR="002E28E0" w:rsidRPr="009D2A57" w:rsidRDefault="002E28E0" w:rsidP="00135410">
            <w:pPr>
              <w:spacing w:line="276" w:lineRule="auto"/>
              <w:rPr>
                <w:szCs w:val="26"/>
              </w:rPr>
            </w:pPr>
            <w:r w:rsidRPr="009D2A57">
              <w:rPr>
                <w:szCs w:val="26"/>
              </w:rPr>
              <w:t>Nội dung hiển thị: msg</w:t>
            </w:r>
          </w:p>
          <w:p w14:paraId="19F07C57" w14:textId="0914850D" w:rsidR="002E28E0" w:rsidRPr="009D2A57" w:rsidRDefault="002E28E0" w:rsidP="00135410">
            <w:pPr>
              <w:spacing w:line="276" w:lineRule="auto"/>
              <w:rPr>
                <w:szCs w:val="26"/>
              </w:rPr>
            </w:pPr>
            <w:r w:rsidRPr="009D2A57">
              <w:rPr>
                <w:szCs w:val="26"/>
              </w:rPr>
              <w:t>Loại MessageBox: type</w:t>
            </w:r>
            <w:r w:rsidR="008747F2" w:rsidRPr="009D2A57">
              <w:rPr>
                <w:szCs w:val="26"/>
              </w:rPr>
              <w:t xml:space="preserve"> bao gồm</w:t>
            </w:r>
            <w:r w:rsidRPr="009D2A57">
              <w:rPr>
                <w:szCs w:val="26"/>
              </w:rPr>
              <w:t xml:space="preserve"> </w:t>
            </w:r>
            <w:r w:rsidR="008747F2" w:rsidRPr="009D2A57">
              <w:rPr>
                <w:szCs w:val="26"/>
              </w:rPr>
              <w:t>(“error”,”success”,”warning” )</w:t>
            </w:r>
          </w:p>
        </w:tc>
      </w:tr>
      <w:tr w:rsidR="00C81390" w:rsidRPr="005F3A75" w14:paraId="06FCFD02" w14:textId="77777777" w:rsidTr="00C81390">
        <w:tc>
          <w:tcPr>
            <w:tcW w:w="2491" w:type="pct"/>
          </w:tcPr>
          <w:p w14:paraId="363ED4FD" w14:textId="1DA2D64C" w:rsidR="00C81390" w:rsidRPr="009D2A57" w:rsidRDefault="002E28E0" w:rsidP="00135410">
            <w:pPr>
              <w:spacing w:line="276" w:lineRule="auto"/>
              <w:rPr>
                <w:szCs w:val="26"/>
              </w:rPr>
            </w:pPr>
            <w:r w:rsidRPr="009D2A57">
              <w:rPr>
                <w:szCs w:val="26"/>
              </w:rPr>
              <w:t>resetEnable(Panel p)</w:t>
            </w:r>
          </w:p>
        </w:tc>
        <w:tc>
          <w:tcPr>
            <w:tcW w:w="2509" w:type="pct"/>
          </w:tcPr>
          <w:p w14:paraId="063DAC05" w14:textId="20805479" w:rsidR="00C81390" w:rsidRPr="009D2A57" w:rsidRDefault="008747F2" w:rsidP="00135410">
            <w:pPr>
              <w:spacing w:line="276" w:lineRule="auto"/>
              <w:rPr>
                <w:szCs w:val="26"/>
              </w:rPr>
            </w:pPr>
            <w:r w:rsidRPr="009D2A57">
              <w:rPr>
                <w:szCs w:val="26"/>
              </w:rPr>
              <w:t xml:space="preserve">Xóa tất cả giá trị và Enable của các component(textbox, editbox, radiobutton,..) chứa trong Panel p </w:t>
            </w:r>
          </w:p>
        </w:tc>
      </w:tr>
      <w:tr w:rsidR="00C81390" w:rsidRPr="005F3A75" w14:paraId="6CF4CC74" w14:textId="77777777" w:rsidTr="00C81390">
        <w:tc>
          <w:tcPr>
            <w:tcW w:w="2491" w:type="pct"/>
          </w:tcPr>
          <w:p w14:paraId="3282EA41" w14:textId="2E39E608" w:rsidR="00C81390" w:rsidRPr="009D2A57" w:rsidRDefault="002E28E0" w:rsidP="00135410">
            <w:pPr>
              <w:spacing w:line="276" w:lineRule="auto"/>
              <w:rPr>
                <w:szCs w:val="26"/>
              </w:rPr>
            </w:pPr>
            <w:r w:rsidRPr="009D2A57">
              <w:rPr>
                <w:szCs w:val="26"/>
              </w:rPr>
              <w:t>resetDisable(Panel p)</w:t>
            </w:r>
          </w:p>
        </w:tc>
        <w:tc>
          <w:tcPr>
            <w:tcW w:w="2509" w:type="pct"/>
          </w:tcPr>
          <w:p w14:paraId="2E6ED52C" w14:textId="07677FA8" w:rsidR="00C81390" w:rsidRPr="009D2A57" w:rsidRDefault="008747F2" w:rsidP="00135410">
            <w:pPr>
              <w:spacing w:line="276" w:lineRule="auto"/>
              <w:rPr>
                <w:szCs w:val="26"/>
              </w:rPr>
            </w:pPr>
            <w:r w:rsidRPr="009D2A57">
              <w:rPr>
                <w:szCs w:val="26"/>
              </w:rPr>
              <w:t>Xóa tất cả giá trị và Disable của các component(textbox, editbox, radiobutton,..) chứa trong Panel p</w:t>
            </w:r>
          </w:p>
        </w:tc>
      </w:tr>
      <w:tr w:rsidR="00C81390" w:rsidRPr="005F3A75" w14:paraId="5BC6397C" w14:textId="77777777" w:rsidTr="00C81390">
        <w:tc>
          <w:tcPr>
            <w:tcW w:w="2491" w:type="pct"/>
          </w:tcPr>
          <w:p w14:paraId="06546552" w14:textId="2EBD1199" w:rsidR="00C81390" w:rsidRPr="009D2A57" w:rsidRDefault="002E28E0" w:rsidP="00135410">
            <w:pPr>
              <w:spacing w:line="276" w:lineRule="auto"/>
              <w:rPr>
                <w:szCs w:val="26"/>
              </w:rPr>
            </w:pPr>
            <w:r w:rsidRPr="009D2A57">
              <w:rPr>
                <w:szCs w:val="26"/>
              </w:rPr>
              <w:t>EnableControl(Panel p)</w:t>
            </w:r>
          </w:p>
        </w:tc>
        <w:tc>
          <w:tcPr>
            <w:tcW w:w="2509" w:type="pct"/>
          </w:tcPr>
          <w:p w14:paraId="4B3F705B" w14:textId="3C34763F" w:rsidR="00C81390" w:rsidRPr="009D2A57" w:rsidRDefault="008747F2" w:rsidP="00135410">
            <w:pPr>
              <w:spacing w:line="276" w:lineRule="auto"/>
              <w:rPr>
                <w:szCs w:val="26"/>
              </w:rPr>
            </w:pPr>
            <w:r w:rsidRPr="009D2A57">
              <w:rPr>
                <w:szCs w:val="26"/>
              </w:rPr>
              <w:t>Chỉ Enable của các component(textbox, editbox, radiobutton,..) chứa trong Panel p</w:t>
            </w:r>
          </w:p>
        </w:tc>
      </w:tr>
      <w:tr w:rsidR="00C81390" w:rsidRPr="005F3A75" w14:paraId="427CD676" w14:textId="77777777" w:rsidTr="00C81390">
        <w:tc>
          <w:tcPr>
            <w:tcW w:w="2491" w:type="pct"/>
          </w:tcPr>
          <w:p w14:paraId="5E982F80" w14:textId="2D388C5D" w:rsidR="00C81390" w:rsidRPr="009D2A57" w:rsidRDefault="002E28E0" w:rsidP="00135410">
            <w:pPr>
              <w:spacing w:line="276" w:lineRule="auto"/>
              <w:rPr>
                <w:szCs w:val="26"/>
              </w:rPr>
            </w:pPr>
            <w:r w:rsidRPr="009D2A57">
              <w:rPr>
                <w:szCs w:val="26"/>
              </w:rPr>
              <w:t>DisableControl(Panel p</w:t>
            </w:r>
          </w:p>
        </w:tc>
        <w:tc>
          <w:tcPr>
            <w:tcW w:w="2509" w:type="pct"/>
          </w:tcPr>
          <w:p w14:paraId="67C66E28" w14:textId="413E203C" w:rsidR="00C81390" w:rsidRPr="009D2A57" w:rsidRDefault="008747F2" w:rsidP="00135410">
            <w:pPr>
              <w:spacing w:line="276" w:lineRule="auto"/>
              <w:rPr>
                <w:szCs w:val="26"/>
              </w:rPr>
            </w:pPr>
            <w:r w:rsidRPr="009D2A57">
              <w:rPr>
                <w:szCs w:val="26"/>
              </w:rPr>
              <w:t>Chỉ Disable của các component(textbox, editbox, radiobutton,..) chứa trong Panel p</w:t>
            </w:r>
          </w:p>
        </w:tc>
      </w:tr>
      <w:tr w:rsidR="00C81390" w:rsidRPr="005F3A75" w14:paraId="4E7BDF1B" w14:textId="77777777" w:rsidTr="00C81390">
        <w:tc>
          <w:tcPr>
            <w:tcW w:w="2491" w:type="pct"/>
          </w:tcPr>
          <w:p w14:paraId="4A3C5637" w14:textId="3F9BD10E" w:rsidR="00C81390" w:rsidRPr="009D2A57" w:rsidRDefault="002E28E0" w:rsidP="00135410">
            <w:pPr>
              <w:spacing w:line="276" w:lineRule="auto"/>
              <w:rPr>
                <w:szCs w:val="26"/>
              </w:rPr>
            </w:pPr>
            <w:r w:rsidRPr="009D2A57">
              <w:rPr>
                <w:szCs w:val="26"/>
              </w:rPr>
              <w:t>checkControls(Panel p, int editmode = 0)</w:t>
            </w:r>
          </w:p>
        </w:tc>
        <w:tc>
          <w:tcPr>
            <w:tcW w:w="2509" w:type="pct"/>
          </w:tcPr>
          <w:p w14:paraId="1456515B" w14:textId="1D40F852" w:rsidR="008747F2" w:rsidRPr="009D2A57" w:rsidRDefault="008747F2" w:rsidP="00135410">
            <w:pPr>
              <w:spacing w:line="276" w:lineRule="auto"/>
              <w:rPr>
                <w:szCs w:val="26"/>
              </w:rPr>
            </w:pPr>
            <w:r w:rsidRPr="009D2A57">
              <w:rPr>
                <w:szCs w:val="26"/>
              </w:rPr>
              <w:t>Editmode = 0: Trả về list các component đang có giá trị null và hiển thị MessageBox “Fields is not blank”</w:t>
            </w:r>
          </w:p>
        </w:tc>
      </w:tr>
    </w:tbl>
    <w:p w14:paraId="4985B9D4" w14:textId="6B1483D4" w:rsidR="00C81390" w:rsidRDefault="008747F2" w:rsidP="00523C23">
      <w:r>
        <w:t>Bảng trên mô tả</w:t>
      </w:r>
      <w:r w:rsidR="007267A8">
        <w:t xml:space="preserve"> ngắn gọn</w:t>
      </w:r>
      <w:r>
        <w:t xml:space="preserve"> về</w:t>
      </w:r>
      <w:r w:rsidR="007267A8">
        <w:t xml:space="preserve"> chức năng và cách sử dụng của</w:t>
      </w:r>
      <w:r>
        <w:t xml:space="preserve"> các phương thức được xây dựng trong Class của chương trình Common UI Project</w:t>
      </w:r>
      <w:r w:rsidR="007267A8">
        <w:t>. Các phương thức trong này hướng đến việc cung cấp các tính năng hỗ trợ chung về việc xử lý giao diện cho ứng dụng Winform. Từ đó giảm thiếu việc lặp lại code cho chương trình.</w:t>
      </w:r>
    </w:p>
    <w:p w14:paraId="3DA8CEB3" w14:textId="7E48053F" w:rsidR="00523C23" w:rsidRDefault="00523C23" w:rsidP="00D52262">
      <w:pPr>
        <w:pStyle w:val="Heading2"/>
      </w:pPr>
      <w:bookmarkStart w:id="188" w:name="_Toc142003674"/>
      <w:r>
        <w:lastRenderedPageBreak/>
        <w:t>Xây dựng chương trình con Common Handle DB Project</w:t>
      </w:r>
      <w:bookmarkEnd w:id="188"/>
    </w:p>
    <w:p w14:paraId="72F9D758" w14:textId="77777777" w:rsidR="00523C23" w:rsidRDefault="00523C23" w:rsidP="00C57A8E">
      <w:pPr>
        <w:widowControl w:val="0"/>
        <w:autoSpaceDE w:val="0"/>
        <w:autoSpaceDN w:val="0"/>
        <w:spacing w:before="0" w:after="0" w:line="240" w:lineRule="auto"/>
        <w:ind w:left="720"/>
        <w:jc w:val="left"/>
      </w:pPr>
    </w:p>
    <w:p w14:paraId="53D2C2C2" w14:textId="354D0DAF" w:rsidR="00523C23" w:rsidRDefault="007267A8" w:rsidP="00C738CD">
      <w:pPr>
        <w:widowControl w:val="0"/>
        <w:autoSpaceDE w:val="0"/>
        <w:autoSpaceDN w:val="0"/>
        <w:spacing w:before="0" w:after="0" w:line="240" w:lineRule="auto"/>
        <w:ind w:firstLine="284"/>
        <w:jc w:val="left"/>
      </w:pPr>
      <w:r>
        <w:t xml:space="preserve">Chương trình này chứa lớp LibCRUD cung cấp các hoạt </w:t>
      </w:r>
      <w:r w:rsidR="00125DC4">
        <w:t>về xử lý logic và thực hiện các phương thức để tương tác với cơ sở dữ liệu thông qua việc thực thi các Stored Procedure</w:t>
      </w:r>
    </w:p>
    <w:p w14:paraId="7AC37567" w14:textId="377BF3B1" w:rsidR="00690B8B" w:rsidRDefault="00125DC4" w:rsidP="00125DC4">
      <w:r>
        <w:t>Dưới đây là các phương thức chính trong Class:</w:t>
      </w:r>
    </w:p>
    <w:p w14:paraId="45941874" w14:textId="009712DB" w:rsidR="00690B8B" w:rsidRDefault="00690B8B" w:rsidP="00690B8B">
      <w:pPr>
        <w:numPr>
          <w:ilvl w:val="0"/>
          <w:numId w:val="79"/>
        </w:numPr>
        <w:rPr>
          <w:lang w:val="en-AI"/>
        </w:rPr>
      </w:pPr>
      <w:r w:rsidRPr="00690B8B">
        <w:rPr>
          <w:b/>
          <w:bCs/>
          <w:lang w:val="en-AI"/>
        </w:rPr>
        <w:t>data_insert_update_delete(string proc, Hashtable ht)</w:t>
      </w:r>
      <w:r w:rsidRPr="00690B8B">
        <w:rPr>
          <w:lang w:val="en-AI"/>
        </w:rPr>
        <w:t>: Phương thức này thực hiện các thao tác Insert, Update và Delete dữ liệu vào cơ sở dữ liệu thông qua việc gọi Stored Procedure (</w:t>
      </w:r>
      <w:r w:rsidRPr="00690B8B">
        <w:rPr>
          <w:b/>
          <w:bCs/>
          <w:lang w:val="en-AI"/>
        </w:rPr>
        <w:t>proc</w:t>
      </w:r>
      <w:r w:rsidRPr="00690B8B">
        <w:rPr>
          <w:lang w:val="en-AI"/>
        </w:rPr>
        <w:t>) và truyền các tham số vào qua Hashtable (</w:t>
      </w:r>
      <w:r w:rsidRPr="00690B8B">
        <w:rPr>
          <w:b/>
          <w:bCs/>
          <w:lang w:val="en-AI"/>
        </w:rPr>
        <w:t>ht</w:t>
      </w:r>
      <w:r w:rsidRPr="00690B8B">
        <w:rPr>
          <w:lang w:val="en-AI"/>
        </w:rPr>
        <w:t xml:space="preserve">). </w:t>
      </w:r>
      <w:r w:rsidR="0027403E">
        <w:t>Hàm này sẽ trả lại kết quả là số nguyên.</w:t>
      </w:r>
    </w:p>
    <w:p w14:paraId="189FBEF5" w14:textId="1D828FCE" w:rsidR="0027403E" w:rsidRPr="0027403E" w:rsidRDefault="00690B8B" w:rsidP="0027403E">
      <w:pPr>
        <w:ind w:left="360"/>
      </w:pPr>
      <w:r>
        <w:rPr>
          <w:b/>
          <w:bCs/>
        </w:rPr>
        <w:t>Ví dụ</w:t>
      </w:r>
      <w:r w:rsidRPr="00690B8B">
        <w:t>:</w:t>
      </w:r>
      <w:r w:rsidR="0027403E">
        <w:t xml:space="preserve"> Để thêm thông tin thuốc: </w:t>
      </w:r>
    </w:p>
    <w:p w14:paraId="7C78D25A" w14:textId="651A6A93" w:rsidR="00690B8B" w:rsidRDefault="00000000" w:rsidP="00690B8B">
      <w:pPr>
        <w:ind w:left="360"/>
      </w:pPr>
      <w:r>
        <w:rPr>
          <w:noProof/>
        </w:rPr>
        <w:pict w14:anchorId="475A76FE">
          <v:shape id="_x0000_s2092" type="#_x0000_t202" style="position:absolute;left:0;text-align:left;margin-left:0;margin-top:14.7pt;width:368.25pt;height:57.5pt;z-index:25167104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2;mso-fit-shape-to-text:t">
              <w:txbxContent>
                <w:p w14:paraId="4E001F3F" w14:textId="77777777"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A31515"/>
                      <w:kern w:val="0"/>
                      <w:sz w:val="19"/>
                      <w:szCs w:val="19"/>
                      <w:lang w:val="en-AI"/>
                    </w:rPr>
                    <w:t>"@type"</w:t>
                  </w:r>
                  <w:r>
                    <w:rPr>
                      <w:rFonts w:ascii="Cascadia Mono" w:hAnsi="Cascadia Mono" w:cs="Cascadia Mono"/>
                      <w:color w:val="000000"/>
                      <w:kern w:val="0"/>
                      <w:sz w:val="19"/>
                      <w:szCs w:val="19"/>
                      <w:lang w:val="en-AI"/>
                    </w:rPr>
                    <w:t>, cb_Type.SelectedIndex);</w:t>
                  </w:r>
                </w:p>
                <w:p w14:paraId="520D397D" w14:textId="5DC2384C"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A31515"/>
                      <w:kern w:val="0"/>
                      <w:sz w:val="19"/>
                      <w:szCs w:val="19"/>
                      <w:lang w:val="en-AI"/>
                    </w:rPr>
                    <w:t>"@comp"</w:t>
                  </w:r>
                  <w:r>
                    <w:rPr>
                      <w:rFonts w:ascii="Cascadia Mono" w:hAnsi="Cascadia Mono" w:cs="Cascadia Mono"/>
                      <w:color w:val="000000"/>
                      <w:kern w:val="0"/>
                      <w:sz w:val="19"/>
                      <w:szCs w:val="19"/>
                      <w:lang w:val="en-AI"/>
                    </w:rPr>
                    <w:t>, txt_company.Text);</w:t>
                  </w:r>
                </w:p>
                <w:p w14:paraId="3E7CB375" w14:textId="26AD9066"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800000"/>
                      <w:kern w:val="0"/>
                      <w:sz w:val="19"/>
                      <w:szCs w:val="19"/>
                      <w:lang w:val="en-AI"/>
                    </w:rPr>
                    <w:t>@"name"</w:t>
                  </w:r>
                  <w:r>
                    <w:rPr>
                      <w:rFonts w:ascii="Cascadia Mono" w:hAnsi="Cascadia Mono" w:cs="Cascadia Mono"/>
                      <w:color w:val="000000"/>
                      <w:kern w:val="0"/>
                      <w:sz w:val="19"/>
                      <w:szCs w:val="19"/>
                      <w:lang w:val="en-AI"/>
                    </w:rPr>
                    <w:t>, txt_medi.Text);</w:t>
                  </w:r>
                </w:p>
                <w:p w14:paraId="70A55EC4" w14:textId="75F53E34" w:rsidR="00690B8B" w:rsidRDefault="0027403E" w:rsidP="0027403E">
                  <w:r>
                    <w:rPr>
                      <w:rFonts w:ascii="Cascadia Mono" w:hAnsi="Cascadia Mono" w:cs="Cascadia Mono"/>
                      <w:color w:val="000000"/>
                      <w:kern w:val="0"/>
                      <w:sz w:val="19"/>
                      <w:szCs w:val="19"/>
                      <w:lang w:val="en-AI"/>
                    </w:rPr>
                    <w:t>LibCRUD.data_insert_update_delete(</w:t>
                  </w:r>
                  <w:r>
                    <w:rPr>
                      <w:rFonts w:ascii="Cascadia Mono" w:hAnsi="Cascadia Mono" w:cs="Cascadia Mono"/>
                      <w:color w:val="A31515"/>
                      <w:kern w:val="0"/>
                      <w:sz w:val="19"/>
                      <w:szCs w:val="19"/>
                      <w:lang w:val="en-AI"/>
                    </w:rPr>
                    <w:t>"st_insertMedicine"</w:t>
                  </w:r>
                  <w:r>
                    <w:rPr>
                      <w:rFonts w:ascii="Cascadia Mono" w:hAnsi="Cascadia Mono" w:cs="Cascadia Mono"/>
                      <w:color w:val="000000"/>
                      <w:kern w:val="0"/>
                      <w:sz w:val="19"/>
                      <w:szCs w:val="19"/>
                      <w:lang w:val="en-AI"/>
                    </w:rPr>
                    <w:t>, ht);</w:t>
                  </w:r>
                </w:p>
              </w:txbxContent>
            </v:textbox>
            <w10:wrap type="square"/>
          </v:shape>
        </w:pict>
      </w:r>
    </w:p>
    <w:p w14:paraId="0AF65A4D" w14:textId="77777777" w:rsidR="001D7B45" w:rsidRPr="001D7B45" w:rsidRDefault="001D7B45" w:rsidP="001D7B45"/>
    <w:p w14:paraId="2D7724D9" w14:textId="77777777" w:rsidR="001D7B45" w:rsidRDefault="001D7B45" w:rsidP="001D7B45"/>
    <w:p w14:paraId="38A419F4" w14:textId="77777777" w:rsidR="001D7B45" w:rsidRDefault="001D7B45" w:rsidP="001D7B45"/>
    <w:p w14:paraId="16B133A7" w14:textId="77777777" w:rsidR="001D7B45" w:rsidRPr="00690B8B" w:rsidRDefault="001D7B45" w:rsidP="001D7B45"/>
    <w:p w14:paraId="3F7AD83B" w14:textId="3EBB0837" w:rsidR="0027403E" w:rsidRDefault="00690B8B" w:rsidP="0027403E">
      <w:pPr>
        <w:numPr>
          <w:ilvl w:val="0"/>
          <w:numId w:val="79"/>
        </w:numPr>
        <w:rPr>
          <w:lang w:val="en-AI"/>
        </w:rPr>
      </w:pPr>
      <w:r w:rsidRPr="00690B8B">
        <w:rPr>
          <w:b/>
          <w:bCs/>
          <w:lang w:val="en-AI"/>
        </w:rPr>
        <w:t>LoadDataTable(string sql)</w:t>
      </w:r>
      <w:r w:rsidRPr="00690B8B">
        <w:rPr>
          <w:lang w:val="en-AI"/>
        </w:rPr>
        <w:t>: Phương thức này truy vấn</w:t>
      </w:r>
      <w:r w:rsidR="0027403E">
        <w:t xml:space="preserve"> trực tiếp vào </w:t>
      </w:r>
      <w:r w:rsidRPr="00690B8B">
        <w:rPr>
          <w:lang w:val="en-AI"/>
        </w:rPr>
        <w:t>dữ liệu từ cơ sở dữ liệu thông qua câu truy vấn SQL (</w:t>
      </w:r>
      <w:r w:rsidRPr="00690B8B">
        <w:rPr>
          <w:b/>
          <w:bCs/>
          <w:lang w:val="en-AI"/>
        </w:rPr>
        <w:t>sql</w:t>
      </w:r>
      <w:r w:rsidRPr="00690B8B">
        <w:rPr>
          <w:lang w:val="en-AI"/>
        </w:rPr>
        <w:t>) và trả về một DataTable chứa kết quả</w:t>
      </w:r>
      <w:r w:rsidR="0027403E">
        <w:t xml:space="preserve"> là một mảng các cặp dữ liệu tương ứng.</w:t>
      </w:r>
    </w:p>
    <w:p w14:paraId="1EB20617" w14:textId="2FF69AF7" w:rsidR="0027403E" w:rsidRPr="0027403E" w:rsidRDefault="0027403E" w:rsidP="0027403E">
      <w:pPr>
        <w:ind w:left="360"/>
      </w:pPr>
      <w:r>
        <w:rPr>
          <w:b/>
          <w:bCs/>
        </w:rPr>
        <w:t>Ví dụ</w:t>
      </w:r>
      <w:r w:rsidRPr="0027403E">
        <w:t>:</w:t>
      </w:r>
      <w:r>
        <w:t xml:space="preserve"> Để lấy tất cả các huyện nằm trong một tỉnh</w:t>
      </w:r>
    </w:p>
    <w:p w14:paraId="2DD2307F" w14:textId="08496FF0" w:rsidR="0027403E" w:rsidRDefault="00000000" w:rsidP="0027403E">
      <w:pPr>
        <w:ind w:left="720"/>
        <w:rPr>
          <w:lang w:val="en-AI"/>
        </w:rPr>
      </w:pPr>
      <w:r>
        <w:rPr>
          <w:noProof/>
          <w:lang w:val="en-AI"/>
        </w:rPr>
        <w:pict w14:anchorId="475A76FE">
          <v:shape id="_x0000_s2093" type="#_x0000_t202" style="position:absolute;left:0;text-align:left;margin-left:51.25pt;margin-top:6.2pt;width:380.25pt;height:46.45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3;mso-fit-shape-to-text:t">
              <w:txbxContent>
                <w:p w14:paraId="6FB06DAE" w14:textId="42A136E4" w:rsidR="0027403E" w:rsidRDefault="0027403E" w:rsidP="0027403E">
                  <w:r>
                    <w:rPr>
                      <w:rFonts w:ascii="Cascadia Mono" w:hAnsi="Cascadia Mono" w:cs="Cascadia Mono"/>
                      <w:color w:val="000000"/>
                      <w:kern w:val="0"/>
                      <w:sz w:val="19"/>
                      <w:szCs w:val="19"/>
                      <w:lang w:val="en-AI"/>
                    </w:rPr>
                    <w:t>LibCRUD.LoadDataTable(</w:t>
                  </w:r>
                  <w:r>
                    <w:rPr>
                      <w:rFonts w:ascii="Cascadia Mono" w:hAnsi="Cascadia Mono" w:cs="Cascadia Mono"/>
                      <w:color w:val="A31515"/>
                      <w:kern w:val="0"/>
                      <w:sz w:val="19"/>
                      <w:szCs w:val="19"/>
                      <w:lang w:val="en-AI"/>
                    </w:rPr>
                    <w:t xml:space="preserve">$"SELECT * FROM district WHERE dis_provID = </w:t>
                  </w:r>
                  <w:r>
                    <w:rPr>
                      <w:rFonts w:ascii="Cascadia Mono" w:hAnsi="Cascadia Mono" w:cs="Cascadia Mono"/>
                      <w:color w:val="000000"/>
                      <w:kern w:val="0"/>
                      <w:sz w:val="19"/>
                      <w:szCs w:val="19"/>
                      <w:lang w:val="en-AI"/>
                    </w:rPr>
                    <w:t>{selectedProvinceId}</w:t>
                  </w:r>
                  <w:r>
                    <w:rPr>
                      <w:rFonts w:ascii="Cascadia Mono" w:hAnsi="Cascadia Mono" w:cs="Cascadia Mono"/>
                      <w:color w:val="A31515"/>
                      <w:kern w:val="0"/>
                      <w:sz w:val="19"/>
                      <w:szCs w:val="19"/>
                      <w:lang w:val="en-AI"/>
                    </w:rPr>
                    <w:t>"</w:t>
                  </w:r>
                  <w:r>
                    <w:rPr>
                      <w:rFonts w:ascii="Cascadia Mono" w:hAnsi="Cascadia Mono" w:cs="Cascadia Mono"/>
                      <w:color w:val="000000"/>
                      <w:kern w:val="0"/>
                      <w:sz w:val="19"/>
                      <w:szCs w:val="19"/>
                      <w:lang w:val="en-AI"/>
                    </w:rPr>
                    <w:t>);</w:t>
                  </w:r>
                </w:p>
              </w:txbxContent>
            </v:textbox>
            <w10:wrap type="square"/>
          </v:shape>
        </w:pict>
      </w:r>
    </w:p>
    <w:p w14:paraId="452D5774" w14:textId="77777777" w:rsidR="001D7B45" w:rsidRDefault="001D7B45" w:rsidP="001D7B45">
      <w:pPr>
        <w:rPr>
          <w:lang w:val="en-AI"/>
        </w:rPr>
      </w:pPr>
    </w:p>
    <w:p w14:paraId="25E95FAB" w14:textId="77777777" w:rsidR="001D7B45" w:rsidRDefault="001D7B45" w:rsidP="001D7B45">
      <w:pPr>
        <w:rPr>
          <w:lang w:val="en-AI"/>
        </w:rPr>
      </w:pPr>
    </w:p>
    <w:p w14:paraId="18EE7B30" w14:textId="77777777" w:rsidR="001D7B45" w:rsidRPr="00690B8B" w:rsidRDefault="001D7B45" w:rsidP="001D7B45">
      <w:pPr>
        <w:rPr>
          <w:lang w:val="en-AI"/>
        </w:rPr>
      </w:pPr>
    </w:p>
    <w:p w14:paraId="4F25AA6B" w14:textId="3FD1E9CB" w:rsidR="00690B8B" w:rsidRPr="00187CB8" w:rsidRDefault="00690B8B" w:rsidP="00690B8B">
      <w:pPr>
        <w:numPr>
          <w:ilvl w:val="0"/>
          <w:numId w:val="79"/>
        </w:numPr>
        <w:rPr>
          <w:lang w:val="en-AI"/>
        </w:rPr>
      </w:pPr>
      <w:r w:rsidRPr="00690B8B">
        <w:rPr>
          <w:b/>
          <w:bCs/>
          <w:lang w:val="en-AI"/>
        </w:rPr>
        <w:t>loadData(string proc, DataGridView gv, ListBox lb)</w:t>
      </w:r>
      <w:r w:rsidRPr="00690B8B">
        <w:rPr>
          <w:lang w:val="en-AI"/>
        </w:rPr>
        <w:t xml:space="preserve">: Phương thức này </w:t>
      </w:r>
      <w:r w:rsidR="0027403E">
        <w:t xml:space="preserve">cũng tương tự </w:t>
      </w:r>
      <w:r w:rsidRPr="00690B8B">
        <w:rPr>
          <w:lang w:val="en-AI"/>
        </w:rPr>
        <w:t>thực hiện việc truy vấn</w:t>
      </w:r>
      <w:r w:rsidR="0027403E">
        <w:t xml:space="preserve"> trực tiếp</w:t>
      </w:r>
      <w:r w:rsidRPr="00690B8B">
        <w:rPr>
          <w:lang w:val="en-AI"/>
        </w:rPr>
        <w:t xml:space="preserve"> dữ liệu từ cơ sở dữ liệu thông qua Stored Procedure (</w:t>
      </w:r>
      <w:r w:rsidRPr="00690B8B">
        <w:rPr>
          <w:b/>
          <w:bCs/>
          <w:lang w:val="en-AI"/>
        </w:rPr>
        <w:t>proc</w:t>
      </w:r>
      <w:r w:rsidRPr="00690B8B">
        <w:rPr>
          <w:lang w:val="en-AI"/>
        </w:rPr>
        <w:t>), sau đó đổ dữ liệu vào DataGridView (</w:t>
      </w:r>
      <w:r w:rsidRPr="00690B8B">
        <w:rPr>
          <w:b/>
          <w:bCs/>
          <w:lang w:val="en-AI"/>
        </w:rPr>
        <w:t>gv</w:t>
      </w:r>
      <w:r w:rsidRPr="00690B8B">
        <w:rPr>
          <w:lang w:val="en-AI"/>
        </w:rPr>
        <w:t>)</w:t>
      </w:r>
      <w:r w:rsidR="0027403E">
        <w:t xml:space="preserve"> vào các cột tương ứng thông qua tên các cột được truyền vào ListBox (</w:t>
      </w:r>
      <w:r w:rsidR="0027403E" w:rsidRPr="0027403E">
        <w:rPr>
          <w:b/>
          <w:bCs/>
        </w:rPr>
        <w:t>lb</w:t>
      </w:r>
      <w:r w:rsidR="0027403E">
        <w:t>).</w:t>
      </w:r>
    </w:p>
    <w:p w14:paraId="64BF4B33" w14:textId="3DB6B6DE" w:rsidR="00187CB8" w:rsidRPr="00187CB8" w:rsidRDefault="00187CB8" w:rsidP="00187CB8">
      <w:pPr>
        <w:ind w:left="360"/>
        <w:rPr>
          <w:noProof/>
        </w:rPr>
      </w:pPr>
      <w:r w:rsidRPr="00187CB8">
        <w:rPr>
          <w:b/>
          <w:bCs/>
          <w:noProof/>
        </w:rPr>
        <w:t>Ví dụ:</w:t>
      </w:r>
      <w:r>
        <w:rPr>
          <w:noProof/>
        </w:rPr>
        <w:t xml:space="preserve"> Để lấy tất cả các bệnh đổ vào các hàng trong dataGridView2 với các cột tương ứng là IDGV và diseseGV tương ứng.</w:t>
      </w:r>
    </w:p>
    <w:p w14:paraId="46728994" w14:textId="7302D71A" w:rsidR="00187CB8" w:rsidRPr="0027403E" w:rsidRDefault="00000000" w:rsidP="00187CB8">
      <w:pPr>
        <w:ind w:left="720"/>
        <w:rPr>
          <w:lang w:val="en-AI"/>
        </w:rPr>
      </w:pPr>
      <w:r>
        <w:rPr>
          <w:noProof/>
          <w:lang w:val="en-AI"/>
        </w:rPr>
        <w:pict w14:anchorId="475A76FE">
          <v:shape id="_x0000_s2094" type="#_x0000_t202" style="position:absolute;left:0;text-align:left;margin-left:47.85pt;margin-top:9.2pt;width:380.25pt;height:55.3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4;mso-fit-shape-to-text:t">
              <w:txbxContent>
                <w:p w14:paraId="19A4E933" w14:textId="33D7E0E6" w:rsidR="00187CB8" w:rsidRDefault="00187CB8" w:rsidP="00187CB8">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loadData.Items.Add(IDGV);</w:t>
                  </w:r>
                </w:p>
                <w:p w14:paraId="6692F85B" w14:textId="7BDBB789" w:rsidR="00187CB8" w:rsidRDefault="00187CB8" w:rsidP="00187CB8">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loadData.Items.Add(diseaseGV);</w:t>
                  </w:r>
                </w:p>
                <w:p w14:paraId="7748C4CA" w14:textId="371CF6C2" w:rsidR="0027403E" w:rsidRDefault="00187CB8" w:rsidP="00187CB8">
                  <w:r>
                    <w:rPr>
                      <w:rFonts w:ascii="Cascadia Mono" w:hAnsi="Cascadia Mono" w:cs="Cascadia Mono"/>
                      <w:color w:val="000000"/>
                      <w:kern w:val="0"/>
                      <w:sz w:val="19"/>
                      <w:szCs w:val="19"/>
                      <w:lang w:val="en-AI"/>
                    </w:rPr>
                    <w:t>LibCRUD.loadData(</w:t>
                  </w:r>
                  <w:r>
                    <w:rPr>
                      <w:rFonts w:ascii="Cascadia Mono" w:hAnsi="Cascadia Mono" w:cs="Cascadia Mono"/>
                      <w:color w:val="A31515"/>
                      <w:kern w:val="0"/>
                      <w:sz w:val="19"/>
                      <w:szCs w:val="19"/>
                      <w:lang w:val="en-AI"/>
                    </w:rPr>
                    <w:t>"st_getDisease"</w:t>
                  </w:r>
                  <w:r>
                    <w:rPr>
                      <w:rFonts w:ascii="Cascadia Mono" w:hAnsi="Cascadia Mono" w:cs="Cascadia Mono"/>
                      <w:color w:val="000000"/>
                      <w:kern w:val="0"/>
                      <w:sz w:val="19"/>
                      <w:szCs w:val="19"/>
                      <w:lang w:val="en-AI"/>
                    </w:rPr>
                    <w:t>, dataGridView2, loadData);</w:t>
                  </w:r>
                </w:p>
              </w:txbxContent>
            </v:textbox>
            <w10:wrap type="square"/>
          </v:shape>
        </w:pict>
      </w:r>
    </w:p>
    <w:p w14:paraId="61AC104E" w14:textId="77777777" w:rsidR="0027403E" w:rsidRDefault="0027403E" w:rsidP="0027403E">
      <w:pPr>
        <w:ind w:left="720"/>
        <w:rPr>
          <w:b/>
          <w:bCs/>
          <w:lang w:val="en-AI"/>
        </w:rPr>
      </w:pPr>
    </w:p>
    <w:p w14:paraId="3FF1FB8E" w14:textId="765D549D" w:rsidR="0027403E" w:rsidRPr="00690B8B" w:rsidRDefault="0027403E" w:rsidP="0027403E">
      <w:pPr>
        <w:ind w:left="720"/>
        <w:rPr>
          <w:lang w:val="en-AI"/>
        </w:rPr>
      </w:pPr>
    </w:p>
    <w:p w14:paraId="7307A754" w14:textId="6480B7FE" w:rsidR="00690B8B" w:rsidRPr="00187CB8" w:rsidRDefault="00690B8B" w:rsidP="00690B8B">
      <w:pPr>
        <w:numPr>
          <w:ilvl w:val="0"/>
          <w:numId w:val="79"/>
        </w:numPr>
        <w:rPr>
          <w:lang w:val="en-AI"/>
        </w:rPr>
      </w:pPr>
      <w:r w:rsidRPr="00690B8B">
        <w:rPr>
          <w:b/>
          <w:bCs/>
          <w:lang w:val="en-AI"/>
        </w:rPr>
        <w:lastRenderedPageBreak/>
        <w:t>loadList(string</w:t>
      </w:r>
      <w:r w:rsidR="00187CB8">
        <w:rPr>
          <w:b/>
          <w:bCs/>
        </w:rPr>
        <w:t xml:space="preserve"> </w:t>
      </w:r>
      <w:r w:rsidRPr="00690B8B">
        <w:rPr>
          <w:b/>
          <w:bCs/>
          <w:lang w:val="en-AI"/>
        </w:rPr>
        <w:t>proc, ComboBox cb, string valueNumber, string displayMember,</w:t>
      </w:r>
      <w:r w:rsidR="00187CB8">
        <w:rPr>
          <w:b/>
          <w:bCs/>
        </w:rPr>
        <w:t xml:space="preserve"> </w:t>
      </w:r>
      <w:r w:rsidRPr="00690B8B">
        <w:rPr>
          <w:b/>
          <w:bCs/>
          <w:lang w:val="en-AI"/>
        </w:rPr>
        <w:t xml:space="preserve"> Hashtable ht)</w:t>
      </w:r>
      <w:r w:rsidRPr="00690B8B">
        <w:rPr>
          <w:lang w:val="en-AI"/>
        </w:rPr>
        <w:t xml:space="preserve">: </w:t>
      </w:r>
      <w:r w:rsidR="00187CB8" w:rsidRPr="00690B8B">
        <w:rPr>
          <w:lang w:val="en-AI"/>
        </w:rPr>
        <w:t xml:space="preserve">Phương thức này </w:t>
      </w:r>
      <w:r w:rsidR="00187CB8">
        <w:t xml:space="preserve">cũng tương tự </w:t>
      </w:r>
      <w:r w:rsidR="00187CB8" w:rsidRPr="00690B8B">
        <w:rPr>
          <w:lang w:val="en-AI"/>
        </w:rPr>
        <w:t>thực hiện việc truy vấn</w:t>
      </w:r>
      <w:r w:rsidR="00187CB8">
        <w:t xml:space="preserve"> trực tiếp</w:t>
      </w:r>
      <w:r w:rsidR="00187CB8" w:rsidRPr="00690B8B">
        <w:rPr>
          <w:lang w:val="en-AI"/>
        </w:rPr>
        <w:t xml:space="preserve"> dữ liệu từ cơ sở dữ liệu thông qua Stored Procedure (</w:t>
      </w:r>
      <w:r w:rsidR="00187CB8" w:rsidRPr="00690B8B">
        <w:rPr>
          <w:b/>
          <w:bCs/>
          <w:lang w:val="en-AI"/>
        </w:rPr>
        <w:t>proc</w:t>
      </w:r>
      <w:r w:rsidR="00187CB8" w:rsidRPr="00690B8B">
        <w:rPr>
          <w:lang w:val="en-AI"/>
        </w:rPr>
        <w:t>),</w:t>
      </w:r>
      <w:r w:rsidR="00187CB8">
        <w:t xml:space="preserve"> nhưng data sẽ được đổ vào trong ComboBox (cb) với value là (valueNumber) và tên hiển thị là (displayMember).</w:t>
      </w:r>
    </w:p>
    <w:p w14:paraId="6EAFB310" w14:textId="7269C8B9" w:rsidR="00187CB8" w:rsidRDefault="00187CB8" w:rsidP="00187CB8">
      <w:pPr>
        <w:ind w:left="360"/>
      </w:pPr>
      <w:r>
        <w:rPr>
          <w:b/>
          <w:bCs/>
        </w:rPr>
        <w:t xml:space="preserve">Ví dụ: </w:t>
      </w:r>
      <w:r w:rsidRPr="001D7B45">
        <w:t>để lấy tất cả các loại thuốc đã tồn tại trong cơ sở dữ liệu cho vào combobox để bacs sĩ có thể lựa chọn loại thuốc tương ứng.</w:t>
      </w:r>
    </w:p>
    <w:p w14:paraId="1D158F9F" w14:textId="5AE4D64A" w:rsidR="001D7B45" w:rsidRDefault="00000000" w:rsidP="00187CB8">
      <w:pPr>
        <w:ind w:left="360"/>
      </w:pPr>
      <w:r>
        <w:rPr>
          <w:noProof/>
        </w:rPr>
        <w:pict w14:anchorId="475A76FE">
          <v:shape id="_x0000_s2095" type="#_x0000_t202" style="position:absolute;left:0;text-align:left;margin-left:32.5pt;margin-top:5.25pt;width:394.8pt;height:46.45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5;mso-fit-shape-to-text:t">
              <w:txbxContent>
                <w:p w14:paraId="3CEDAE2F" w14:textId="77777777" w:rsidR="001D7B45" w:rsidRDefault="001D7B45" w:rsidP="001D7B45">
                  <w:pPr>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LibCRUD.loadList(</w:t>
                  </w:r>
                  <w:r>
                    <w:rPr>
                      <w:rFonts w:ascii="Cascadia Mono" w:hAnsi="Cascadia Mono" w:cs="Cascadia Mono"/>
                      <w:color w:val="A31515"/>
                      <w:kern w:val="0"/>
                      <w:sz w:val="19"/>
                      <w:szCs w:val="19"/>
                      <w:lang w:val="en-AI"/>
                    </w:rPr>
                    <w:t>"st_getMedicineType"</w:t>
                  </w:r>
                  <w:r>
                    <w:rPr>
                      <w:rFonts w:ascii="Cascadia Mono" w:hAnsi="Cascadia Mono" w:cs="Cascadia Mono"/>
                      <w:color w:val="000000"/>
                      <w:kern w:val="0"/>
                      <w:sz w:val="19"/>
                      <w:szCs w:val="19"/>
                      <w:lang w:val="en-AI"/>
                    </w:rPr>
                    <w:t>,cb_DescripInternal,</w:t>
                  </w:r>
                  <w:r>
                    <w:rPr>
                      <w:rFonts w:ascii="Cascadia Mono" w:hAnsi="Cascadia Mono" w:cs="Cascadia Mono"/>
                      <w:color w:val="A31515"/>
                      <w:kern w:val="0"/>
                      <w:sz w:val="19"/>
                      <w:szCs w:val="19"/>
                      <w:lang w:val="en-AI"/>
                    </w:rPr>
                    <w:t>"ID"</w:t>
                  </w:r>
                  <w:r>
                    <w:rPr>
                      <w:rFonts w:ascii="Cascadia Mono" w:hAnsi="Cascadia Mono" w:cs="Cascadia Mono"/>
                      <w:color w:val="000000"/>
                      <w:kern w:val="0"/>
                      <w:sz w:val="19"/>
                      <w:szCs w:val="19"/>
                      <w:lang w:val="en-AI"/>
                    </w:rPr>
                    <w:t>,</w:t>
                  </w:r>
                </w:p>
                <w:p w14:paraId="2BAFBB5C" w14:textId="070A9B1F" w:rsidR="001D7B45" w:rsidRDefault="001D7B45" w:rsidP="001D7B45">
                  <w:r>
                    <w:rPr>
                      <w:rFonts w:ascii="Cascadia Mono" w:hAnsi="Cascadia Mono" w:cs="Cascadia Mono"/>
                      <w:color w:val="A31515"/>
                      <w:kern w:val="0"/>
                      <w:sz w:val="19"/>
                      <w:szCs w:val="19"/>
                      <w:lang w:val="en-AI"/>
                    </w:rPr>
                    <w:t>"Medicine"</w:t>
                  </w:r>
                  <w:r>
                    <w:rPr>
                      <w:rFonts w:ascii="Cascadia Mono" w:hAnsi="Cascadia Mono" w:cs="Cascadia Mono"/>
                      <w:color w:val="000000"/>
                      <w:kern w:val="0"/>
                      <w:sz w:val="19"/>
                      <w:szCs w:val="19"/>
                      <w:lang w:val="en-AI"/>
                    </w:rPr>
                    <w:t>, ht1);</w:t>
                  </w:r>
                </w:p>
              </w:txbxContent>
            </v:textbox>
            <w10:wrap type="square"/>
          </v:shape>
        </w:pict>
      </w:r>
    </w:p>
    <w:p w14:paraId="0FEF1C8A" w14:textId="77777777" w:rsidR="001D7B45" w:rsidRDefault="001D7B45" w:rsidP="00187CB8">
      <w:pPr>
        <w:ind w:left="360"/>
      </w:pPr>
    </w:p>
    <w:p w14:paraId="4FDBF7D5" w14:textId="77777777" w:rsidR="001D7B45" w:rsidRDefault="001D7B45" w:rsidP="00187CB8">
      <w:pPr>
        <w:ind w:left="360"/>
      </w:pPr>
    </w:p>
    <w:p w14:paraId="02982B28" w14:textId="77777777" w:rsidR="001D7B45" w:rsidRPr="00690B8B" w:rsidRDefault="001D7B45" w:rsidP="00187CB8">
      <w:pPr>
        <w:ind w:left="360"/>
      </w:pPr>
    </w:p>
    <w:p w14:paraId="084225F4" w14:textId="56D76BB3" w:rsidR="00187CB8" w:rsidRPr="001D7B45" w:rsidRDefault="00690B8B" w:rsidP="00187CB8">
      <w:pPr>
        <w:numPr>
          <w:ilvl w:val="0"/>
          <w:numId w:val="79"/>
        </w:numPr>
        <w:rPr>
          <w:lang w:val="en-AI"/>
        </w:rPr>
      </w:pPr>
      <w:r w:rsidRPr="00690B8B">
        <w:rPr>
          <w:b/>
          <w:bCs/>
          <w:lang w:val="en-AI"/>
        </w:rPr>
        <w:t>getLastID(string proc)</w:t>
      </w:r>
      <w:r w:rsidRPr="00690B8B">
        <w:rPr>
          <w:lang w:val="en-AI"/>
        </w:rPr>
        <w:t>: Phương thức này</w:t>
      </w:r>
      <w:r w:rsidR="00187CB8">
        <w:t xml:space="preserve"> có chức năng chính là</w:t>
      </w:r>
      <w:r w:rsidRPr="00690B8B">
        <w:rPr>
          <w:lang w:val="en-AI"/>
        </w:rPr>
        <w:t xml:space="preserve"> </w:t>
      </w:r>
      <w:r w:rsidR="00187CB8">
        <w:t>lấy ID của đối tượng nào đó ở trong database ở vị trí cuối cùng tức là mới nhất thêm vào.</w:t>
      </w:r>
    </w:p>
    <w:p w14:paraId="2B898F53" w14:textId="24F021EC" w:rsidR="001D7B45" w:rsidRDefault="001D7B45" w:rsidP="001D7B45">
      <w:pPr>
        <w:ind w:left="360"/>
        <w:rPr>
          <w:b/>
          <w:bCs/>
        </w:rPr>
      </w:pPr>
      <w:r>
        <w:rPr>
          <w:b/>
          <w:bCs/>
        </w:rPr>
        <w:t xml:space="preserve">Ví dụ: </w:t>
      </w:r>
      <w:r>
        <w:t xml:space="preserve">Để lấy thông tin ID của một đăng kí khám bệnh của bệnh nhân </w:t>
      </w:r>
      <w:r>
        <w:rPr>
          <w:b/>
          <w:bCs/>
        </w:rPr>
        <w:t xml:space="preserve"> </w:t>
      </w:r>
    </w:p>
    <w:p w14:paraId="1E3622CA" w14:textId="17FDBACA" w:rsidR="001D7B45" w:rsidRDefault="00000000" w:rsidP="001D7B45">
      <w:pPr>
        <w:ind w:left="360"/>
      </w:pPr>
      <w:r>
        <w:rPr>
          <w:noProof/>
        </w:rPr>
        <w:pict w14:anchorId="475A76FE">
          <v:shape id="_x0000_s2096" type="#_x0000_t202" style="position:absolute;left:0;text-align:left;margin-left:33.95pt;margin-top:19.15pt;width:394.8pt;height:40pt;z-index:2516751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6">
              <w:txbxContent>
                <w:p w14:paraId="4251E1A9" w14:textId="77777777" w:rsidR="001D7B45" w:rsidRPr="00690B8B" w:rsidRDefault="001D7B45" w:rsidP="001D7B45">
                  <w:pPr>
                    <w:rPr>
                      <w:lang w:val="en-AI"/>
                    </w:rPr>
                  </w:pPr>
                  <w:r>
                    <w:rPr>
                      <w:rFonts w:ascii="Cascadia Mono" w:hAnsi="Cascadia Mono" w:cs="Cascadia Mono"/>
                      <w:color w:val="000000"/>
                      <w:kern w:val="0"/>
                      <w:sz w:val="19"/>
                      <w:szCs w:val="19"/>
                      <w:lang w:val="en-AI"/>
                    </w:rPr>
                    <w:t>Convert.ToInt64(LibCRUD.getLastID(</w:t>
                  </w:r>
                  <w:r>
                    <w:rPr>
                      <w:rFonts w:ascii="Cascadia Mono" w:hAnsi="Cascadia Mono" w:cs="Cascadia Mono"/>
                      <w:color w:val="A31515"/>
                      <w:kern w:val="0"/>
                      <w:sz w:val="19"/>
                      <w:szCs w:val="19"/>
                      <w:lang w:val="en-AI"/>
                    </w:rPr>
                    <w:t>"st_getlastPatientID"</w:t>
                  </w:r>
                  <w:r>
                    <w:rPr>
                      <w:rFonts w:ascii="Cascadia Mono" w:hAnsi="Cascadia Mono" w:cs="Cascadia Mono"/>
                      <w:color w:val="000000"/>
                      <w:kern w:val="0"/>
                      <w:sz w:val="19"/>
                      <w:szCs w:val="19"/>
                      <w:lang w:val="en-AI"/>
                    </w:rPr>
                    <w:t>)</w:t>
                  </w:r>
                </w:p>
                <w:p w14:paraId="0D865DA1" w14:textId="7F2179FD" w:rsidR="001D7B45" w:rsidRDefault="001D7B45" w:rsidP="001D7B45"/>
              </w:txbxContent>
            </v:textbox>
            <w10:wrap type="square"/>
          </v:shape>
        </w:pict>
      </w:r>
    </w:p>
    <w:p w14:paraId="70831209" w14:textId="77777777" w:rsidR="001D7B45" w:rsidRDefault="001D7B45" w:rsidP="001D7B45">
      <w:pPr>
        <w:ind w:left="360"/>
      </w:pPr>
    </w:p>
    <w:p w14:paraId="2D48CDBB" w14:textId="77777777" w:rsidR="001D7B45" w:rsidRDefault="001D7B45" w:rsidP="00187CB8"/>
    <w:p w14:paraId="47DF3549" w14:textId="77777777" w:rsidR="001D7B45" w:rsidRDefault="001D7B45" w:rsidP="00187CB8"/>
    <w:p w14:paraId="0A1827B1" w14:textId="22BC4FA9" w:rsidR="00261536" w:rsidRDefault="00187CB8" w:rsidP="00C738CD">
      <w:pPr>
        <w:ind w:firstLine="284"/>
      </w:pPr>
      <w:r w:rsidRPr="00187CB8">
        <w:t>Như vậy</w:t>
      </w:r>
      <w:r>
        <w:rPr>
          <w:b/>
          <w:bCs/>
        </w:rPr>
        <w:t xml:space="preserve"> </w:t>
      </w:r>
      <w:r w:rsidR="00773EF6">
        <w:t>Với việc đóng gói các hoạt động với cơ sở dữ liệu thông qua lớp này có thể giúp việc quản lý code được tối ưu hơn, tăng tính tái sử dụng va giảm sự phức tạp trong việc lập trình</w:t>
      </w:r>
    </w:p>
    <w:p w14:paraId="27B03881" w14:textId="77777777" w:rsidR="00261536" w:rsidRDefault="00261536" w:rsidP="0028753E"/>
    <w:p w14:paraId="578443F6" w14:textId="57CBBA16" w:rsidR="00261536" w:rsidRDefault="00773EF6" w:rsidP="00773EF6">
      <w:pPr>
        <w:ind w:firstLine="284"/>
      </w:pPr>
      <w:r>
        <w:br w:type="page"/>
      </w:r>
    </w:p>
    <w:p w14:paraId="58C531C8" w14:textId="77777777" w:rsidR="00A345CC" w:rsidRPr="00230613" w:rsidRDefault="00A345CC" w:rsidP="00A345CC">
      <w:pPr>
        <w:pStyle w:val="Heading2"/>
      </w:pPr>
      <w:bookmarkStart w:id="189" w:name="_Toc141957524"/>
      <w:bookmarkStart w:id="190" w:name="_Toc131955679"/>
      <w:bookmarkStart w:id="191" w:name="_Toc142003675"/>
      <w:r>
        <w:lastRenderedPageBreak/>
        <w:t>Kiểm thử phần mềm</w:t>
      </w:r>
      <w:bookmarkEnd w:id="189"/>
      <w:bookmarkEnd w:id="191"/>
    </w:p>
    <w:p w14:paraId="2013ABC9" w14:textId="77777777" w:rsidR="00A345CC" w:rsidRDefault="00A345CC" w:rsidP="00A345CC">
      <w:pPr>
        <w:pStyle w:val="Heading3"/>
      </w:pPr>
      <w:bookmarkStart w:id="192" w:name="_Toc141957525"/>
      <w:bookmarkStart w:id="193" w:name="_Toc142003676"/>
      <w:r>
        <w:t>Kiểm tra chức năng</w:t>
      </w:r>
      <w:bookmarkEnd w:id="192"/>
      <w:bookmarkEnd w:id="193"/>
    </w:p>
    <w:p w14:paraId="2DB2079A" w14:textId="7727A7D5" w:rsidR="00A345CC" w:rsidRDefault="00A345CC" w:rsidP="00A345CC">
      <w:pPr>
        <w:pStyle w:val="Heading4"/>
      </w:pPr>
      <w:bookmarkStart w:id="194" w:name="_Toc141957526"/>
      <w:bookmarkStart w:id="195" w:name="_Toc142003677"/>
      <w:r>
        <w:t>Chức năng Login</w:t>
      </w:r>
      <w:bookmarkEnd w:id="194"/>
      <w:bookmarkEnd w:id="195"/>
    </w:p>
    <w:p w14:paraId="475EA079" w14:textId="3468FA82" w:rsidR="00143ED2" w:rsidRPr="00143ED2" w:rsidRDefault="00143ED2" w:rsidP="00143ED2">
      <w:r>
        <w:t xml:space="preserve">Mục tiêu thử nghiệm: Đảm bảo </w:t>
      </w:r>
      <w:r w:rsidRPr="005958C2">
        <w:t>quá trình đăng nhập hoạt động tốt.</w:t>
      </w:r>
    </w:p>
    <w:p w14:paraId="19115A57" w14:textId="5E9B8CAF" w:rsidR="00143ED2" w:rsidRDefault="00143ED2" w:rsidP="00143ED2">
      <w:pPr>
        <w:pStyle w:val="Caption"/>
        <w:keepNext/>
      </w:pPr>
      <w:bookmarkStart w:id="196" w:name="_Toc141985648"/>
      <w:r>
        <w:t xml:space="preserve">Bảng </w:t>
      </w:r>
      <w:fldSimple w:instr=" STYLEREF 1 \s ">
        <w:r w:rsidR="00530154">
          <w:rPr>
            <w:noProof/>
          </w:rPr>
          <w:t>3</w:t>
        </w:r>
      </w:fldSimple>
      <w:r w:rsidR="00530154">
        <w:t>.</w:t>
      </w:r>
      <w:fldSimple w:instr=" SEQ Bảng \* ARABIC \s 1 ">
        <w:r w:rsidR="00530154">
          <w:rPr>
            <w:noProof/>
          </w:rPr>
          <w:t>11</w:t>
        </w:r>
      </w:fldSimple>
      <w:r>
        <w:t xml:space="preserve"> Kiểm thử chức năng Login</w:t>
      </w:r>
      <w:bookmarkEnd w:id="196"/>
    </w:p>
    <w:tbl>
      <w:tblPr>
        <w:tblpPr w:leftFromText="180" w:rightFromText="180" w:vertAnchor="text" w:horzAnchor="margin" w:tblpXSpec="center" w:tblpY="76"/>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143ED2" w:rsidRPr="00AB7611" w14:paraId="5724CFB6"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1C97A218" w14:textId="77777777" w:rsidR="00143ED2" w:rsidRPr="00AB7611" w:rsidRDefault="00143ED2" w:rsidP="00530B9F">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003222C1" w14:textId="77777777" w:rsidR="00143ED2" w:rsidRPr="00AB7611" w:rsidRDefault="00143ED2" w:rsidP="00530B9F">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1E6BE3CA" w14:textId="39E70F46" w:rsidR="00143ED2" w:rsidRPr="00AB7611" w:rsidRDefault="00681871" w:rsidP="00530B9F">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2C0E6D2A" w14:textId="77777777" w:rsidR="00143ED2" w:rsidRPr="00AB7611" w:rsidRDefault="00143ED2" w:rsidP="00530B9F">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07EAFA3" w14:textId="77777777" w:rsidR="00143ED2" w:rsidRPr="00AB7611" w:rsidRDefault="00143ED2" w:rsidP="00530B9F">
            <w:pPr>
              <w:spacing w:before="0" w:after="0" w:line="240" w:lineRule="auto"/>
              <w:jc w:val="center"/>
              <w:rPr>
                <w:sz w:val="24"/>
                <w:szCs w:val="24"/>
              </w:rPr>
            </w:pPr>
            <w:r>
              <w:rPr>
                <w:color w:val="000000"/>
                <w:szCs w:val="26"/>
              </w:rPr>
              <w:t>Kết quả</w:t>
            </w:r>
          </w:p>
        </w:tc>
      </w:tr>
      <w:tr w:rsidR="00143ED2" w:rsidRPr="00AB7611" w14:paraId="22AC3577" w14:textId="77777777" w:rsidTr="00143ED2">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416E9B" w14:textId="77777777" w:rsidR="00143ED2" w:rsidRPr="00AB7611" w:rsidRDefault="00143ED2" w:rsidP="00530B9F">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7B3D02F4" w14:textId="77777777" w:rsidR="00143ED2" w:rsidRPr="00AB7611" w:rsidRDefault="00143ED2" w:rsidP="00530B9F">
            <w:pPr>
              <w:spacing w:before="0" w:after="0" w:line="240" w:lineRule="auto"/>
              <w:jc w:val="center"/>
              <w:rPr>
                <w:color w:val="000000"/>
                <w:szCs w:val="26"/>
              </w:rPr>
            </w:pPr>
            <w:r>
              <w:rPr>
                <w:color w:val="000000"/>
                <w:szCs w:val="26"/>
              </w:rPr>
              <w:t>Người dùng nhập User name và Password với dữ liệu chính xác</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731E4" w14:textId="77777777" w:rsidR="00143ED2" w:rsidRDefault="00143ED2" w:rsidP="00530B9F">
            <w:pPr>
              <w:spacing w:before="0" w:after="0" w:line="240" w:lineRule="auto"/>
              <w:jc w:val="center"/>
              <w:rPr>
                <w:sz w:val="24"/>
                <w:szCs w:val="24"/>
              </w:rPr>
            </w:pPr>
            <w:r>
              <w:rPr>
                <w:sz w:val="24"/>
                <w:szCs w:val="24"/>
              </w:rPr>
              <w:t>User name: Admin</w:t>
            </w:r>
          </w:p>
          <w:p w14:paraId="1F31DD5C" w14:textId="77777777" w:rsidR="00143ED2" w:rsidRPr="00AB7611" w:rsidRDefault="00143ED2" w:rsidP="00530B9F">
            <w:pPr>
              <w:spacing w:before="0" w:after="0" w:line="240" w:lineRule="auto"/>
              <w:jc w:val="center"/>
              <w:rPr>
                <w:sz w:val="24"/>
                <w:szCs w:val="24"/>
              </w:rPr>
            </w:pPr>
            <w:r>
              <w:rPr>
                <w:sz w:val="24"/>
                <w:szCs w:val="24"/>
              </w:rPr>
              <w:t>Password: Admin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5CAB1" w14:textId="77777777" w:rsidR="00143ED2" w:rsidRPr="00AB7611" w:rsidRDefault="00143ED2" w:rsidP="00530B9F">
            <w:pPr>
              <w:spacing w:before="0" w:after="0" w:line="240" w:lineRule="auto"/>
              <w:jc w:val="center"/>
              <w:rPr>
                <w:sz w:val="24"/>
                <w:szCs w:val="24"/>
              </w:rPr>
            </w:pPr>
            <w:r>
              <w:rPr>
                <w:color w:val="000000"/>
                <w:szCs w:val="26"/>
              </w:rPr>
              <w:t>Đăng nhập thành công</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DD1F4" w14:textId="77777777" w:rsidR="00143ED2" w:rsidRPr="00AB7611" w:rsidRDefault="00143ED2" w:rsidP="00530B9F">
            <w:pPr>
              <w:spacing w:before="0" w:after="0" w:line="240" w:lineRule="auto"/>
              <w:jc w:val="center"/>
              <w:rPr>
                <w:sz w:val="24"/>
                <w:szCs w:val="24"/>
              </w:rPr>
            </w:pPr>
            <w:r>
              <w:rPr>
                <w:sz w:val="24"/>
                <w:szCs w:val="24"/>
              </w:rPr>
              <w:t>Đạt được</w:t>
            </w:r>
          </w:p>
        </w:tc>
      </w:tr>
      <w:tr w:rsidR="00143ED2" w:rsidRPr="00AB7611" w14:paraId="17A45308" w14:textId="77777777" w:rsidTr="00143ED2">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410891" w14:textId="436E767D" w:rsidR="00143ED2" w:rsidRDefault="0003560E" w:rsidP="00530B9F">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19F273E7" w14:textId="77777777" w:rsidR="00143ED2" w:rsidRPr="00B03A0A" w:rsidRDefault="00143ED2" w:rsidP="00530B9F">
            <w:pPr>
              <w:spacing w:before="0" w:after="0" w:line="240" w:lineRule="auto"/>
              <w:jc w:val="center"/>
              <w:rPr>
                <w:color w:val="000000"/>
                <w:szCs w:val="26"/>
              </w:rPr>
            </w:pPr>
            <w:r>
              <w:rPr>
                <w:color w:val="000000"/>
                <w:szCs w:val="26"/>
              </w:rPr>
              <w:t>Người dùng nhập User name và Password với dữ liệu KHÔNG chính xác</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51480" w14:textId="77777777" w:rsidR="00143ED2" w:rsidRPr="00AB7611" w:rsidRDefault="00143ED2" w:rsidP="00530B9F">
            <w:pPr>
              <w:spacing w:before="0" w:after="0" w:line="240" w:lineRule="auto"/>
              <w:jc w:val="center"/>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03317" w14:textId="77777777" w:rsidR="00143ED2" w:rsidRPr="00AB7611" w:rsidRDefault="00143ED2" w:rsidP="00530B9F">
            <w:pPr>
              <w:spacing w:before="0" w:after="0" w:line="240" w:lineRule="auto"/>
              <w:jc w:val="center"/>
              <w:rPr>
                <w:color w:val="000000"/>
                <w:szCs w:val="26"/>
              </w:rPr>
            </w:pPr>
            <w:r>
              <w:rPr>
                <w:color w:val="000000"/>
                <w:szCs w:val="26"/>
              </w:rPr>
              <w:t>Đăng nhập thất bại</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4C2DD" w14:textId="77777777" w:rsidR="00143ED2" w:rsidRPr="00AB7611" w:rsidRDefault="00143ED2" w:rsidP="00530B9F">
            <w:pPr>
              <w:spacing w:before="0" w:after="0" w:line="240" w:lineRule="auto"/>
              <w:jc w:val="center"/>
              <w:rPr>
                <w:color w:val="000000"/>
                <w:szCs w:val="26"/>
              </w:rPr>
            </w:pPr>
            <w:r>
              <w:rPr>
                <w:sz w:val="24"/>
                <w:szCs w:val="24"/>
              </w:rPr>
              <w:t>Đạt được</w:t>
            </w:r>
          </w:p>
        </w:tc>
      </w:tr>
    </w:tbl>
    <w:p w14:paraId="4E90449F" w14:textId="12231EC2" w:rsidR="00A345CC" w:rsidRPr="005958C2" w:rsidRDefault="00A345CC" w:rsidP="00A345CC"/>
    <w:p w14:paraId="0FA56773" w14:textId="77777777" w:rsidR="00A345CC" w:rsidRDefault="00A345CC" w:rsidP="00A345CC">
      <w:pPr>
        <w:pStyle w:val="Heading4"/>
      </w:pPr>
      <w:bookmarkStart w:id="197" w:name="_Toc142003678"/>
      <w:r>
        <w:t>Chức năng lựa chọn tác vụ ở Giao diện HomScreen</w:t>
      </w:r>
      <w:bookmarkEnd w:id="197"/>
    </w:p>
    <w:p w14:paraId="577E5887" w14:textId="77777777" w:rsidR="00A345CC" w:rsidRDefault="00A345CC" w:rsidP="00C738CD">
      <w:pPr>
        <w:ind w:firstLine="284"/>
      </w:pPr>
      <w:r>
        <w:t>Mục tiêu thử nghiệm: Đảm bảo việc lựa chọn tác vụ</w:t>
      </w:r>
      <w:r w:rsidRPr="005958C2">
        <w:t xml:space="preserve"> </w:t>
      </w:r>
      <w:r>
        <w:t>thực hiện đúng chức năng</w:t>
      </w:r>
    </w:p>
    <w:p w14:paraId="44579B19" w14:textId="5412F4A0" w:rsidR="00932393" w:rsidRDefault="00932393" w:rsidP="00932393">
      <w:pPr>
        <w:pStyle w:val="Caption"/>
        <w:keepNext/>
      </w:pPr>
      <w:bookmarkStart w:id="198" w:name="_Toc141985649"/>
      <w:r>
        <w:t xml:space="preserve">Bảng </w:t>
      </w:r>
      <w:fldSimple w:instr=" STYLEREF 1 \s ">
        <w:r w:rsidR="00530154">
          <w:rPr>
            <w:noProof/>
          </w:rPr>
          <w:t>3</w:t>
        </w:r>
      </w:fldSimple>
      <w:r w:rsidR="00530154">
        <w:t>.</w:t>
      </w:r>
      <w:fldSimple w:instr=" SEQ Bảng \* ARABIC \s 1 ">
        <w:r w:rsidR="00530154">
          <w:rPr>
            <w:noProof/>
          </w:rPr>
          <w:t>12</w:t>
        </w:r>
      </w:fldSimple>
      <w:r>
        <w:t xml:space="preserve"> Kiểm thử chức năng lựa chọn tác vụ ở Giao diện HomeScreen</w:t>
      </w:r>
      <w:bookmarkEnd w:id="198"/>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503F1AA8"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03D6E36D"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65DF9234"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CF8CB47" w14:textId="1732F91E" w:rsidR="00A345CC" w:rsidRPr="00AB7611" w:rsidRDefault="00681871" w:rsidP="00DB3FA8">
            <w:pPr>
              <w:spacing w:before="0" w:after="0" w:line="240" w:lineRule="auto"/>
              <w:jc w:val="center"/>
              <w:rPr>
                <w:sz w:val="24"/>
                <w:szCs w:val="24"/>
              </w:rPr>
            </w:pPr>
            <w:r>
              <w:rPr>
                <w:szCs w:val="24"/>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7F9B3C54"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0166650B"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66FD36E1"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E79B3" w14:textId="77777777" w:rsidR="00A345CC" w:rsidRPr="00AB7611" w:rsidRDefault="00A345CC" w:rsidP="00DB3FA8">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1ABF7EBA" w14:textId="77777777" w:rsidR="00A345CC" w:rsidRPr="00AB7611" w:rsidRDefault="00A345CC" w:rsidP="00DB3FA8">
            <w:pPr>
              <w:spacing w:before="0" w:after="0" w:line="240" w:lineRule="auto"/>
              <w:jc w:val="center"/>
              <w:rPr>
                <w:color w:val="000000"/>
                <w:szCs w:val="26"/>
              </w:rPr>
            </w:pPr>
            <w:r>
              <w:rPr>
                <w:color w:val="000000"/>
                <w:szCs w:val="26"/>
              </w:rPr>
              <w:t>Lựa chọn các ô tác vụ và dẫn tới cửa sổ của chức năng tương ứng</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6D6FF9" w14:textId="5F098B21" w:rsidR="00A345CC" w:rsidRPr="00AB7611" w:rsidRDefault="0003560E" w:rsidP="00DB3FA8">
            <w:pPr>
              <w:spacing w:before="0" w:after="0" w:line="240" w:lineRule="auto"/>
              <w:jc w:val="center"/>
              <w:rPr>
                <w:sz w:val="24"/>
                <w:szCs w:val="24"/>
              </w:rPr>
            </w:pPr>
            <w:r>
              <w:rPr>
                <w:sz w:val="24"/>
                <w:szCs w:val="24"/>
              </w:rPr>
              <w:t>Nhấn Staff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6D8B75" w14:textId="77777777" w:rsidR="00A345CC" w:rsidRPr="00AB7611" w:rsidRDefault="00A345CC" w:rsidP="00DB3FA8">
            <w:pPr>
              <w:spacing w:before="0" w:after="0" w:line="240" w:lineRule="auto"/>
              <w:jc w:val="center"/>
              <w:rPr>
                <w:sz w:val="24"/>
                <w:szCs w:val="24"/>
              </w:rPr>
            </w:pPr>
            <w:r>
              <w:rPr>
                <w:color w:val="000000"/>
                <w:szCs w:val="26"/>
              </w:rPr>
              <w:t>Hiển thị Staffwindow</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BE5D6"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26E6C30E"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F4469" w14:textId="77777777" w:rsidR="00A345CC" w:rsidRPr="00AB7611" w:rsidRDefault="00A345CC" w:rsidP="00DB3FA8">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7F602E7B" w14:textId="77777777" w:rsidR="00A345CC" w:rsidRPr="00AB7611" w:rsidRDefault="00A345CC" w:rsidP="00DB3FA8">
            <w:pPr>
              <w:spacing w:before="0" w:after="0" w:line="240" w:lineRule="auto"/>
              <w:jc w:val="center"/>
              <w:rPr>
                <w:color w:val="000000"/>
                <w:szCs w:val="26"/>
              </w:rPr>
            </w:pPr>
            <w:r>
              <w:rPr>
                <w:color w:val="000000"/>
                <w:szCs w:val="26"/>
              </w:rPr>
              <w:t>Lựa chọn trở về</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429AF" w14:textId="2590BE70" w:rsidR="00A345CC" w:rsidRPr="00AB7611" w:rsidRDefault="0003560E" w:rsidP="00DB3FA8">
            <w:pPr>
              <w:spacing w:before="0" w:after="0" w:line="240" w:lineRule="auto"/>
              <w:jc w:val="center"/>
              <w:rPr>
                <w:sz w:val="24"/>
                <w:szCs w:val="24"/>
              </w:rPr>
            </w:pPr>
            <w:r>
              <w:rPr>
                <w:sz w:val="24"/>
                <w:szCs w:val="24"/>
              </w:rPr>
              <w:t>Nhấn Back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FE1EF" w14:textId="2FBEBF65" w:rsidR="00A345CC" w:rsidRPr="00AB7611" w:rsidRDefault="0003560E" w:rsidP="00DB3FA8">
            <w:pPr>
              <w:spacing w:before="0" w:after="0" w:line="240" w:lineRule="auto"/>
              <w:jc w:val="center"/>
              <w:rPr>
                <w:sz w:val="24"/>
                <w:szCs w:val="24"/>
              </w:rPr>
            </w:pPr>
            <w:r>
              <w:rPr>
                <w:sz w:val="24"/>
                <w:szCs w:val="24"/>
              </w:rPr>
              <w:t>Hiển thị màn hình HomeScreen</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B72FB"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7231F440"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5A894" w14:textId="77777777" w:rsidR="00A345CC" w:rsidRDefault="00A345CC" w:rsidP="00DB3FA8">
            <w:pPr>
              <w:spacing w:before="0" w:after="0" w:line="240" w:lineRule="auto"/>
              <w:jc w:val="center"/>
              <w:rPr>
                <w:sz w:val="24"/>
                <w:szCs w:val="24"/>
              </w:rPr>
            </w:pPr>
            <w:r>
              <w:rPr>
                <w:sz w:val="24"/>
                <w:szCs w:val="24"/>
              </w:rPr>
              <w:t>3</w:t>
            </w:r>
          </w:p>
        </w:tc>
        <w:tc>
          <w:tcPr>
            <w:tcW w:w="1237" w:type="pct"/>
            <w:tcBorders>
              <w:top w:val="single" w:sz="4" w:space="0" w:color="000000"/>
              <w:left w:val="single" w:sz="4" w:space="0" w:color="000000"/>
              <w:bottom w:val="single" w:sz="4" w:space="0" w:color="000000"/>
              <w:right w:val="single" w:sz="4" w:space="0" w:color="000000"/>
            </w:tcBorders>
            <w:vAlign w:val="center"/>
          </w:tcPr>
          <w:p w14:paraId="08B13453" w14:textId="77777777" w:rsidR="00A345CC" w:rsidRPr="00B03A0A" w:rsidRDefault="00A345CC" w:rsidP="00DB3FA8">
            <w:pPr>
              <w:spacing w:before="0" w:after="0" w:line="240" w:lineRule="auto"/>
              <w:jc w:val="center"/>
              <w:rPr>
                <w:color w:val="000000"/>
                <w:szCs w:val="26"/>
              </w:rPr>
            </w:pPr>
            <w:r>
              <w:rPr>
                <w:color w:val="000000"/>
                <w:szCs w:val="26"/>
              </w:rPr>
              <w:t>Nhấp chuột vào khoảng trắng</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0FFB0" w14:textId="77777777" w:rsidR="00A345CC" w:rsidRPr="00AB7611" w:rsidRDefault="00A345CC" w:rsidP="00DB3FA8">
            <w:pPr>
              <w:spacing w:before="0" w:after="0" w:line="240" w:lineRule="auto"/>
              <w:jc w:val="center"/>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CDCADF" w14:textId="77777777" w:rsidR="00A345CC" w:rsidRPr="00AB7611" w:rsidRDefault="00A345CC" w:rsidP="00DB3FA8">
            <w:pPr>
              <w:spacing w:before="0" w:after="0" w:line="240" w:lineRule="auto"/>
              <w:jc w:val="center"/>
              <w:rPr>
                <w:color w:val="000000"/>
                <w:szCs w:val="26"/>
              </w:rPr>
            </w:pPr>
            <w:r>
              <w:rPr>
                <w:color w:val="000000"/>
                <w:szCs w:val="26"/>
              </w:rPr>
              <w:t>Không thực hiện hành động nào</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C8EE0" w14:textId="77777777" w:rsidR="00A345CC" w:rsidRPr="00AB7611" w:rsidRDefault="00A345CC" w:rsidP="00DB3FA8">
            <w:pPr>
              <w:spacing w:before="0" w:after="0" w:line="240" w:lineRule="auto"/>
              <w:jc w:val="center"/>
              <w:rPr>
                <w:color w:val="000000"/>
                <w:szCs w:val="26"/>
              </w:rPr>
            </w:pPr>
            <w:r>
              <w:rPr>
                <w:sz w:val="24"/>
                <w:szCs w:val="24"/>
              </w:rPr>
              <w:t>Đạt được</w:t>
            </w:r>
          </w:p>
        </w:tc>
      </w:tr>
    </w:tbl>
    <w:p w14:paraId="173E923A" w14:textId="4C77274A" w:rsidR="00A345CC" w:rsidRDefault="00A345CC" w:rsidP="00A345CC"/>
    <w:p w14:paraId="122B0EEA" w14:textId="77777777" w:rsidR="0002322C" w:rsidRPr="00C379A0" w:rsidRDefault="0002322C" w:rsidP="00A345CC"/>
    <w:p w14:paraId="567C7630" w14:textId="77777777" w:rsidR="00A345CC" w:rsidRDefault="00A345CC" w:rsidP="00A345CC">
      <w:pPr>
        <w:pStyle w:val="Heading4"/>
      </w:pPr>
      <w:bookmarkStart w:id="199" w:name="_Toc142003679"/>
      <w:r>
        <w:lastRenderedPageBreak/>
        <w:t>Chức năng ADD</w:t>
      </w:r>
      <w:bookmarkEnd w:id="199"/>
    </w:p>
    <w:p w14:paraId="7FCEF556" w14:textId="551E7E5B" w:rsidR="00A345CC" w:rsidRDefault="00A345CC" w:rsidP="00C738CD">
      <w:pPr>
        <w:ind w:firstLine="284"/>
      </w:pPr>
      <w:r>
        <w:t xml:space="preserve">Mục tiêu thử nghiệm: Đảm bảo </w:t>
      </w:r>
      <w:r w:rsidRPr="005958C2">
        <w:t xml:space="preserve">quá trình </w:t>
      </w:r>
      <w:r>
        <w:t>thêm thông tin ở các giao diện chức năng hoạt động tốt.</w:t>
      </w:r>
      <w:r w:rsidR="0003560E">
        <w:t xml:space="preserve"> Thử nghiệm với màn hình Medicine</w:t>
      </w:r>
    </w:p>
    <w:p w14:paraId="34401E2E" w14:textId="63202635" w:rsidR="00DB3FA8" w:rsidRDefault="00DB3FA8" w:rsidP="00DB3FA8">
      <w:pPr>
        <w:pStyle w:val="Caption"/>
        <w:keepNext/>
      </w:pPr>
      <w:bookmarkStart w:id="200" w:name="_Toc141985650"/>
      <w:r>
        <w:t xml:space="preserve">Bảng </w:t>
      </w:r>
      <w:fldSimple w:instr=" STYLEREF 1 \s ">
        <w:r w:rsidR="00530154">
          <w:rPr>
            <w:noProof/>
          </w:rPr>
          <w:t>3</w:t>
        </w:r>
      </w:fldSimple>
      <w:r w:rsidR="00530154">
        <w:t>.</w:t>
      </w:r>
      <w:fldSimple w:instr=" SEQ Bảng \* ARABIC \s 1 ">
        <w:r w:rsidR="00530154">
          <w:rPr>
            <w:noProof/>
          </w:rPr>
          <w:t>13</w:t>
        </w:r>
      </w:fldSimple>
      <w:r>
        <w:t xml:space="preserve"> Kiểm thử chức năng ADD</w:t>
      </w:r>
      <w:bookmarkEnd w:id="200"/>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2FA83CC2"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3AC4B918"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27FD9281"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5EA2EF6" w14:textId="0053E5BB" w:rsidR="00A345CC" w:rsidRPr="00AB7611" w:rsidRDefault="0003560E" w:rsidP="00DB3FA8">
            <w:pPr>
              <w:spacing w:before="0" w:after="0" w:line="240" w:lineRule="auto"/>
              <w:jc w:val="center"/>
              <w:rPr>
                <w:sz w:val="24"/>
                <w:szCs w:val="24"/>
              </w:rPr>
            </w:pPr>
            <w:r>
              <w:rPr>
                <w:color w:val="000000"/>
                <w:szCs w:val="26"/>
              </w:rPr>
              <w:t xml:space="preserve">Quá trình thực </w:t>
            </w:r>
            <w:r w:rsidR="00681871">
              <w:rPr>
                <w:color w:val="000000"/>
                <w:szCs w:val="26"/>
              </w:rPr>
              <w:t>h</w:t>
            </w:r>
            <w:r>
              <w:rPr>
                <w:color w:val="000000"/>
                <w:szCs w:val="26"/>
              </w:rPr>
              <w:t>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41873E0"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7922306A"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5A0919DB"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FA7D4" w14:textId="77777777" w:rsidR="00A345CC" w:rsidRPr="00AB7611" w:rsidRDefault="00A345CC" w:rsidP="00DB3FA8">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1346698D" w14:textId="174E0A0D" w:rsidR="00A345CC" w:rsidRPr="00AB7611" w:rsidRDefault="0003560E" w:rsidP="00DB3FA8">
            <w:pPr>
              <w:spacing w:before="0" w:after="0" w:line="240" w:lineRule="auto"/>
              <w:jc w:val="center"/>
              <w:rPr>
                <w:color w:val="000000"/>
                <w:szCs w:val="26"/>
              </w:rPr>
            </w:pPr>
            <w:r>
              <w:rPr>
                <w:color w:val="000000"/>
                <w:szCs w:val="26"/>
              </w:rPr>
              <w:t xml:space="preserve">Bỏ trống trường </w:t>
            </w:r>
            <w:r w:rsidR="00E60E46">
              <w:rPr>
                <w:color w:val="000000"/>
                <w:szCs w:val="26"/>
              </w:rPr>
              <w:t>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1179BC" w14:textId="77777777" w:rsidR="00E60E46" w:rsidRDefault="00E60E46" w:rsidP="00E60E46">
            <w:pPr>
              <w:spacing w:before="0" w:after="0" w:line="240" w:lineRule="auto"/>
              <w:jc w:val="left"/>
              <w:rPr>
                <w:szCs w:val="26"/>
              </w:rPr>
            </w:pPr>
          </w:p>
          <w:p w14:paraId="255B20B2" w14:textId="50316C38" w:rsidR="00A345CC" w:rsidRDefault="00E60E46" w:rsidP="00E60E46">
            <w:pPr>
              <w:spacing w:before="0" w:after="0" w:line="240" w:lineRule="auto"/>
              <w:jc w:val="left"/>
              <w:rPr>
                <w:szCs w:val="26"/>
              </w:rPr>
            </w:pPr>
            <w:r>
              <w:rPr>
                <w:szCs w:val="26"/>
              </w:rPr>
              <w:t xml:space="preserve">1: Không Nhập </w:t>
            </w:r>
            <w:r w:rsidR="00A345CC" w:rsidRPr="000D7FFD">
              <w:rPr>
                <w:szCs w:val="26"/>
              </w:rPr>
              <w:t xml:space="preserve">Medicine </w:t>
            </w:r>
            <w:r>
              <w:rPr>
                <w:szCs w:val="26"/>
              </w:rPr>
              <w:t xml:space="preserve">, nhập </w:t>
            </w:r>
            <w:r w:rsidR="00A345CC" w:rsidRPr="000D7FFD">
              <w:rPr>
                <w:szCs w:val="26"/>
              </w:rPr>
              <w:t xml:space="preserve">Company: </w:t>
            </w:r>
            <w:r w:rsidR="0003560E">
              <w:rPr>
                <w:szCs w:val="26"/>
              </w:rPr>
              <w:t>A</w:t>
            </w:r>
            <w:r w:rsidR="00A345CC" w:rsidRPr="000D7FFD">
              <w:rPr>
                <w:szCs w:val="26"/>
              </w:rPr>
              <w:t xml:space="preserve"> </w:t>
            </w:r>
            <w:r>
              <w:rPr>
                <w:szCs w:val="26"/>
              </w:rPr>
              <w:t xml:space="preserve">, </w:t>
            </w:r>
            <w:r w:rsidR="00A345CC" w:rsidRPr="000D7FFD">
              <w:rPr>
                <w:szCs w:val="26"/>
              </w:rPr>
              <w:t xml:space="preserve">Type: </w:t>
            </w:r>
            <w:r w:rsidR="0003560E">
              <w:rPr>
                <w:szCs w:val="26"/>
              </w:rPr>
              <w:t>In</w:t>
            </w:r>
            <w:r>
              <w:rPr>
                <w:szCs w:val="26"/>
              </w:rPr>
              <w:t>ternal</w:t>
            </w:r>
          </w:p>
          <w:p w14:paraId="36D94AA6" w14:textId="2E7EC3FC" w:rsidR="00E60E46" w:rsidRPr="00E60E46" w:rsidRDefault="00E60E46" w:rsidP="00E60E46">
            <w:pPr>
              <w:spacing w:before="0" w:after="0" w:line="240" w:lineRule="auto"/>
              <w:jc w:val="left"/>
              <w:rPr>
                <w:szCs w:val="26"/>
              </w:rPr>
            </w:pPr>
            <w:r>
              <w:rPr>
                <w:szCs w:val="26"/>
              </w:rPr>
              <w:t>2: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085D59" w14:textId="1A26A9CA" w:rsidR="00E60E46" w:rsidRDefault="00E60E46" w:rsidP="00E60E46">
            <w:pPr>
              <w:spacing w:before="0" w:after="0" w:line="240" w:lineRule="auto"/>
              <w:jc w:val="left"/>
              <w:rPr>
                <w:color w:val="000000"/>
                <w:szCs w:val="26"/>
              </w:rPr>
            </w:pPr>
            <w:r>
              <w:rPr>
                <w:color w:val="000000"/>
                <w:szCs w:val="26"/>
              </w:rPr>
              <w:t>2.1: Không thêm vào cơ sở dữ liệu</w:t>
            </w:r>
          </w:p>
          <w:p w14:paraId="1298DAFC" w14:textId="20978C47" w:rsidR="00A345CC" w:rsidRDefault="00A345CC" w:rsidP="00E60E46">
            <w:pPr>
              <w:spacing w:before="0" w:after="0" w:line="240" w:lineRule="auto"/>
              <w:jc w:val="left"/>
              <w:rPr>
                <w:color w:val="000000"/>
                <w:szCs w:val="26"/>
              </w:rPr>
            </w:pPr>
            <w:r w:rsidRPr="00E60E46">
              <w:rPr>
                <w:color w:val="000000"/>
                <w:szCs w:val="26"/>
              </w:rPr>
              <w:t xml:space="preserve"> </w:t>
            </w:r>
            <w:r w:rsidR="00E60E46">
              <w:rPr>
                <w:color w:val="000000"/>
                <w:szCs w:val="26"/>
              </w:rPr>
              <w:t>2.2: Warning Message : “field is blank”</w:t>
            </w:r>
          </w:p>
          <w:p w14:paraId="491194A7" w14:textId="7DE966E4" w:rsidR="00E60E46" w:rsidRPr="00E60E46" w:rsidRDefault="00E60E46" w:rsidP="00E60E46">
            <w:pPr>
              <w:spacing w:before="0" w:after="0" w:line="240" w:lineRule="auto"/>
              <w:jc w:val="left"/>
              <w:rPr>
                <w:sz w:val="24"/>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0960C"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7D706BE8"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1DC0C" w14:textId="77777777" w:rsidR="00A345CC" w:rsidRDefault="00A345CC" w:rsidP="00DB3FA8">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55D38B01" w14:textId="7F203748" w:rsidR="00A345CC" w:rsidRDefault="00E60E46" w:rsidP="00DB3FA8">
            <w:pPr>
              <w:spacing w:before="0" w:after="0" w:line="240" w:lineRule="auto"/>
              <w:jc w:val="center"/>
              <w:rPr>
                <w:color w:val="000000"/>
                <w:szCs w:val="26"/>
              </w:rPr>
            </w:pPr>
            <w:r>
              <w:rPr>
                <w:color w:val="000000"/>
                <w:szCs w:val="26"/>
              </w:rPr>
              <w:t>Điền đủ các trường</w:t>
            </w:r>
            <w:r w:rsidR="00A345CC">
              <w:rPr>
                <w:color w:val="000000"/>
                <w:szCs w:val="26"/>
              </w:rPr>
              <w:t xml:space="preserve">  </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A95F1" w14:textId="77777777" w:rsidR="00A345CC" w:rsidRDefault="00E60E46" w:rsidP="00E60E46">
            <w:pPr>
              <w:spacing w:before="0" w:after="0" w:line="240" w:lineRule="auto"/>
              <w:jc w:val="left"/>
              <w:rPr>
                <w:sz w:val="24"/>
                <w:szCs w:val="24"/>
              </w:rPr>
            </w:pPr>
            <w:r>
              <w:rPr>
                <w:sz w:val="24"/>
                <w:szCs w:val="24"/>
              </w:rPr>
              <w:t>1: Nhấn Add button</w:t>
            </w:r>
          </w:p>
          <w:p w14:paraId="1FB5DD57" w14:textId="77777777" w:rsidR="00E60E46" w:rsidRDefault="00E60E46" w:rsidP="00E60E46">
            <w:pPr>
              <w:spacing w:before="0" w:after="0" w:line="240" w:lineRule="auto"/>
              <w:jc w:val="left"/>
              <w:rPr>
                <w:sz w:val="24"/>
                <w:szCs w:val="24"/>
              </w:rPr>
            </w:pPr>
            <w:r>
              <w:rPr>
                <w:sz w:val="24"/>
                <w:szCs w:val="24"/>
              </w:rPr>
              <w:t>2: Nhập đầy đủ thông tin</w:t>
            </w:r>
          </w:p>
          <w:p w14:paraId="2F888C9E" w14:textId="040B6066" w:rsidR="00E60E46" w:rsidRPr="00AB7611" w:rsidRDefault="00E60E46" w:rsidP="00E60E46">
            <w:pPr>
              <w:spacing w:before="0" w:after="0" w:line="240" w:lineRule="auto"/>
              <w:jc w:val="left"/>
              <w:rPr>
                <w:sz w:val="24"/>
                <w:szCs w:val="24"/>
              </w:rPr>
            </w:pPr>
            <w:r>
              <w:rPr>
                <w:sz w:val="24"/>
                <w:szCs w:val="24"/>
              </w:rPr>
              <w:t>3: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5B03B" w14:textId="77777777" w:rsidR="00A345CC" w:rsidRDefault="00E60E46" w:rsidP="00E60E46">
            <w:pPr>
              <w:spacing w:before="0" w:after="0" w:line="240" w:lineRule="auto"/>
              <w:jc w:val="left"/>
              <w:rPr>
                <w:color w:val="000000"/>
                <w:szCs w:val="26"/>
              </w:rPr>
            </w:pPr>
            <w:r>
              <w:rPr>
                <w:color w:val="000000"/>
                <w:szCs w:val="26"/>
              </w:rPr>
              <w:t>3.1: Thêm thành công vào cơ sở dữ liệu</w:t>
            </w:r>
          </w:p>
          <w:p w14:paraId="2487486A" w14:textId="47F614D8" w:rsidR="00E60E46" w:rsidRDefault="00E60E46" w:rsidP="00E60E46">
            <w:pPr>
              <w:spacing w:before="0" w:after="0" w:line="240" w:lineRule="auto"/>
              <w:jc w:val="left"/>
              <w:rPr>
                <w:color w:val="000000"/>
                <w:szCs w:val="26"/>
              </w:rPr>
            </w:pPr>
            <w:r>
              <w:rPr>
                <w:color w:val="000000"/>
                <w:szCs w:val="26"/>
              </w:rPr>
              <w:t>3.2: Success message: “Add medicine successfully”</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1DB21" w14:textId="77777777" w:rsidR="00A345CC" w:rsidRDefault="00A345CC" w:rsidP="00DB3FA8">
            <w:pPr>
              <w:spacing w:before="0" w:after="0" w:line="240" w:lineRule="auto"/>
              <w:jc w:val="center"/>
              <w:rPr>
                <w:sz w:val="24"/>
                <w:szCs w:val="24"/>
              </w:rPr>
            </w:pPr>
            <w:r>
              <w:rPr>
                <w:sz w:val="24"/>
                <w:szCs w:val="24"/>
              </w:rPr>
              <w:t>Đạt được</w:t>
            </w:r>
          </w:p>
        </w:tc>
      </w:tr>
    </w:tbl>
    <w:p w14:paraId="31333D4F" w14:textId="568AE2C4" w:rsidR="00A345CC" w:rsidRDefault="00A345CC" w:rsidP="00A345CC"/>
    <w:p w14:paraId="1C734A47" w14:textId="00E989DB" w:rsidR="00A345CC" w:rsidRPr="001C57D3" w:rsidRDefault="00A345CC" w:rsidP="00A345CC"/>
    <w:p w14:paraId="0DF544BC" w14:textId="373B3848" w:rsidR="00A345CC" w:rsidRDefault="00DB3FA8" w:rsidP="00A345CC">
      <w:pPr>
        <w:pStyle w:val="Heading4"/>
      </w:pPr>
      <w:bookmarkStart w:id="201" w:name="_Toc142003680"/>
      <w:r>
        <w:t>Chức năng</w:t>
      </w:r>
      <w:r w:rsidR="00A345CC">
        <w:t xml:space="preserve"> EDIT</w:t>
      </w:r>
      <w:bookmarkEnd w:id="201"/>
    </w:p>
    <w:p w14:paraId="155AA9F4" w14:textId="24059C2F" w:rsidR="00A345CC" w:rsidRDefault="00A345CC" w:rsidP="00C738CD">
      <w:pPr>
        <w:ind w:firstLine="284"/>
      </w:pPr>
      <w:r>
        <w:t xml:space="preserve">Mục tiêu thử nghiệm: Đảm bảo </w:t>
      </w:r>
      <w:r w:rsidRPr="005958C2">
        <w:t xml:space="preserve">quá trình </w:t>
      </w:r>
      <w:r>
        <w:t>sửa thông tin ở các giao diện chức năng hoạt động tốt.</w:t>
      </w:r>
      <w:r w:rsidR="00E60E46">
        <w:t xml:space="preserve"> Sử dụng kiểm thử trên màn hình Medicine.</w:t>
      </w:r>
    </w:p>
    <w:p w14:paraId="712E1336" w14:textId="66D3D5E2" w:rsidR="00DB3FA8" w:rsidRDefault="00DB3FA8" w:rsidP="00DB3FA8">
      <w:pPr>
        <w:pStyle w:val="Caption"/>
        <w:keepNext/>
        <w:spacing w:before="0" w:after="0"/>
      </w:pPr>
      <w:bookmarkStart w:id="202" w:name="_Toc141985651"/>
      <w:r>
        <w:t xml:space="preserve">Bảng </w:t>
      </w:r>
      <w:fldSimple w:instr=" STYLEREF 1 \s ">
        <w:r w:rsidR="00530154">
          <w:rPr>
            <w:noProof/>
          </w:rPr>
          <w:t>3</w:t>
        </w:r>
      </w:fldSimple>
      <w:r w:rsidR="00530154">
        <w:t>.</w:t>
      </w:r>
      <w:fldSimple w:instr=" SEQ Bảng \* ARABIC \s 1 ">
        <w:r w:rsidR="00530154">
          <w:rPr>
            <w:noProof/>
          </w:rPr>
          <w:t>14</w:t>
        </w:r>
      </w:fldSimple>
      <w:r>
        <w:t xml:space="preserve"> Kiểm thử chức năng EDIT</w:t>
      </w:r>
      <w:bookmarkEnd w:id="202"/>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711857E2"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3030F9"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D38A7C"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674A292" w14:textId="5D1506C9" w:rsidR="00A345CC" w:rsidRPr="00AB7611" w:rsidRDefault="00E60E46"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8D879E"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98844D"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63332430"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781B" w14:textId="71780159" w:rsidR="00A345CC" w:rsidRPr="00AB7611" w:rsidRDefault="00E60E46" w:rsidP="00DB3FA8">
            <w:pPr>
              <w:spacing w:before="0" w:after="0" w:line="240" w:lineRule="auto"/>
              <w:jc w:val="center"/>
              <w:rPr>
                <w:sz w:val="24"/>
                <w:szCs w:val="24"/>
              </w:rPr>
            </w:pPr>
            <w:r>
              <w:rPr>
                <w:sz w:val="24"/>
                <w:szCs w:val="24"/>
              </w:rPr>
              <w:t>3</w:t>
            </w:r>
          </w:p>
        </w:tc>
        <w:tc>
          <w:tcPr>
            <w:tcW w:w="1237" w:type="pct"/>
            <w:tcBorders>
              <w:top w:val="single" w:sz="4" w:space="0" w:color="000000"/>
              <w:left w:val="single" w:sz="4" w:space="0" w:color="000000"/>
              <w:bottom w:val="single" w:sz="4" w:space="0" w:color="000000"/>
              <w:right w:val="single" w:sz="4" w:space="0" w:color="000000"/>
            </w:tcBorders>
            <w:vAlign w:val="center"/>
          </w:tcPr>
          <w:p w14:paraId="1D3C7928" w14:textId="5A0079A5" w:rsidR="00A345CC" w:rsidRPr="00AB7611" w:rsidRDefault="00E60E46" w:rsidP="00DB3FA8">
            <w:pPr>
              <w:spacing w:before="0" w:after="0" w:line="240" w:lineRule="auto"/>
              <w:jc w:val="center"/>
              <w:rPr>
                <w:color w:val="000000"/>
                <w:szCs w:val="26"/>
              </w:rPr>
            </w:pPr>
            <w:r>
              <w:rPr>
                <w:color w:val="000000"/>
                <w:szCs w:val="26"/>
              </w:rPr>
              <w:t>Hiển thị đúng thông tin được select</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493AD" w14:textId="305FCFF2" w:rsidR="00A345CC" w:rsidRPr="000D7FFD" w:rsidRDefault="00E60E46" w:rsidP="00E60E46">
            <w:pPr>
              <w:spacing w:before="0" w:after="0" w:line="240" w:lineRule="auto"/>
              <w:jc w:val="left"/>
              <w:rPr>
                <w:szCs w:val="26"/>
              </w:rPr>
            </w:pPr>
            <w:r>
              <w:rPr>
                <w:szCs w:val="26"/>
              </w:rPr>
              <w:t>1: Chọn một Row muốn thay đổi thông tin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523314" w14:textId="424FF8D9" w:rsidR="00A345CC" w:rsidRPr="00E60E46" w:rsidRDefault="00E60E46" w:rsidP="00E60E46">
            <w:pPr>
              <w:spacing w:before="0" w:after="0" w:line="240" w:lineRule="auto"/>
              <w:jc w:val="left"/>
              <w:rPr>
                <w:sz w:val="24"/>
                <w:szCs w:val="24"/>
              </w:rPr>
            </w:pPr>
            <w:r>
              <w:rPr>
                <w:sz w:val="24"/>
                <w:szCs w:val="24"/>
              </w:rPr>
              <w:t>1: Thông tin của thuốc đó được gán lên các field tương ứng</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E814C" w14:textId="77777777" w:rsidR="00A345CC" w:rsidRPr="00AB7611" w:rsidRDefault="00A345CC" w:rsidP="00DB3FA8">
            <w:pPr>
              <w:spacing w:before="0" w:after="0" w:line="240" w:lineRule="auto"/>
              <w:jc w:val="center"/>
              <w:rPr>
                <w:sz w:val="24"/>
                <w:szCs w:val="24"/>
              </w:rPr>
            </w:pPr>
            <w:r>
              <w:rPr>
                <w:sz w:val="24"/>
                <w:szCs w:val="24"/>
              </w:rPr>
              <w:t>Đạt được</w:t>
            </w:r>
          </w:p>
        </w:tc>
      </w:tr>
      <w:tr w:rsidR="00E60E46" w:rsidRPr="00AB7611" w14:paraId="42A3F509"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002EB6" w14:textId="77777777" w:rsidR="00E60E46" w:rsidRDefault="00E60E46" w:rsidP="00E60E46">
            <w:pPr>
              <w:spacing w:before="0" w:after="0" w:line="240" w:lineRule="auto"/>
              <w:jc w:val="center"/>
              <w:rPr>
                <w:sz w:val="24"/>
                <w:szCs w:val="24"/>
              </w:rPr>
            </w:pPr>
            <w:r>
              <w:rPr>
                <w:sz w:val="24"/>
                <w:szCs w:val="24"/>
              </w:rPr>
              <w:t>4</w:t>
            </w:r>
          </w:p>
        </w:tc>
        <w:tc>
          <w:tcPr>
            <w:tcW w:w="1237" w:type="pct"/>
            <w:tcBorders>
              <w:top w:val="single" w:sz="4" w:space="0" w:color="000000"/>
              <w:left w:val="single" w:sz="4" w:space="0" w:color="000000"/>
              <w:bottom w:val="single" w:sz="4" w:space="0" w:color="000000"/>
              <w:right w:val="single" w:sz="4" w:space="0" w:color="000000"/>
            </w:tcBorders>
            <w:vAlign w:val="center"/>
          </w:tcPr>
          <w:p w14:paraId="6E0CDDD2" w14:textId="6FDD5DE3" w:rsidR="00E60E46" w:rsidRDefault="00E60E46" w:rsidP="00E60E46">
            <w:pPr>
              <w:spacing w:before="0" w:after="0" w:line="240" w:lineRule="auto"/>
              <w:jc w:val="center"/>
              <w:rPr>
                <w:color w:val="000000"/>
                <w:szCs w:val="26"/>
              </w:rPr>
            </w:pPr>
            <w:r>
              <w:rPr>
                <w:color w:val="000000"/>
                <w:szCs w:val="26"/>
              </w:rPr>
              <w:t>Bỏ trống trường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E0503" w14:textId="0F736248" w:rsidR="00E60E46" w:rsidRDefault="00251B6E" w:rsidP="00E60E46">
            <w:pPr>
              <w:spacing w:before="0" w:after="0" w:line="240" w:lineRule="auto"/>
              <w:jc w:val="left"/>
              <w:rPr>
                <w:szCs w:val="26"/>
              </w:rPr>
            </w:pPr>
            <w:r>
              <w:rPr>
                <w:szCs w:val="26"/>
              </w:rPr>
              <w:t>1: Chọn một Row muốn thay đổi thông tin</w:t>
            </w:r>
          </w:p>
          <w:p w14:paraId="6C9942AA" w14:textId="77777777" w:rsidR="00251B6E" w:rsidRDefault="00251B6E" w:rsidP="00E60E46">
            <w:pPr>
              <w:spacing w:before="0" w:after="0" w:line="240" w:lineRule="auto"/>
              <w:jc w:val="left"/>
              <w:rPr>
                <w:szCs w:val="26"/>
              </w:rPr>
            </w:pPr>
            <w:r>
              <w:rPr>
                <w:szCs w:val="26"/>
              </w:rPr>
              <w:t>2</w:t>
            </w:r>
            <w:r w:rsidR="00E60E46">
              <w:rPr>
                <w:szCs w:val="26"/>
              </w:rPr>
              <w:t xml:space="preserve">: Không Nhập </w:t>
            </w:r>
            <w:r w:rsidR="00E60E46" w:rsidRPr="000D7FFD">
              <w:rPr>
                <w:szCs w:val="26"/>
              </w:rPr>
              <w:t xml:space="preserve">Medicine </w:t>
            </w:r>
            <w:r w:rsidR="00E60E46">
              <w:rPr>
                <w:szCs w:val="26"/>
              </w:rPr>
              <w:t xml:space="preserve">, </w:t>
            </w:r>
          </w:p>
          <w:p w14:paraId="32D3969F" w14:textId="5364B664" w:rsidR="00E60E46" w:rsidRPr="00AB7611" w:rsidRDefault="00251B6E" w:rsidP="00E60E46">
            <w:pPr>
              <w:spacing w:before="0" w:after="0" w:line="240" w:lineRule="auto"/>
              <w:jc w:val="left"/>
              <w:rPr>
                <w:sz w:val="24"/>
                <w:szCs w:val="24"/>
              </w:rPr>
            </w:pPr>
            <w:r>
              <w:rPr>
                <w:szCs w:val="26"/>
              </w:rPr>
              <w:lastRenderedPageBreak/>
              <w:t>3</w:t>
            </w:r>
            <w:r w:rsidR="00E60E46">
              <w:rPr>
                <w:szCs w:val="26"/>
              </w:rPr>
              <w:t>: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79712" w14:textId="34F780B3" w:rsidR="00E60E46" w:rsidRDefault="00251B6E" w:rsidP="00E60E46">
            <w:pPr>
              <w:spacing w:before="0" w:after="0" w:line="240" w:lineRule="auto"/>
              <w:jc w:val="left"/>
              <w:rPr>
                <w:color w:val="000000"/>
                <w:szCs w:val="26"/>
              </w:rPr>
            </w:pPr>
            <w:r>
              <w:rPr>
                <w:color w:val="000000"/>
                <w:szCs w:val="26"/>
              </w:rPr>
              <w:lastRenderedPageBreak/>
              <w:t>3</w:t>
            </w:r>
            <w:r w:rsidR="00E60E46">
              <w:rPr>
                <w:color w:val="000000"/>
                <w:szCs w:val="26"/>
              </w:rPr>
              <w:t>.1: Không thay đổi thông tin</w:t>
            </w:r>
          </w:p>
          <w:p w14:paraId="3B5B8341" w14:textId="292192C8" w:rsidR="00E60E46" w:rsidRDefault="00E60E46" w:rsidP="00E60E46">
            <w:pPr>
              <w:spacing w:before="0" w:after="0" w:line="240" w:lineRule="auto"/>
              <w:jc w:val="left"/>
              <w:rPr>
                <w:color w:val="000000"/>
                <w:szCs w:val="26"/>
              </w:rPr>
            </w:pPr>
            <w:r w:rsidRPr="00E60E46">
              <w:rPr>
                <w:color w:val="000000"/>
                <w:szCs w:val="26"/>
              </w:rPr>
              <w:t xml:space="preserve"> </w:t>
            </w:r>
            <w:r w:rsidR="00251B6E">
              <w:rPr>
                <w:color w:val="000000"/>
                <w:szCs w:val="26"/>
              </w:rPr>
              <w:t>3</w:t>
            </w:r>
            <w:r>
              <w:rPr>
                <w:color w:val="000000"/>
                <w:szCs w:val="26"/>
              </w:rPr>
              <w:t xml:space="preserve">.2: Warning Message : </w:t>
            </w:r>
            <w:r>
              <w:rPr>
                <w:color w:val="000000"/>
                <w:szCs w:val="26"/>
              </w:rPr>
              <w:lastRenderedPageBreak/>
              <w:t>“field is blank”</w:t>
            </w:r>
          </w:p>
          <w:p w14:paraId="7A462E38" w14:textId="411BB97C" w:rsidR="00E60E46" w:rsidRDefault="00E60E46" w:rsidP="00E60E46">
            <w:pPr>
              <w:spacing w:before="0" w:after="0" w:line="240" w:lineRule="auto"/>
              <w:jc w:val="left"/>
              <w:rPr>
                <w:color w:val="000000"/>
                <w:szCs w:val="26"/>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82017" w14:textId="309C345D" w:rsidR="00E60E46" w:rsidRDefault="00E60E46" w:rsidP="00E60E46">
            <w:pPr>
              <w:spacing w:before="0" w:after="0" w:line="240" w:lineRule="auto"/>
              <w:jc w:val="center"/>
              <w:rPr>
                <w:sz w:val="24"/>
                <w:szCs w:val="24"/>
              </w:rPr>
            </w:pPr>
            <w:r>
              <w:rPr>
                <w:sz w:val="24"/>
                <w:szCs w:val="24"/>
              </w:rPr>
              <w:lastRenderedPageBreak/>
              <w:t>Đạt được</w:t>
            </w:r>
          </w:p>
        </w:tc>
      </w:tr>
      <w:tr w:rsidR="00E60E46" w:rsidRPr="00AB7611" w14:paraId="70222336"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952E3" w14:textId="68ADBE55" w:rsidR="00E60E46" w:rsidRDefault="00E60E46" w:rsidP="00E60E46">
            <w:pPr>
              <w:spacing w:before="0" w:after="0" w:line="240" w:lineRule="auto"/>
              <w:jc w:val="center"/>
              <w:rPr>
                <w:sz w:val="24"/>
                <w:szCs w:val="24"/>
              </w:rPr>
            </w:pPr>
            <w:r>
              <w:rPr>
                <w:sz w:val="24"/>
                <w:szCs w:val="24"/>
              </w:rPr>
              <w:t>5</w:t>
            </w:r>
          </w:p>
        </w:tc>
        <w:tc>
          <w:tcPr>
            <w:tcW w:w="1237" w:type="pct"/>
            <w:tcBorders>
              <w:top w:val="single" w:sz="4" w:space="0" w:color="000000"/>
              <w:left w:val="single" w:sz="4" w:space="0" w:color="000000"/>
              <w:bottom w:val="single" w:sz="4" w:space="0" w:color="000000"/>
              <w:right w:val="single" w:sz="4" w:space="0" w:color="000000"/>
            </w:tcBorders>
            <w:vAlign w:val="center"/>
          </w:tcPr>
          <w:p w14:paraId="129DB738" w14:textId="3167784E" w:rsidR="00E60E46" w:rsidRDefault="00E60E46" w:rsidP="00E60E46">
            <w:pPr>
              <w:spacing w:before="0" w:after="0" w:line="240" w:lineRule="auto"/>
              <w:jc w:val="center"/>
              <w:rPr>
                <w:color w:val="000000"/>
                <w:szCs w:val="26"/>
              </w:rPr>
            </w:pPr>
            <w:r>
              <w:rPr>
                <w:color w:val="000000"/>
                <w:szCs w:val="26"/>
              </w:rPr>
              <w:t>Đủ  trường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CBC19" w14:textId="7123F02E" w:rsidR="00251B6E" w:rsidRDefault="00251B6E" w:rsidP="00251B6E">
            <w:pPr>
              <w:spacing w:before="0" w:after="0" w:line="240" w:lineRule="auto"/>
              <w:jc w:val="left"/>
              <w:rPr>
                <w:szCs w:val="26"/>
              </w:rPr>
            </w:pPr>
            <w:r>
              <w:rPr>
                <w:szCs w:val="26"/>
              </w:rPr>
              <w:t>1: Chọn một Row muốn thay đổi thông tin</w:t>
            </w:r>
          </w:p>
          <w:p w14:paraId="49D2C4DC" w14:textId="018FA8CE" w:rsidR="00251B6E" w:rsidRDefault="00251B6E" w:rsidP="00251B6E">
            <w:pPr>
              <w:spacing w:before="0" w:after="0" w:line="240" w:lineRule="auto"/>
              <w:jc w:val="left"/>
              <w:rPr>
                <w:szCs w:val="26"/>
              </w:rPr>
            </w:pPr>
            <w:r>
              <w:rPr>
                <w:szCs w:val="26"/>
              </w:rPr>
              <w:t>2: Nhấn Edit button</w:t>
            </w:r>
          </w:p>
          <w:p w14:paraId="3348C0BB" w14:textId="505B985A" w:rsidR="00251B6E" w:rsidRDefault="00251B6E" w:rsidP="00251B6E">
            <w:pPr>
              <w:spacing w:before="0" w:after="0" w:line="240" w:lineRule="auto"/>
              <w:jc w:val="left"/>
              <w:rPr>
                <w:szCs w:val="26"/>
              </w:rPr>
            </w:pPr>
            <w:r>
              <w:rPr>
                <w:szCs w:val="26"/>
              </w:rPr>
              <w:t>3: Không đủ thông tin</w:t>
            </w:r>
          </w:p>
          <w:p w14:paraId="478A906C" w14:textId="0916A1E0" w:rsidR="00E60E46" w:rsidRDefault="00251B6E" w:rsidP="00251B6E">
            <w:pPr>
              <w:spacing w:before="0" w:after="0" w:line="240" w:lineRule="auto"/>
              <w:jc w:val="left"/>
              <w:rPr>
                <w:szCs w:val="26"/>
              </w:rPr>
            </w:pPr>
            <w:r>
              <w:rPr>
                <w:szCs w:val="26"/>
              </w:rPr>
              <w:t>3: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3581A" w14:textId="7EE6DA78" w:rsidR="00E60E46" w:rsidRPr="00251B6E" w:rsidRDefault="00251B6E" w:rsidP="00251B6E">
            <w:pPr>
              <w:spacing w:before="0" w:after="0" w:line="240" w:lineRule="auto"/>
              <w:jc w:val="left"/>
              <w:rPr>
                <w:color w:val="000000"/>
                <w:szCs w:val="26"/>
              </w:rPr>
            </w:pPr>
            <w:r>
              <w:rPr>
                <w:color w:val="000000"/>
                <w:szCs w:val="26"/>
              </w:rPr>
              <w:t>3.1 Thông tin của Medicine lựa chọn được thay đổi theo giá trị được nhập vào</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7A142" w14:textId="70FC133C" w:rsidR="00E60E46" w:rsidRDefault="00251B6E" w:rsidP="00E60E46">
            <w:pPr>
              <w:spacing w:before="0" w:after="0" w:line="240" w:lineRule="auto"/>
              <w:jc w:val="center"/>
              <w:rPr>
                <w:sz w:val="24"/>
                <w:szCs w:val="24"/>
              </w:rPr>
            </w:pPr>
            <w:r>
              <w:rPr>
                <w:sz w:val="24"/>
                <w:szCs w:val="24"/>
              </w:rPr>
              <w:t>Đạt được</w:t>
            </w:r>
          </w:p>
        </w:tc>
      </w:tr>
    </w:tbl>
    <w:p w14:paraId="5B4E3CEF" w14:textId="19AAEB2F" w:rsidR="00A345CC" w:rsidRPr="007A78B2" w:rsidRDefault="00A345CC" w:rsidP="00A345CC"/>
    <w:p w14:paraId="638485DF" w14:textId="77777777" w:rsidR="00A345CC" w:rsidRDefault="00A345CC" w:rsidP="00A345CC">
      <w:pPr>
        <w:pStyle w:val="Heading4"/>
      </w:pPr>
      <w:bookmarkStart w:id="203" w:name="_Toc142003681"/>
      <w:r>
        <w:t>Chức năng DELETE</w:t>
      </w:r>
      <w:bookmarkEnd w:id="203"/>
    </w:p>
    <w:p w14:paraId="6E10AF2D" w14:textId="0F4B0794" w:rsidR="00A345CC" w:rsidRDefault="00A345CC" w:rsidP="00C738CD">
      <w:pPr>
        <w:ind w:firstLine="284"/>
      </w:pPr>
      <w:r>
        <w:t xml:space="preserve">Mục tiêu thử nghiệm: Đảm bảo </w:t>
      </w:r>
      <w:r w:rsidRPr="005958C2">
        <w:t xml:space="preserve">quá trình </w:t>
      </w:r>
      <w:r>
        <w:t>thực hiện các tác vụ hoạt động chính xác</w:t>
      </w:r>
      <w:r w:rsidR="00251B6E">
        <w:t>. Test được thực hiện trên màn hình DiseaseScreen.</w:t>
      </w:r>
    </w:p>
    <w:p w14:paraId="5DCFF87C" w14:textId="2666E781" w:rsidR="00DB3FA8" w:rsidRDefault="00DB3FA8" w:rsidP="00DB3FA8">
      <w:pPr>
        <w:pStyle w:val="Caption"/>
        <w:keepNext/>
      </w:pPr>
      <w:bookmarkStart w:id="204" w:name="_Toc141985652"/>
      <w:r>
        <w:t xml:space="preserve">Bảng </w:t>
      </w:r>
      <w:fldSimple w:instr=" STYLEREF 1 \s ">
        <w:r w:rsidR="00530154">
          <w:rPr>
            <w:noProof/>
          </w:rPr>
          <w:t>3</w:t>
        </w:r>
      </w:fldSimple>
      <w:r w:rsidR="00530154">
        <w:t>.</w:t>
      </w:r>
      <w:fldSimple w:instr=" SEQ Bảng \* ARABIC \s 1 ">
        <w:r w:rsidR="00530154">
          <w:rPr>
            <w:noProof/>
          </w:rPr>
          <w:t>15</w:t>
        </w:r>
      </w:fldSimple>
      <w:r>
        <w:t xml:space="preserve"> Kiểm thử chức năng DELETE</w:t>
      </w:r>
      <w:bookmarkEnd w:id="204"/>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713D19C2"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19F615"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025D66"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C5B666" w14:textId="65C960FA" w:rsidR="00A345CC" w:rsidRPr="00AB7611" w:rsidRDefault="00251B6E"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BF31E34"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8DA7EBD"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79CF21F4"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2267B" w14:textId="32AD22F4" w:rsidR="00A345CC" w:rsidRPr="00AB7611" w:rsidRDefault="00251B6E" w:rsidP="00DB3FA8">
            <w:pPr>
              <w:spacing w:before="0" w:after="0" w:line="240" w:lineRule="auto"/>
              <w:jc w:val="center"/>
              <w:rPr>
                <w:sz w:val="24"/>
                <w:szCs w:val="24"/>
              </w:rPr>
            </w:pPr>
            <w:r>
              <w:rPr>
                <w:sz w:val="24"/>
                <w:szCs w:val="24"/>
              </w:rPr>
              <w:t>6</w:t>
            </w:r>
          </w:p>
        </w:tc>
        <w:tc>
          <w:tcPr>
            <w:tcW w:w="1237" w:type="pct"/>
            <w:tcBorders>
              <w:top w:val="single" w:sz="4" w:space="0" w:color="000000"/>
              <w:left w:val="single" w:sz="4" w:space="0" w:color="000000"/>
              <w:bottom w:val="single" w:sz="4" w:space="0" w:color="000000"/>
              <w:right w:val="single" w:sz="4" w:space="0" w:color="000000"/>
            </w:tcBorders>
            <w:vAlign w:val="center"/>
          </w:tcPr>
          <w:p w14:paraId="635B1206" w14:textId="0CA28F9D" w:rsidR="00A345CC" w:rsidRPr="00AB7611" w:rsidRDefault="00251B6E" w:rsidP="00DB3FA8">
            <w:pPr>
              <w:spacing w:before="0" w:after="0" w:line="240" w:lineRule="auto"/>
              <w:jc w:val="center"/>
              <w:rPr>
                <w:color w:val="000000"/>
                <w:szCs w:val="26"/>
              </w:rPr>
            </w:pPr>
            <w:r>
              <w:rPr>
                <w:color w:val="000000"/>
                <w:szCs w:val="26"/>
              </w:rPr>
              <w:t>Không chọn đối tượng delete</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CF6C1D" w14:textId="19B00804" w:rsidR="00A345CC" w:rsidRPr="00251B6E" w:rsidRDefault="00251B6E" w:rsidP="00251B6E">
            <w:pPr>
              <w:spacing w:before="0" w:after="0" w:line="240" w:lineRule="auto"/>
              <w:jc w:val="left"/>
              <w:rPr>
                <w:sz w:val="24"/>
                <w:szCs w:val="24"/>
              </w:rPr>
            </w:pPr>
            <w:r>
              <w:rPr>
                <w:sz w:val="24"/>
                <w:szCs w:val="24"/>
              </w:rPr>
              <w:t>1: Vào màn hình và bấm Delete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F4073" w14:textId="77777777" w:rsidR="00A345CC" w:rsidRDefault="00251B6E" w:rsidP="00251B6E">
            <w:pPr>
              <w:spacing w:before="0" w:after="0" w:line="240" w:lineRule="auto"/>
              <w:jc w:val="left"/>
              <w:rPr>
                <w:szCs w:val="24"/>
              </w:rPr>
            </w:pPr>
            <w:r>
              <w:rPr>
                <w:szCs w:val="24"/>
              </w:rPr>
              <w:t>1.1: Không xóa phần tử nào</w:t>
            </w:r>
          </w:p>
          <w:p w14:paraId="2B7358A6" w14:textId="19786E1D" w:rsidR="00251B6E" w:rsidRPr="00AB7611" w:rsidRDefault="00251B6E" w:rsidP="00251B6E">
            <w:pPr>
              <w:spacing w:before="0" w:after="0" w:line="240" w:lineRule="auto"/>
              <w:jc w:val="left"/>
              <w:rPr>
                <w:sz w:val="24"/>
                <w:szCs w:val="24"/>
              </w:rPr>
            </w:pPr>
            <w:r>
              <w:rPr>
                <w:szCs w:val="24"/>
              </w:rPr>
              <w:t>1.2: Show warning Message: “please select a row”</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C900E"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066AFB15"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688AE" w14:textId="48BC382E" w:rsidR="00A345CC" w:rsidRDefault="00251B6E" w:rsidP="00DB3FA8">
            <w:pPr>
              <w:spacing w:before="0" w:after="0" w:line="240" w:lineRule="auto"/>
              <w:jc w:val="center"/>
              <w:rPr>
                <w:sz w:val="24"/>
                <w:szCs w:val="24"/>
              </w:rPr>
            </w:pPr>
            <w:r>
              <w:rPr>
                <w:sz w:val="24"/>
                <w:szCs w:val="24"/>
              </w:rPr>
              <w:t>7</w:t>
            </w:r>
          </w:p>
        </w:tc>
        <w:tc>
          <w:tcPr>
            <w:tcW w:w="1237" w:type="pct"/>
            <w:tcBorders>
              <w:top w:val="single" w:sz="4" w:space="0" w:color="000000"/>
              <w:left w:val="single" w:sz="4" w:space="0" w:color="000000"/>
              <w:bottom w:val="single" w:sz="4" w:space="0" w:color="000000"/>
              <w:right w:val="single" w:sz="4" w:space="0" w:color="000000"/>
            </w:tcBorders>
            <w:vAlign w:val="center"/>
          </w:tcPr>
          <w:p w14:paraId="04C62925" w14:textId="6EE4676E" w:rsidR="00A345CC" w:rsidRDefault="00251B6E" w:rsidP="00DB3FA8">
            <w:pPr>
              <w:spacing w:before="0" w:after="0" w:line="240" w:lineRule="auto"/>
              <w:jc w:val="center"/>
              <w:rPr>
                <w:color w:val="000000"/>
                <w:szCs w:val="26"/>
              </w:rPr>
            </w:pPr>
            <w:r>
              <w:rPr>
                <w:color w:val="000000"/>
                <w:szCs w:val="26"/>
              </w:rPr>
              <w:t xml:space="preserve">Đã chọn đối tượng để delete </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D7F4C" w14:textId="77777777" w:rsidR="00A345CC" w:rsidRDefault="00251B6E" w:rsidP="00251B6E">
            <w:pPr>
              <w:spacing w:before="0" w:after="0" w:line="240" w:lineRule="auto"/>
              <w:jc w:val="left"/>
              <w:rPr>
                <w:sz w:val="24"/>
                <w:szCs w:val="24"/>
              </w:rPr>
            </w:pPr>
            <w:r>
              <w:rPr>
                <w:sz w:val="24"/>
                <w:szCs w:val="24"/>
              </w:rPr>
              <w:t>1: Chọn một row chứa trường muốn xóa</w:t>
            </w:r>
          </w:p>
          <w:p w14:paraId="4125312E" w14:textId="0C4523FC" w:rsidR="00251B6E" w:rsidRPr="00AB7611" w:rsidRDefault="00251B6E" w:rsidP="00251B6E">
            <w:pPr>
              <w:spacing w:before="0" w:after="0" w:line="240" w:lineRule="auto"/>
              <w:jc w:val="left"/>
              <w:rPr>
                <w:sz w:val="24"/>
                <w:szCs w:val="24"/>
              </w:rPr>
            </w:pPr>
            <w:r>
              <w:rPr>
                <w:sz w:val="24"/>
                <w:szCs w:val="24"/>
              </w:rPr>
              <w:t>2: Nhấn Delete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C4572" w14:textId="1876B119" w:rsidR="00A345CC" w:rsidRDefault="00251B6E" w:rsidP="00251B6E">
            <w:pPr>
              <w:spacing w:before="0" w:after="0" w:line="240" w:lineRule="auto"/>
              <w:jc w:val="left"/>
              <w:rPr>
                <w:color w:val="000000"/>
                <w:szCs w:val="26"/>
              </w:rPr>
            </w:pPr>
            <w:r>
              <w:rPr>
                <w:color w:val="000000"/>
                <w:szCs w:val="26"/>
              </w:rPr>
              <w:t>2.1: Xóa thành công phần tử đã chọn trong cơ sở dữ liệu</w:t>
            </w:r>
          </w:p>
          <w:p w14:paraId="4ADC8927" w14:textId="05F46F4E" w:rsidR="00251B6E" w:rsidRDefault="00251B6E" w:rsidP="00251B6E">
            <w:pPr>
              <w:spacing w:before="0" w:after="0" w:line="240" w:lineRule="auto"/>
              <w:jc w:val="left"/>
              <w:rPr>
                <w:color w:val="000000"/>
                <w:szCs w:val="26"/>
              </w:rPr>
            </w:pPr>
            <w:r>
              <w:rPr>
                <w:color w:val="000000"/>
                <w:szCs w:val="26"/>
              </w:rPr>
              <w:t>2.2: Show success button ”Delete successfully ”</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867609" w14:textId="77777777" w:rsidR="00A345CC" w:rsidRDefault="00A345CC" w:rsidP="00DB3FA8">
            <w:pPr>
              <w:spacing w:before="0" w:after="0" w:line="240" w:lineRule="auto"/>
              <w:jc w:val="center"/>
              <w:rPr>
                <w:sz w:val="24"/>
                <w:szCs w:val="24"/>
              </w:rPr>
            </w:pPr>
            <w:r>
              <w:rPr>
                <w:sz w:val="24"/>
                <w:szCs w:val="24"/>
              </w:rPr>
              <w:t>Đạt được</w:t>
            </w:r>
          </w:p>
        </w:tc>
      </w:tr>
      <w:tr w:rsidR="009A49C6" w:rsidRPr="00AB7611" w14:paraId="7D80A123"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8A85" w14:textId="4AB2A7E9" w:rsidR="009A49C6" w:rsidRDefault="009A49C6" w:rsidP="00DB3FA8">
            <w:pPr>
              <w:spacing w:before="0" w:after="0" w:line="240" w:lineRule="auto"/>
              <w:jc w:val="center"/>
              <w:rPr>
                <w:sz w:val="24"/>
                <w:szCs w:val="24"/>
              </w:rPr>
            </w:pPr>
            <w:r>
              <w:rPr>
                <w:sz w:val="24"/>
                <w:szCs w:val="24"/>
              </w:rPr>
              <w:t>8</w:t>
            </w:r>
          </w:p>
        </w:tc>
        <w:tc>
          <w:tcPr>
            <w:tcW w:w="1237" w:type="pct"/>
            <w:tcBorders>
              <w:top w:val="single" w:sz="4" w:space="0" w:color="000000"/>
              <w:left w:val="single" w:sz="4" w:space="0" w:color="000000"/>
              <w:bottom w:val="single" w:sz="4" w:space="0" w:color="000000"/>
              <w:right w:val="single" w:sz="4" w:space="0" w:color="000000"/>
            </w:tcBorders>
            <w:vAlign w:val="center"/>
          </w:tcPr>
          <w:p w14:paraId="04CCDFBF" w14:textId="5DF0DCF0" w:rsidR="009A49C6" w:rsidRDefault="009A49C6" w:rsidP="00DB3FA8">
            <w:pPr>
              <w:spacing w:before="0" w:after="0" w:line="240" w:lineRule="auto"/>
              <w:jc w:val="center"/>
              <w:rPr>
                <w:color w:val="000000"/>
                <w:szCs w:val="26"/>
              </w:rPr>
            </w:pPr>
            <w:r>
              <w:rPr>
                <w:color w:val="000000"/>
                <w:szCs w:val="26"/>
              </w:rPr>
              <w:t>Hiển thị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32652B" w14:textId="77777777" w:rsidR="009A49C6" w:rsidRDefault="009A49C6" w:rsidP="00251B6E">
            <w:pPr>
              <w:spacing w:before="0" w:after="0" w:line="240" w:lineRule="auto"/>
              <w:jc w:val="left"/>
              <w:rPr>
                <w:sz w:val="24"/>
                <w:szCs w:val="24"/>
              </w:rPr>
            </w:pPr>
            <w:r>
              <w:rPr>
                <w:sz w:val="24"/>
                <w:szCs w:val="24"/>
              </w:rPr>
              <w:t>1: Vào màn hình MedicineScreen</w:t>
            </w:r>
          </w:p>
          <w:p w14:paraId="42B0442E" w14:textId="40EC18EF" w:rsidR="009A49C6" w:rsidRDefault="009A49C6" w:rsidP="00251B6E">
            <w:pPr>
              <w:spacing w:before="0" w:after="0" w:line="240" w:lineRule="auto"/>
              <w:jc w:val="left"/>
              <w:rPr>
                <w:sz w:val="24"/>
                <w:szCs w:val="24"/>
              </w:rPr>
            </w:pPr>
            <w:r>
              <w:rPr>
                <w:sz w:val="24"/>
                <w:szCs w:val="24"/>
              </w:rPr>
              <w:t>2: Nhấn Virew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46F79" w14:textId="3C337F91" w:rsidR="009A49C6" w:rsidRDefault="009A49C6" w:rsidP="00251B6E">
            <w:pPr>
              <w:spacing w:before="0" w:after="0" w:line="240" w:lineRule="auto"/>
              <w:jc w:val="left"/>
              <w:rPr>
                <w:color w:val="000000"/>
                <w:szCs w:val="26"/>
              </w:rPr>
            </w:pPr>
            <w:r>
              <w:rPr>
                <w:color w:val="000000"/>
                <w:szCs w:val="26"/>
              </w:rPr>
              <w:t>1: Tất cả thông tin thuốc trong cơ sở dữ liệu được hiển thị lên màn hình</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58233" w14:textId="658673C5" w:rsidR="009A49C6" w:rsidRDefault="009A49C6" w:rsidP="00DB3FA8">
            <w:pPr>
              <w:spacing w:before="0" w:after="0" w:line="240" w:lineRule="auto"/>
              <w:jc w:val="center"/>
              <w:rPr>
                <w:sz w:val="24"/>
                <w:szCs w:val="24"/>
              </w:rPr>
            </w:pPr>
            <w:r>
              <w:rPr>
                <w:sz w:val="24"/>
                <w:szCs w:val="24"/>
              </w:rPr>
              <w:t>Đạt được</w:t>
            </w:r>
          </w:p>
        </w:tc>
      </w:tr>
    </w:tbl>
    <w:p w14:paraId="512F16DD" w14:textId="77777777" w:rsidR="00A345CC" w:rsidRPr="00D3324F" w:rsidRDefault="00A345CC" w:rsidP="00A345CC"/>
    <w:p w14:paraId="168D0C02" w14:textId="2153DCC2" w:rsidR="00A345CC" w:rsidRDefault="00A345CC" w:rsidP="00A345CC">
      <w:pPr>
        <w:pStyle w:val="Heading4"/>
      </w:pPr>
      <w:bookmarkStart w:id="205" w:name="_Toc142003682"/>
      <w:r>
        <w:lastRenderedPageBreak/>
        <w:t xml:space="preserve">Hiển thị thông tin </w:t>
      </w:r>
      <w:r w:rsidR="009A49C6">
        <w:t>ở màn BioTesScreent</w:t>
      </w:r>
      <w:bookmarkEnd w:id="205"/>
    </w:p>
    <w:p w14:paraId="3C125589" w14:textId="3CBC0B6C" w:rsidR="00A345CC" w:rsidRDefault="00A345CC" w:rsidP="00A345CC">
      <w:r>
        <w:t>Mục tiêu thử nghiệm: Để đảm bảo dữ liệu được đọc thành công từ cơ sở dữ liệu và hiển thị lên giao diện người dùng</w:t>
      </w:r>
      <w:r w:rsidR="00251B6E">
        <w:t>. Được kiểm thử trên màn hình</w:t>
      </w:r>
      <w:r w:rsidR="009A49C6">
        <w:t xml:space="preserve"> BioTestScreen</w:t>
      </w:r>
      <w:r w:rsidR="00251B6E">
        <w:t xml:space="preserve"> </w:t>
      </w:r>
      <w:r w:rsidR="009A49C6">
        <w:t>.</w:t>
      </w:r>
    </w:p>
    <w:p w14:paraId="43FD0CA2" w14:textId="5BE0C167" w:rsidR="00DB3FA8" w:rsidRDefault="00DB3FA8" w:rsidP="00DB3FA8">
      <w:pPr>
        <w:pStyle w:val="Caption"/>
        <w:keepNext/>
      </w:pPr>
      <w:bookmarkStart w:id="206" w:name="_Toc141985653"/>
      <w:r>
        <w:t xml:space="preserve">Bảng </w:t>
      </w:r>
      <w:fldSimple w:instr=" STYLEREF 1 \s ">
        <w:r w:rsidR="00530154">
          <w:rPr>
            <w:noProof/>
          </w:rPr>
          <w:t>3</w:t>
        </w:r>
      </w:fldSimple>
      <w:r w:rsidR="00530154">
        <w:t>.</w:t>
      </w:r>
      <w:fldSimple w:instr=" SEQ Bảng \* ARABIC \s 1 ">
        <w:r w:rsidR="00530154">
          <w:rPr>
            <w:noProof/>
          </w:rPr>
          <w:t>16</w:t>
        </w:r>
      </w:fldSimple>
      <w:r>
        <w:t xml:space="preserve"> Kiểm thử chức năng hiển thị </w:t>
      </w:r>
      <w:r w:rsidR="009A49C6">
        <w:t>trên màn hình BioTestScreen</w:t>
      </w:r>
      <w:bookmarkEnd w:id="206"/>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754"/>
        <w:gridCol w:w="2117"/>
        <w:gridCol w:w="2341"/>
        <w:gridCol w:w="1963"/>
        <w:gridCol w:w="1573"/>
      </w:tblGrid>
      <w:tr w:rsidR="00A345CC" w:rsidRPr="00AB7611" w14:paraId="4772AB84"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A28570"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3E5C692"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FFA150" w14:textId="77498B72" w:rsidR="00A345CC" w:rsidRPr="00AB7611" w:rsidRDefault="009A49C6"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DC3E79"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1557B95"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681871" w:rsidRPr="00AB7611" w14:paraId="4EDE6D2D"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AEB1F" w14:textId="45167E8D" w:rsidR="00681871" w:rsidRDefault="00681871" w:rsidP="00681871">
            <w:pPr>
              <w:spacing w:before="0" w:after="0" w:line="240" w:lineRule="auto"/>
              <w:jc w:val="center"/>
              <w:rPr>
                <w:sz w:val="24"/>
                <w:szCs w:val="24"/>
              </w:rPr>
            </w:pPr>
            <w:r>
              <w:rPr>
                <w:sz w:val="24"/>
                <w:szCs w:val="24"/>
              </w:rPr>
              <w:t>9</w:t>
            </w:r>
          </w:p>
        </w:tc>
        <w:tc>
          <w:tcPr>
            <w:tcW w:w="1237" w:type="pct"/>
            <w:tcBorders>
              <w:top w:val="single" w:sz="4" w:space="0" w:color="000000"/>
              <w:left w:val="single" w:sz="4" w:space="0" w:color="000000"/>
              <w:bottom w:val="single" w:sz="4" w:space="0" w:color="000000"/>
              <w:right w:val="single" w:sz="4" w:space="0" w:color="000000"/>
            </w:tcBorders>
            <w:vAlign w:val="center"/>
          </w:tcPr>
          <w:p w14:paraId="0D4ADC88" w14:textId="0B01C230" w:rsidR="00681871" w:rsidRDefault="00681871" w:rsidP="00681871">
            <w:pPr>
              <w:spacing w:before="0" w:after="0" w:line="240" w:lineRule="auto"/>
              <w:jc w:val="center"/>
              <w:rPr>
                <w:color w:val="000000"/>
                <w:szCs w:val="26"/>
              </w:rPr>
            </w:pPr>
            <w:r>
              <w:rPr>
                <w:color w:val="000000"/>
                <w:szCs w:val="26"/>
              </w:rPr>
              <w:t>Load patiet</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3728B" w14:textId="77777777" w:rsidR="00681871" w:rsidRDefault="00681871" w:rsidP="00681871">
            <w:pPr>
              <w:spacing w:before="0" w:after="0" w:line="240" w:lineRule="auto"/>
              <w:jc w:val="left"/>
              <w:rPr>
                <w:sz w:val="24"/>
                <w:szCs w:val="24"/>
              </w:rPr>
            </w:pPr>
            <w:r>
              <w:rPr>
                <w:sz w:val="24"/>
                <w:szCs w:val="24"/>
              </w:rPr>
              <w:t>1: Vào màn hình BioTestScreen</w:t>
            </w:r>
          </w:p>
          <w:p w14:paraId="16CE26CD" w14:textId="77777777" w:rsidR="00681871" w:rsidRDefault="00681871" w:rsidP="00681871">
            <w:pPr>
              <w:spacing w:before="0" w:after="0" w:line="240" w:lineRule="auto"/>
              <w:jc w:val="left"/>
              <w:rPr>
                <w:sz w:val="24"/>
                <w:szCs w:val="24"/>
              </w:rPr>
            </w:pPr>
            <w:r>
              <w:rPr>
                <w:sz w:val="24"/>
                <w:szCs w:val="24"/>
              </w:rPr>
              <w:t>2: Chọn ngày khám</w:t>
            </w:r>
          </w:p>
          <w:p w14:paraId="7DB333F3" w14:textId="77777777" w:rsidR="00681871" w:rsidRDefault="00681871" w:rsidP="00681871">
            <w:pPr>
              <w:spacing w:before="0" w:after="0" w:line="240" w:lineRule="auto"/>
              <w:jc w:val="left"/>
              <w:rPr>
                <w:sz w:val="24"/>
                <w:szCs w:val="24"/>
              </w:rPr>
            </w:pPr>
            <w:r>
              <w:rPr>
                <w:sz w:val="24"/>
                <w:szCs w:val="24"/>
              </w:rPr>
              <w:t>3: Nhấn View button</w:t>
            </w:r>
          </w:p>
          <w:p w14:paraId="0BFAFFD6" w14:textId="1E94FC33" w:rsidR="00681871"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4C6EF" w14:textId="7711EB94" w:rsidR="00681871" w:rsidRDefault="00681871" w:rsidP="00681871">
            <w:pPr>
              <w:spacing w:before="0" w:after="0" w:line="240" w:lineRule="auto"/>
              <w:jc w:val="left"/>
              <w:rPr>
                <w:szCs w:val="24"/>
              </w:rPr>
            </w:pPr>
            <w:r>
              <w:rPr>
                <w:szCs w:val="24"/>
              </w:rPr>
              <w:t>3: Tất cả các bệnh nhân thăm khám được hiển thị trong ComboBox patient</w:t>
            </w:r>
          </w:p>
          <w:p w14:paraId="37357196" w14:textId="77777777" w:rsidR="00681871" w:rsidRDefault="00681871" w:rsidP="00681871">
            <w:pPr>
              <w:spacing w:before="0" w:after="0" w:line="240" w:lineRule="auto"/>
              <w:jc w:val="left"/>
              <w:rPr>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34DDA" w14:textId="6FCB3382" w:rsidR="00681871" w:rsidRDefault="00681871" w:rsidP="00681871">
            <w:pPr>
              <w:spacing w:before="0" w:after="0" w:line="240" w:lineRule="auto"/>
              <w:jc w:val="center"/>
              <w:rPr>
                <w:sz w:val="24"/>
                <w:szCs w:val="24"/>
              </w:rPr>
            </w:pPr>
            <w:r>
              <w:rPr>
                <w:sz w:val="24"/>
                <w:szCs w:val="24"/>
              </w:rPr>
              <w:t>Đạt được</w:t>
            </w:r>
          </w:p>
        </w:tc>
      </w:tr>
      <w:tr w:rsidR="00681871" w:rsidRPr="00AB7611" w14:paraId="0B0D6DFC"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ABD20" w14:textId="7B1B4139" w:rsidR="00681871" w:rsidRPr="00AB7611" w:rsidRDefault="00681871" w:rsidP="00681871">
            <w:pPr>
              <w:spacing w:before="0" w:after="0" w:line="240" w:lineRule="auto"/>
              <w:jc w:val="center"/>
              <w:rPr>
                <w:sz w:val="24"/>
                <w:szCs w:val="24"/>
              </w:rPr>
            </w:pPr>
            <w:r>
              <w:rPr>
                <w:sz w:val="24"/>
                <w:szCs w:val="24"/>
              </w:rPr>
              <w:t>10</w:t>
            </w:r>
          </w:p>
        </w:tc>
        <w:tc>
          <w:tcPr>
            <w:tcW w:w="1237" w:type="pct"/>
            <w:tcBorders>
              <w:top w:val="single" w:sz="4" w:space="0" w:color="000000"/>
              <w:left w:val="single" w:sz="4" w:space="0" w:color="000000"/>
              <w:bottom w:val="single" w:sz="4" w:space="0" w:color="000000"/>
              <w:right w:val="single" w:sz="4" w:space="0" w:color="000000"/>
            </w:tcBorders>
            <w:vAlign w:val="center"/>
          </w:tcPr>
          <w:p w14:paraId="23A62F39" w14:textId="191C75AF" w:rsidR="00681871" w:rsidRPr="00AB7611" w:rsidRDefault="00681871" w:rsidP="00681871">
            <w:pPr>
              <w:spacing w:before="0" w:after="0" w:line="240" w:lineRule="auto"/>
              <w:jc w:val="center"/>
              <w:rPr>
                <w:color w:val="000000"/>
                <w:szCs w:val="26"/>
              </w:rPr>
            </w:pPr>
            <w:r>
              <w:rPr>
                <w:color w:val="000000"/>
                <w:szCs w:val="26"/>
              </w:rPr>
              <w:t>Thêm thông tin xét nghiệm</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36557" w14:textId="77777777" w:rsidR="00681871" w:rsidRDefault="00681871" w:rsidP="00681871">
            <w:pPr>
              <w:spacing w:before="0" w:after="0" w:line="240" w:lineRule="auto"/>
              <w:jc w:val="left"/>
              <w:rPr>
                <w:sz w:val="24"/>
                <w:szCs w:val="24"/>
              </w:rPr>
            </w:pPr>
            <w:r>
              <w:rPr>
                <w:sz w:val="24"/>
                <w:szCs w:val="24"/>
              </w:rPr>
              <w:t>1: Vào màn hình BioTestScreen</w:t>
            </w:r>
          </w:p>
          <w:p w14:paraId="68621B50" w14:textId="77777777" w:rsidR="00681871" w:rsidRDefault="00681871" w:rsidP="00681871">
            <w:pPr>
              <w:spacing w:before="0" w:after="0" w:line="240" w:lineRule="auto"/>
              <w:jc w:val="left"/>
              <w:rPr>
                <w:sz w:val="24"/>
                <w:szCs w:val="24"/>
              </w:rPr>
            </w:pPr>
            <w:r>
              <w:rPr>
                <w:sz w:val="24"/>
                <w:szCs w:val="24"/>
              </w:rPr>
              <w:t>2: Chọn ngày khám</w:t>
            </w:r>
          </w:p>
          <w:p w14:paraId="00B2CE37" w14:textId="4DD166FD" w:rsidR="00681871" w:rsidRDefault="00681871" w:rsidP="00681871">
            <w:pPr>
              <w:spacing w:before="0" w:after="0" w:line="240" w:lineRule="auto"/>
              <w:jc w:val="left"/>
              <w:rPr>
                <w:sz w:val="24"/>
                <w:szCs w:val="24"/>
              </w:rPr>
            </w:pPr>
            <w:r>
              <w:rPr>
                <w:sz w:val="24"/>
                <w:szCs w:val="24"/>
              </w:rPr>
              <w:t>3: Nhấn View button</w:t>
            </w:r>
          </w:p>
          <w:p w14:paraId="500FF242" w14:textId="69644383" w:rsidR="00681871" w:rsidRDefault="00681871" w:rsidP="00681871">
            <w:pPr>
              <w:spacing w:before="0" w:after="0" w:line="240" w:lineRule="auto"/>
              <w:jc w:val="left"/>
              <w:rPr>
                <w:sz w:val="24"/>
                <w:szCs w:val="24"/>
              </w:rPr>
            </w:pPr>
            <w:r>
              <w:rPr>
                <w:sz w:val="24"/>
                <w:szCs w:val="24"/>
              </w:rPr>
              <w:t>4: Chọn bệnh nhân trong danh sách đăng kí</w:t>
            </w:r>
          </w:p>
          <w:p w14:paraId="3A88C232" w14:textId="5B9900BC" w:rsidR="00681871" w:rsidRDefault="00681871" w:rsidP="00681871">
            <w:pPr>
              <w:spacing w:before="0" w:after="0" w:line="240" w:lineRule="auto"/>
              <w:jc w:val="left"/>
              <w:rPr>
                <w:sz w:val="24"/>
                <w:szCs w:val="24"/>
              </w:rPr>
            </w:pPr>
            <w:r>
              <w:rPr>
                <w:sz w:val="24"/>
                <w:szCs w:val="24"/>
              </w:rPr>
              <w:t xml:space="preserve">5: Chọn Add button </w:t>
            </w:r>
          </w:p>
          <w:p w14:paraId="0E3E2AE4" w14:textId="1F8B57AC" w:rsidR="00681871" w:rsidRDefault="00681871" w:rsidP="00681871">
            <w:pPr>
              <w:spacing w:before="0" w:after="0" w:line="240" w:lineRule="auto"/>
              <w:jc w:val="left"/>
              <w:rPr>
                <w:sz w:val="24"/>
                <w:szCs w:val="24"/>
              </w:rPr>
            </w:pPr>
            <w:r>
              <w:rPr>
                <w:sz w:val="24"/>
                <w:szCs w:val="24"/>
              </w:rPr>
              <w:t>6: Thêm các trường thông tin xét nghiệm</w:t>
            </w:r>
          </w:p>
          <w:p w14:paraId="3AD53244" w14:textId="69657A3F" w:rsidR="00681871" w:rsidRDefault="00681871" w:rsidP="00681871">
            <w:pPr>
              <w:spacing w:before="0" w:after="0" w:line="240" w:lineRule="auto"/>
              <w:jc w:val="left"/>
              <w:rPr>
                <w:sz w:val="24"/>
                <w:szCs w:val="24"/>
              </w:rPr>
            </w:pPr>
            <w:r>
              <w:rPr>
                <w:sz w:val="24"/>
                <w:szCs w:val="24"/>
              </w:rPr>
              <w:t>7: Nhấn Save button</w:t>
            </w:r>
          </w:p>
          <w:p w14:paraId="396E52D5" w14:textId="12D913C6" w:rsidR="00681871" w:rsidRPr="009A49C6"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22F90" w14:textId="172A6877" w:rsidR="00681871" w:rsidRDefault="00681871" w:rsidP="00681871">
            <w:pPr>
              <w:spacing w:before="0" w:after="0" w:line="240" w:lineRule="auto"/>
              <w:jc w:val="left"/>
              <w:rPr>
                <w:szCs w:val="24"/>
              </w:rPr>
            </w:pPr>
            <w:r>
              <w:rPr>
                <w:szCs w:val="24"/>
              </w:rPr>
              <w:t>4.1: Thông tin cơ bản người bệnh đăng kí được hiển thị tại các trường tương ứng.</w:t>
            </w:r>
          </w:p>
          <w:p w14:paraId="169109C3" w14:textId="491635B5" w:rsidR="00681871" w:rsidRDefault="00681871" w:rsidP="00681871">
            <w:pPr>
              <w:spacing w:before="0" w:after="0" w:line="240" w:lineRule="auto"/>
              <w:jc w:val="left"/>
              <w:rPr>
                <w:szCs w:val="24"/>
              </w:rPr>
            </w:pPr>
            <w:r>
              <w:rPr>
                <w:szCs w:val="24"/>
              </w:rPr>
              <w:t>4.2: Tất cả các trường đều bị disable</w:t>
            </w:r>
          </w:p>
          <w:p w14:paraId="3014A36F" w14:textId="77777777" w:rsidR="00681871" w:rsidRDefault="00681871" w:rsidP="00681871">
            <w:pPr>
              <w:spacing w:before="0" w:after="0" w:line="240" w:lineRule="auto"/>
              <w:jc w:val="left"/>
              <w:rPr>
                <w:szCs w:val="24"/>
              </w:rPr>
            </w:pPr>
            <w:r>
              <w:rPr>
                <w:szCs w:val="24"/>
              </w:rPr>
              <w:t>5.1: Các trường thông tin về thông tin xét nghệm được xóa hết và enable</w:t>
            </w:r>
          </w:p>
          <w:p w14:paraId="3AB3E4F1" w14:textId="21B8593A" w:rsidR="00681871" w:rsidRDefault="00681871" w:rsidP="00681871">
            <w:pPr>
              <w:spacing w:before="0" w:after="0" w:line="240" w:lineRule="auto"/>
              <w:jc w:val="left"/>
              <w:rPr>
                <w:szCs w:val="24"/>
              </w:rPr>
            </w:pPr>
            <w:r>
              <w:rPr>
                <w:szCs w:val="24"/>
              </w:rPr>
              <w:t xml:space="preserve">5.2: Các trường thông tin cơ bản của bệnh nhân vẫn là disable khôn cho phép chỉnh sửa tại màn này </w:t>
            </w:r>
          </w:p>
          <w:p w14:paraId="1DFA8A71" w14:textId="5C147FEB" w:rsidR="00681871" w:rsidRDefault="00681871" w:rsidP="00681871">
            <w:pPr>
              <w:spacing w:before="0" w:after="0" w:line="240" w:lineRule="auto"/>
              <w:jc w:val="left"/>
              <w:rPr>
                <w:szCs w:val="24"/>
              </w:rPr>
            </w:pPr>
            <w:r>
              <w:rPr>
                <w:szCs w:val="24"/>
              </w:rPr>
              <w:t>7.1: Thêm thông tin thành công vào database</w:t>
            </w:r>
          </w:p>
          <w:p w14:paraId="4D7E66B1" w14:textId="6CF18749" w:rsidR="00681871" w:rsidRDefault="00681871" w:rsidP="00681871">
            <w:pPr>
              <w:spacing w:before="0" w:after="0" w:line="240" w:lineRule="auto"/>
              <w:jc w:val="left"/>
              <w:rPr>
                <w:szCs w:val="24"/>
              </w:rPr>
            </w:pPr>
            <w:r>
              <w:rPr>
                <w:szCs w:val="24"/>
              </w:rPr>
              <w:t>7.2: Show success message:”Add successfully”</w:t>
            </w:r>
          </w:p>
          <w:p w14:paraId="586C86E6" w14:textId="7F85E712" w:rsidR="00681871" w:rsidRPr="00AB7611" w:rsidRDefault="00681871" w:rsidP="00681871">
            <w:pPr>
              <w:spacing w:before="0" w:after="0" w:line="240" w:lineRule="auto"/>
              <w:jc w:val="left"/>
              <w:rPr>
                <w:sz w:val="24"/>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0175F" w14:textId="77777777" w:rsidR="00681871" w:rsidRPr="00AB7611" w:rsidRDefault="00681871" w:rsidP="00681871">
            <w:pPr>
              <w:spacing w:before="0" w:after="0" w:line="240" w:lineRule="auto"/>
              <w:jc w:val="center"/>
              <w:rPr>
                <w:sz w:val="24"/>
                <w:szCs w:val="24"/>
              </w:rPr>
            </w:pPr>
            <w:r>
              <w:rPr>
                <w:sz w:val="24"/>
                <w:szCs w:val="24"/>
              </w:rPr>
              <w:t>Đạt được</w:t>
            </w:r>
          </w:p>
        </w:tc>
      </w:tr>
      <w:tr w:rsidR="00681871" w:rsidRPr="00AB7611" w14:paraId="13F18DAA"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2ECDB" w14:textId="5D70F298" w:rsidR="00681871" w:rsidRDefault="00681871" w:rsidP="00681871">
            <w:pPr>
              <w:spacing w:before="0" w:after="0" w:line="240" w:lineRule="auto"/>
              <w:jc w:val="center"/>
              <w:rPr>
                <w:sz w:val="24"/>
                <w:szCs w:val="24"/>
              </w:rPr>
            </w:pPr>
            <w:r>
              <w:rPr>
                <w:sz w:val="24"/>
                <w:szCs w:val="24"/>
              </w:rPr>
              <w:t>11</w:t>
            </w:r>
          </w:p>
        </w:tc>
        <w:tc>
          <w:tcPr>
            <w:tcW w:w="1237" w:type="pct"/>
            <w:tcBorders>
              <w:top w:val="single" w:sz="4" w:space="0" w:color="000000"/>
              <w:left w:val="single" w:sz="4" w:space="0" w:color="000000"/>
              <w:bottom w:val="single" w:sz="4" w:space="0" w:color="000000"/>
              <w:right w:val="single" w:sz="4" w:space="0" w:color="000000"/>
            </w:tcBorders>
            <w:vAlign w:val="center"/>
          </w:tcPr>
          <w:p w14:paraId="481556EA" w14:textId="62A8D59F" w:rsidR="00681871" w:rsidRDefault="00681871" w:rsidP="00681871">
            <w:pPr>
              <w:spacing w:before="0" w:after="0" w:line="240" w:lineRule="auto"/>
              <w:jc w:val="center"/>
              <w:rPr>
                <w:color w:val="000000"/>
                <w:szCs w:val="26"/>
              </w:rPr>
            </w:pPr>
            <w:r>
              <w:rPr>
                <w:color w:val="000000"/>
                <w:szCs w:val="26"/>
              </w:rPr>
              <w:t>Xóa thông tin xét nghiệm</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D2D747" w14:textId="77777777" w:rsidR="00681871" w:rsidRDefault="00681871" w:rsidP="00681871">
            <w:pPr>
              <w:spacing w:before="0" w:after="0" w:line="240" w:lineRule="auto"/>
              <w:jc w:val="left"/>
              <w:rPr>
                <w:sz w:val="24"/>
                <w:szCs w:val="24"/>
              </w:rPr>
            </w:pPr>
            <w:r>
              <w:rPr>
                <w:sz w:val="24"/>
                <w:szCs w:val="24"/>
              </w:rPr>
              <w:t>1: Vào màn hình BioTestScreen</w:t>
            </w:r>
          </w:p>
          <w:p w14:paraId="4E9990B0" w14:textId="77777777" w:rsidR="00681871" w:rsidRDefault="00681871" w:rsidP="00681871">
            <w:pPr>
              <w:spacing w:before="0" w:after="0" w:line="240" w:lineRule="auto"/>
              <w:jc w:val="left"/>
              <w:rPr>
                <w:sz w:val="24"/>
                <w:szCs w:val="24"/>
              </w:rPr>
            </w:pPr>
            <w:r>
              <w:rPr>
                <w:sz w:val="24"/>
                <w:szCs w:val="24"/>
              </w:rPr>
              <w:t>2: Chọn ngày khám</w:t>
            </w:r>
          </w:p>
          <w:p w14:paraId="74509E3B" w14:textId="77777777" w:rsidR="00681871" w:rsidRDefault="00681871" w:rsidP="00681871">
            <w:pPr>
              <w:spacing w:before="0" w:after="0" w:line="240" w:lineRule="auto"/>
              <w:jc w:val="left"/>
              <w:rPr>
                <w:sz w:val="24"/>
                <w:szCs w:val="24"/>
              </w:rPr>
            </w:pPr>
            <w:r>
              <w:rPr>
                <w:sz w:val="24"/>
                <w:szCs w:val="24"/>
              </w:rPr>
              <w:lastRenderedPageBreak/>
              <w:t>3: Nhấn View button</w:t>
            </w:r>
          </w:p>
          <w:p w14:paraId="53D325A8" w14:textId="77777777" w:rsidR="00681871" w:rsidRDefault="00681871" w:rsidP="00681871">
            <w:pPr>
              <w:spacing w:before="0" w:after="0" w:line="240" w:lineRule="auto"/>
              <w:jc w:val="left"/>
              <w:rPr>
                <w:sz w:val="24"/>
                <w:szCs w:val="24"/>
              </w:rPr>
            </w:pPr>
            <w:r>
              <w:rPr>
                <w:sz w:val="24"/>
                <w:szCs w:val="24"/>
              </w:rPr>
              <w:t>4: Chọn bệnh nhân trong danh sách đăng kí</w:t>
            </w:r>
          </w:p>
          <w:p w14:paraId="66589158" w14:textId="6AE2DF73" w:rsidR="00681871" w:rsidRDefault="00681871" w:rsidP="00681871">
            <w:pPr>
              <w:spacing w:before="0" w:after="0" w:line="240" w:lineRule="auto"/>
              <w:jc w:val="left"/>
              <w:rPr>
                <w:sz w:val="24"/>
                <w:szCs w:val="24"/>
              </w:rPr>
            </w:pPr>
            <w:r>
              <w:rPr>
                <w:sz w:val="24"/>
                <w:szCs w:val="24"/>
              </w:rPr>
              <w:t xml:space="preserve">5: Chọn Delete button </w:t>
            </w:r>
          </w:p>
          <w:p w14:paraId="75B4222D" w14:textId="77777777" w:rsidR="00681871"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54FF9" w14:textId="77777777" w:rsidR="00681871" w:rsidRDefault="00681871" w:rsidP="00681871">
            <w:pPr>
              <w:spacing w:before="0" w:after="0" w:line="240" w:lineRule="auto"/>
              <w:jc w:val="left"/>
              <w:rPr>
                <w:szCs w:val="24"/>
              </w:rPr>
            </w:pPr>
            <w:r>
              <w:rPr>
                <w:szCs w:val="24"/>
              </w:rPr>
              <w:lastRenderedPageBreak/>
              <w:t xml:space="preserve">4.1: Thông tin cơ bản người bệnh đăng kí </w:t>
            </w:r>
            <w:r>
              <w:rPr>
                <w:szCs w:val="24"/>
              </w:rPr>
              <w:lastRenderedPageBreak/>
              <w:t>được hiển thị tại các trường tương ứng.</w:t>
            </w:r>
          </w:p>
          <w:p w14:paraId="67C9CE15" w14:textId="77777777" w:rsidR="00681871" w:rsidRDefault="00681871" w:rsidP="00681871">
            <w:pPr>
              <w:spacing w:before="0" w:after="0" w:line="240" w:lineRule="auto"/>
              <w:jc w:val="left"/>
              <w:rPr>
                <w:szCs w:val="24"/>
              </w:rPr>
            </w:pPr>
            <w:r>
              <w:rPr>
                <w:szCs w:val="24"/>
              </w:rPr>
              <w:t>4.2: Tất cả các trường đều bị disable</w:t>
            </w:r>
          </w:p>
          <w:p w14:paraId="43F3F889" w14:textId="70BF733E" w:rsidR="00681871" w:rsidRDefault="00681871" w:rsidP="00681871">
            <w:pPr>
              <w:spacing w:before="0" w:after="0" w:line="240" w:lineRule="auto"/>
              <w:jc w:val="left"/>
              <w:rPr>
                <w:szCs w:val="24"/>
              </w:rPr>
            </w:pPr>
            <w:r>
              <w:rPr>
                <w:szCs w:val="24"/>
              </w:rPr>
              <w:t>5.1: Thông tin xét nghiệm của bệnh nhân sẽ được xóa</w:t>
            </w:r>
          </w:p>
          <w:p w14:paraId="019271BF" w14:textId="3CBA9BD1" w:rsidR="00681871" w:rsidRDefault="00681871" w:rsidP="00681871">
            <w:pPr>
              <w:spacing w:before="0" w:after="0" w:line="240" w:lineRule="auto"/>
              <w:jc w:val="left"/>
              <w:rPr>
                <w:szCs w:val="24"/>
              </w:rPr>
            </w:pPr>
            <w:r>
              <w:rPr>
                <w:szCs w:val="24"/>
              </w:rPr>
              <w:t>5.2:  Show success message:”Delete successfully”</w:t>
            </w:r>
          </w:p>
          <w:p w14:paraId="1A900A04" w14:textId="77777777" w:rsidR="00681871" w:rsidRDefault="00681871" w:rsidP="00681871">
            <w:pPr>
              <w:spacing w:before="0" w:after="0" w:line="240" w:lineRule="auto"/>
              <w:jc w:val="left"/>
              <w:rPr>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D0410" w14:textId="7E52A1D1" w:rsidR="00681871" w:rsidRDefault="00681871" w:rsidP="00681871">
            <w:pPr>
              <w:spacing w:before="0" w:after="0" w:line="240" w:lineRule="auto"/>
              <w:jc w:val="center"/>
              <w:rPr>
                <w:sz w:val="24"/>
                <w:szCs w:val="24"/>
              </w:rPr>
            </w:pPr>
            <w:r>
              <w:rPr>
                <w:sz w:val="24"/>
                <w:szCs w:val="24"/>
              </w:rPr>
              <w:lastRenderedPageBreak/>
              <w:t>Đạt được</w:t>
            </w:r>
          </w:p>
        </w:tc>
      </w:tr>
    </w:tbl>
    <w:p w14:paraId="1D410130" w14:textId="77777777" w:rsidR="00A345CC" w:rsidRPr="00505CDE" w:rsidRDefault="00A345CC" w:rsidP="00A345CC"/>
    <w:p w14:paraId="78F23EE2" w14:textId="77777777" w:rsidR="004F74D2" w:rsidRDefault="004F74D2" w:rsidP="008E4BB9"/>
    <w:p w14:paraId="631AD7C8" w14:textId="48E38D1D" w:rsidR="008E4BB9" w:rsidRDefault="008E4BB9" w:rsidP="008E4BB9"/>
    <w:p w14:paraId="5CA9654E" w14:textId="59E0A772" w:rsidR="008E4BB9" w:rsidRDefault="00BA0F33" w:rsidP="00BA0F33">
      <w:pPr>
        <w:pStyle w:val="Heading2"/>
      </w:pPr>
      <w:bookmarkStart w:id="207" w:name="_Toc142003683"/>
      <w:r>
        <w:t>Kết Luận</w:t>
      </w:r>
      <w:bookmarkEnd w:id="207"/>
    </w:p>
    <w:p w14:paraId="1FE1DC2A" w14:textId="76BB94A2" w:rsidR="00BA0F33" w:rsidRPr="00BA0F33" w:rsidRDefault="00BA0F33" w:rsidP="000D4FF1">
      <w:pPr>
        <w:ind w:firstLine="284"/>
      </w:pPr>
      <w:r>
        <w:t xml:space="preserve">Như vậy ở chương này đã đi thiết kế hệ thống theo từng phần một </w:t>
      </w:r>
      <w:r w:rsidR="000D4FF1">
        <w:t>khiến cho chương trình có dễ hiểu và dễ mở rộng trong tương lai hơn. Về giao diện thì hoàn thành được yêu cầu về chức năng và còn hạn chế ở sự chi tiết khi có những giá trị, hành động ngoại lệ được đưa vào. Nhưng về tổng quan thì hệ thống đã có thể vận hành thử nghiệm bên cạnh việc tiếp tục maintain về các trường hợp ngoại lệ.</w:t>
      </w:r>
    </w:p>
    <w:p w14:paraId="3E7B45C6" w14:textId="046FD582" w:rsidR="008E4BB9" w:rsidRDefault="008E4BB9" w:rsidP="008E4BB9"/>
    <w:p w14:paraId="2AC1F46D" w14:textId="3FC517F8" w:rsidR="008E4BB9" w:rsidRDefault="00681871" w:rsidP="00681871">
      <w:pPr>
        <w:ind w:firstLine="284"/>
      </w:pPr>
      <w:r>
        <w:br w:type="page"/>
      </w:r>
    </w:p>
    <w:p w14:paraId="36BCB207" w14:textId="5F6B273C" w:rsidR="00B041C9" w:rsidRDefault="00B041C9" w:rsidP="00AB4E8E">
      <w:pPr>
        <w:pStyle w:val="Heading1"/>
      </w:pPr>
      <w:bookmarkStart w:id="208" w:name="_Toc142003684"/>
      <w:r w:rsidRPr="00A41D61">
        <w:lastRenderedPageBreak/>
        <w:t>TỔNG KẾT VÀ PHÁT TRIỀN</w:t>
      </w:r>
      <w:bookmarkEnd w:id="190"/>
      <w:bookmarkEnd w:id="208"/>
    </w:p>
    <w:p w14:paraId="1EA10D03" w14:textId="55B8E13A" w:rsidR="000D4FF1" w:rsidRPr="000D4FF1" w:rsidRDefault="000D4FF1" w:rsidP="000D4FF1">
      <w:pPr>
        <w:ind w:firstLine="284"/>
      </w:pPr>
      <w:r>
        <w:t>Ở chương 4 sẽ đi tổng kết lại kết quả của cả một quá trình phát triển phần mềm tới thười điểm hiện tại. Còn điểm yếu, hạn chế gì ở phần mềm để có thể có hướng cải thiện và phát triển trong tương lai</w:t>
      </w:r>
    </w:p>
    <w:p w14:paraId="73D92583" w14:textId="0A4B2A30" w:rsidR="00B041C9" w:rsidRPr="008108C7" w:rsidRDefault="002C40AE" w:rsidP="008108C7">
      <w:pPr>
        <w:pStyle w:val="Heading2"/>
      </w:pPr>
      <w:bookmarkStart w:id="209" w:name="_Toc131955680"/>
      <w:r w:rsidRPr="008108C7">
        <w:t xml:space="preserve"> </w:t>
      </w:r>
      <w:bookmarkStart w:id="210" w:name="_Toc142003685"/>
      <w:r w:rsidR="00B041C9" w:rsidRPr="008108C7">
        <w:t>Kết quả đạt được</w:t>
      </w:r>
      <w:bookmarkEnd w:id="209"/>
      <w:bookmarkEnd w:id="210"/>
    </w:p>
    <w:p w14:paraId="1C2A471F" w14:textId="6A69EBE6" w:rsidR="00261536" w:rsidRDefault="00261536" w:rsidP="00C738CD">
      <w:pPr>
        <w:ind w:firstLine="284"/>
      </w:pPr>
      <w:r>
        <w:t>Hệ thống quản ký thông tin của bệnh nhân</w:t>
      </w:r>
      <w:r w:rsidR="003561FF">
        <w:t xml:space="preserve"> thận</w:t>
      </w:r>
      <w:r>
        <w:t xml:space="preserve"> nhân </w:t>
      </w:r>
      <w:r w:rsidR="003561FF">
        <w:t>t</w:t>
      </w:r>
      <w:r>
        <w:t>ao gồm 1 server và các c</w:t>
      </w:r>
      <w:r w:rsidR="00690B8B">
        <w:t>l</w:t>
      </w:r>
      <w:r>
        <w:t>ien c</w:t>
      </w:r>
      <w:r w:rsidR="00690B8B">
        <w:t>hạy</w:t>
      </w:r>
      <w:r>
        <w:t xml:space="preserve"> chương </w:t>
      </w:r>
      <w:r w:rsidR="00690B8B">
        <w:t>trình</w:t>
      </w:r>
      <w:r>
        <w:t xml:space="preserve"> </w:t>
      </w:r>
      <w:r w:rsidR="00690B8B">
        <w:t>W</w:t>
      </w:r>
      <w:r>
        <w:t xml:space="preserve">infrom ban đầu đã đáp ứng được các yêu cầu đã đặt ra, đặc biệt dễ sử dụng cho </w:t>
      </w:r>
      <w:r w:rsidR="00690B8B">
        <w:t>các cán bộ y tế</w:t>
      </w:r>
      <w:r>
        <w:t xml:space="preserve"> đem lại hiểu quả nhấ</w:t>
      </w:r>
      <w:r w:rsidR="00690B8B">
        <w:t>t</w:t>
      </w:r>
      <w:r>
        <w:t xml:space="preserve"> </w:t>
      </w:r>
      <w:r w:rsidR="00690B8B">
        <w:t>định</w:t>
      </w:r>
      <w:r>
        <w:t xml:space="preserve"> tr</w:t>
      </w:r>
      <w:r w:rsidR="00690B8B">
        <w:t>o</w:t>
      </w:r>
      <w:r>
        <w:t>ng quản lý</w:t>
      </w:r>
      <w:r w:rsidR="00690B8B">
        <w:t xml:space="preserve"> thông tin</w:t>
      </w:r>
      <w:r>
        <w:t>.</w:t>
      </w:r>
    </w:p>
    <w:p w14:paraId="08D845C9" w14:textId="79461C09" w:rsidR="003561FF" w:rsidRDefault="00261536" w:rsidP="00C738CD">
      <w:pPr>
        <w:ind w:firstLine="284"/>
      </w:pPr>
      <w:r>
        <w:t>Phần mềm được tạo với mục tiêu đảm bảo các chức năng cần thiết trong thực tế</w:t>
      </w:r>
      <w:r w:rsidR="00690B8B">
        <w:t xml:space="preserve"> với bệnh nhân</w:t>
      </w:r>
      <w:r>
        <w:t xml:space="preserve"> và có thể sử dụng một cách dễ dàng cả</w:t>
      </w:r>
      <w:r w:rsidR="002440E0">
        <w:t xml:space="preserve"> cho </w:t>
      </w:r>
      <w:r>
        <w:t xml:space="preserve">người dùng và khả năng chỉnh sửa , nâng cấp phần mềm một cách nhanh chóng nhất. </w:t>
      </w:r>
      <w:r w:rsidR="00690B8B">
        <w:t>T</w:t>
      </w:r>
      <w:r>
        <w:t>rong thời gian tới, các chức năng hiện tại có thể hoàn thiện một các chỉ</w:t>
      </w:r>
      <w:r w:rsidR="002C40AE">
        <w:t xml:space="preserve">n chu </w:t>
      </w:r>
      <w:r w:rsidR="00690B8B">
        <w:t>hơn.</w:t>
      </w:r>
    </w:p>
    <w:p w14:paraId="1E086122" w14:textId="3A4E7B20" w:rsidR="008108C7" w:rsidRDefault="008108C7" w:rsidP="008108C7">
      <w:pPr>
        <w:pStyle w:val="Heading2"/>
      </w:pPr>
      <w:bookmarkStart w:id="211" w:name="_Toc142003686"/>
      <w:r>
        <w:t>Hạn chế của phần mềm</w:t>
      </w:r>
      <w:bookmarkEnd w:id="211"/>
    </w:p>
    <w:p w14:paraId="0DB9BCD1" w14:textId="298D640F" w:rsidR="008108C7" w:rsidRDefault="008108C7" w:rsidP="00C738CD">
      <w:pPr>
        <w:ind w:firstLine="284"/>
      </w:pPr>
      <w:r>
        <w:t>Phần mềm được xây dựng trong thời gian ngắn nên vẫn còn tồn tại nhiều hạn chế, nhiều điểm chưa được hoàn thiện như:</w:t>
      </w:r>
    </w:p>
    <w:p w14:paraId="3BDDBFB0" w14:textId="77777777" w:rsidR="008108C7" w:rsidRDefault="008108C7" w:rsidP="008108C7">
      <w:pPr>
        <w:pStyle w:val="ListParagraph"/>
        <w:numPr>
          <w:ilvl w:val="0"/>
          <w:numId w:val="25"/>
        </w:numPr>
      </w:pPr>
      <w:r>
        <w:t>Về giao diện chưa đảm bảo được việc bắt các tất cả các ngoại lệ mà người dùng nhập vào.</w:t>
      </w:r>
    </w:p>
    <w:p w14:paraId="4C388085" w14:textId="2E790FB6" w:rsidR="008108C7" w:rsidRPr="008108C7" w:rsidRDefault="008108C7" w:rsidP="008108C7">
      <w:pPr>
        <w:pStyle w:val="ListParagraph"/>
        <w:numPr>
          <w:ilvl w:val="0"/>
          <w:numId w:val="25"/>
        </w:numPr>
      </w:pPr>
      <w:r>
        <w:t>Về việc lưu trữ thông tin xét nghiệm của bệnh nhân như: xét nghiệm máu, xét nghiệm nước tiểu</w:t>
      </w:r>
      <w:r w:rsidR="00690B8B">
        <w:t xml:space="preserve"> có gặp vến đề khi có nhiều loại máy cho ra các thông số khác nhau nên còn thiếu sự linh hoạt trong việc quản lý.</w:t>
      </w:r>
      <w:r>
        <w:t xml:space="preserve"> </w:t>
      </w:r>
    </w:p>
    <w:p w14:paraId="02A968F8" w14:textId="56F1EE8A" w:rsidR="004D16AA" w:rsidRPr="008108C7" w:rsidRDefault="00B041C9" w:rsidP="008108C7">
      <w:pPr>
        <w:pStyle w:val="Heading2"/>
      </w:pPr>
      <w:bookmarkStart w:id="212" w:name="_Toc45482918"/>
      <w:bookmarkStart w:id="213" w:name="_Toc45988660"/>
      <w:bookmarkStart w:id="214" w:name="_Toc131955682"/>
      <w:r w:rsidRPr="008108C7">
        <w:t xml:space="preserve"> </w:t>
      </w:r>
      <w:bookmarkStart w:id="215" w:name="_Toc142003687"/>
      <w:r w:rsidRPr="008108C7">
        <w:t>Hướng phát triển</w:t>
      </w:r>
      <w:bookmarkEnd w:id="212"/>
      <w:bookmarkEnd w:id="213"/>
      <w:bookmarkEnd w:id="214"/>
      <w:bookmarkEnd w:id="215"/>
    </w:p>
    <w:p w14:paraId="5F54E7F1" w14:textId="3F240040" w:rsidR="00777A8C" w:rsidRDefault="00777A8C" w:rsidP="00C738CD">
      <w:pPr>
        <w:ind w:firstLine="284"/>
        <w:rPr>
          <w:lang w:val="fr-FR"/>
        </w:rPr>
      </w:pPr>
      <w:r w:rsidRPr="00777A8C">
        <w:rPr>
          <w:lang w:val="fr-FR"/>
        </w:rPr>
        <w:t xml:space="preserve">Quá trình phát triển phần mềm trong lĩnh vực chăm sóc sức khỏe, đặc biệt là trong việc hỗ trợ khả năng phân tích dữ liệu của bệnh nhân </w:t>
      </w:r>
      <w:r>
        <w:rPr>
          <w:lang w:val="fr-FR"/>
        </w:rPr>
        <w:t>điều trị thận nhân tạo đang có nhiều cơ hội.</w:t>
      </w:r>
    </w:p>
    <w:p w14:paraId="6E9A6D04" w14:textId="1C54D896" w:rsidR="00777A8C" w:rsidRDefault="00777A8C" w:rsidP="00777A8C">
      <w:pPr>
        <w:pStyle w:val="ListParagraph"/>
        <w:numPr>
          <w:ilvl w:val="0"/>
          <w:numId w:val="25"/>
        </w:numPr>
        <w:rPr>
          <w:lang w:val="fr-FR"/>
        </w:rPr>
      </w:pPr>
      <w:r>
        <w:rPr>
          <w:lang w:val="fr-FR"/>
        </w:rPr>
        <w:t xml:space="preserve">Về </w:t>
      </w:r>
      <w:r w:rsidR="008108C7">
        <w:rPr>
          <w:lang w:val="fr-FR"/>
        </w:rPr>
        <w:t>dữ liệu có thể mở rộng và tổ chức hợp lý hơn để hướng tới sự kết hợp giữa bác sĩ và công nghệ thông tin trong việc chuấn đoán bệnh nhằm giảm bớt gánh nặng cho bác sĩ.</w:t>
      </w:r>
    </w:p>
    <w:p w14:paraId="41FFF4BF" w14:textId="7702EE68" w:rsidR="00777A8C" w:rsidRPr="008108C7" w:rsidRDefault="008108C7" w:rsidP="00777A8C">
      <w:pPr>
        <w:pStyle w:val="ListParagraph"/>
        <w:numPr>
          <w:ilvl w:val="0"/>
          <w:numId w:val="25"/>
        </w:numPr>
        <w:rPr>
          <w:lang w:val="fr-FR"/>
        </w:rPr>
      </w:pPr>
      <w:r>
        <w:rPr>
          <w:lang w:val="fr-FR"/>
        </w:rPr>
        <w:t>Nâng cấp về khả năng thu thập và phân tích với dữ liệu lớn đây là  hướng phát triển cốt yếu của dự án. Đưa ra được nhiều thông tin phân tích cho mỗi bệnh nhân dưới dạng các biểu đồ, xây dựng lên mô hình dự đoán sơ bộ tình trạng sức khỏe của bệnh nhân trước khi nhận thông tin chuẩn đoán chính thức từ bác sĩ.</w:t>
      </w:r>
    </w:p>
    <w:p w14:paraId="768D47DC" w14:textId="7ECDE662" w:rsidR="00777A8C" w:rsidRPr="008108C7" w:rsidRDefault="00777A8C" w:rsidP="00214A76">
      <w:pPr>
        <w:pStyle w:val="ListParagraph"/>
        <w:numPr>
          <w:ilvl w:val="0"/>
          <w:numId w:val="25"/>
        </w:numPr>
        <w:rPr>
          <w:lang w:val="fr-FR"/>
        </w:rPr>
      </w:pPr>
      <w:r w:rsidRPr="008108C7">
        <w:rPr>
          <w:lang w:val="fr-FR"/>
        </w:rPr>
        <w:t xml:space="preserve">Vì liên quan đến thông tin </w:t>
      </w:r>
      <w:r w:rsidR="008108C7" w:rsidRPr="008108C7">
        <w:rPr>
          <w:lang w:val="fr-FR"/>
        </w:rPr>
        <w:t>về bệnh nhân nên</w:t>
      </w:r>
      <w:r w:rsidRPr="008108C7">
        <w:rPr>
          <w:lang w:val="fr-FR"/>
        </w:rPr>
        <w:t xml:space="preserve"> phần mềm cần</w:t>
      </w:r>
      <w:r w:rsidR="008108C7" w:rsidRPr="008108C7">
        <w:rPr>
          <w:lang w:val="fr-FR"/>
        </w:rPr>
        <w:t xml:space="preserve"> nâng khả năng về</w:t>
      </w:r>
      <w:r w:rsidRPr="008108C7">
        <w:rPr>
          <w:lang w:val="fr-FR"/>
        </w:rPr>
        <w:t xml:space="preserve"> tính bảo mật </w:t>
      </w:r>
      <w:r w:rsidR="008108C7">
        <w:rPr>
          <w:lang w:val="fr-FR"/>
        </w:rPr>
        <w:t>.</w:t>
      </w:r>
    </w:p>
    <w:p w14:paraId="440BA918" w14:textId="77777777" w:rsidR="00230FBA" w:rsidRDefault="00230FBA" w:rsidP="00230FBA">
      <w:pPr>
        <w:pStyle w:val="Heading1"/>
        <w:numPr>
          <w:ilvl w:val="0"/>
          <w:numId w:val="0"/>
        </w:numPr>
      </w:pPr>
      <w:bookmarkStart w:id="216" w:name="_Toc11065190"/>
      <w:bookmarkStart w:id="217" w:name="_Toc142003688"/>
      <w:r>
        <w:lastRenderedPageBreak/>
        <w:t>KẾT LUẬN</w:t>
      </w:r>
      <w:bookmarkEnd w:id="216"/>
      <w:bookmarkEnd w:id="217"/>
    </w:p>
    <w:p w14:paraId="0E62C9C6" w14:textId="77777777" w:rsidR="00230FBA" w:rsidRPr="00777A8C" w:rsidRDefault="00230FBA" w:rsidP="00777A8C">
      <w:pPr>
        <w:rPr>
          <w:b/>
          <w:bCs/>
        </w:rPr>
      </w:pPr>
      <w:bookmarkStart w:id="218" w:name="_Toc9864375"/>
      <w:bookmarkStart w:id="219" w:name="_Toc10203861"/>
      <w:bookmarkStart w:id="220" w:name="_Toc11065191"/>
      <w:r w:rsidRPr="00777A8C">
        <w:rPr>
          <w:b/>
          <w:bCs/>
        </w:rPr>
        <w:t>Kết luận chung</w:t>
      </w:r>
      <w:bookmarkEnd w:id="218"/>
      <w:bookmarkEnd w:id="219"/>
      <w:bookmarkEnd w:id="220"/>
    </w:p>
    <w:p w14:paraId="7EE3726A" w14:textId="13DBFF5F" w:rsidR="00230FBA" w:rsidRDefault="00230FBA" w:rsidP="00C738CD">
      <w:pPr>
        <w:ind w:firstLine="284"/>
        <w:rPr>
          <w:lang w:val="de-DE"/>
        </w:rPr>
      </w:pPr>
      <w:bookmarkStart w:id="221" w:name="_Toc9864376"/>
      <w:bookmarkStart w:id="222" w:name="_Toc10203862"/>
      <w:r>
        <w:rPr>
          <w:lang w:val="de-DE"/>
        </w:rPr>
        <w:t>Sau quá trình tìm hiểu, phân tích, thiết kế và triển khai xậy dựng, hệ thống hỗ trợ quản lý thông tin bệnh nhân điều trị thận nhân tạo, ứng dụng hoạt động hoạt động trên Window, Server đã cơ bản được hoàn thành. Hệ thống mang lại hiệu quả nhất định trong việc quản lý ở bệnh viện hay các phòng khám</w:t>
      </w:r>
    </w:p>
    <w:p w14:paraId="76A94344" w14:textId="50404992" w:rsidR="00230FBA" w:rsidRPr="000C0EC4" w:rsidRDefault="00230FBA" w:rsidP="00C738CD">
      <w:pPr>
        <w:ind w:firstLine="284"/>
        <w:rPr>
          <w:lang w:val="de-DE"/>
        </w:rPr>
      </w:pPr>
      <w:r>
        <w:rPr>
          <w:lang w:val="de-DE"/>
        </w:rPr>
        <w:t>WindowApp có điểm mạnh về giao diện thân thiện với người dùng, dễ thực hiện các thao tác quản lý thiết bị. Server chạy tương đối ổn định.</w:t>
      </w:r>
    </w:p>
    <w:bookmarkEnd w:id="221"/>
    <w:bookmarkEnd w:id="222"/>
    <w:p w14:paraId="0188E780" w14:textId="77777777" w:rsidR="00230FBA" w:rsidRDefault="00230FBA" w:rsidP="00777A8C">
      <w:pPr>
        <w:rPr>
          <w:rFonts w:eastAsiaTheme="majorEastAsia" w:cstheme="majorBidi"/>
          <w:b/>
          <w:bCs/>
          <w:sz w:val="32"/>
          <w:szCs w:val="28"/>
        </w:rPr>
      </w:pPr>
      <w:r>
        <w:br w:type="page"/>
      </w:r>
    </w:p>
    <w:p w14:paraId="65CC2995" w14:textId="066DF4A3" w:rsidR="004D16AA" w:rsidRPr="00230FBA" w:rsidRDefault="004F097A" w:rsidP="00230FBA">
      <w:pPr>
        <w:pStyle w:val="Heading1"/>
        <w:numPr>
          <w:ilvl w:val="0"/>
          <w:numId w:val="0"/>
        </w:numPr>
        <w:ind w:left="375" w:firstLine="345"/>
      </w:pPr>
      <w:bookmarkStart w:id="223" w:name="_Toc142003689"/>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223"/>
    </w:p>
    <w:p w14:paraId="5D0663C9" w14:textId="322EB7B5" w:rsidR="00230FBA" w:rsidRPr="000C5E6A" w:rsidRDefault="00000000" w:rsidP="00230FBA">
      <w:pPr>
        <w:pStyle w:val="ListParagraph"/>
        <w:numPr>
          <w:ilvl w:val="0"/>
          <w:numId w:val="78"/>
        </w:numPr>
      </w:pPr>
      <w:hyperlink r:id="rId42" w:history="1">
        <w:r w:rsidR="00230FBA">
          <w:rPr>
            <w:rStyle w:val="Hyperlink"/>
          </w:rPr>
          <w:t>ER Diagram for a Hospital Management System | Vertabelo Database Modeler</w:t>
        </w:r>
      </w:hyperlink>
      <w:r w:rsidR="00230FBA">
        <w:t xml:space="preserve">, truy cập cuối cùng </w:t>
      </w:r>
      <w:r w:rsidR="007C0221">
        <w:t>24/7/2023</w:t>
      </w:r>
    </w:p>
    <w:p w14:paraId="5E567C8C" w14:textId="7C05A583" w:rsidR="004D16AA" w:rsidRPr="000C5E6A" w:rsidRDefault="00000000" w:rsidP="00230FBA">
      <w:pPr>
        <w:pStyle w:val="ListParagraph"/>
        <w:numPr>
          <w:ilvl w:val="0"/>
          <w:numId w:val="78"/>
        </w:numPr>
      </w:pPr>
      <w:hyperlink r:id="rId43" w:history="1">
        <w:r w:rsidR="007C0221">
          <w:rPr>
            <w:rStyle w:val="Hyperlink"/>
          </w:rPr>
          <w:t>(99+) Hospital Database Management System(sql project report) | Faysal sarder - Academia.edu</w:t>
        </w:r>
      </w:hyperlink>
      <w:r w:rsidR="004F097A" w:rsidRPr="000C5E6A">
        <w:t>,</w:t>
      </w:r>
      <w:r w:rsidR="004F097A" w:rsidRPr="00230FBA">
        <w:rPr>
          <w:spacing w:val="-2"/>
        </w:rPr>
        <w:t xml:space="preserve"> </w:t>
      </w:r>
      <w:r w:rsidR="004F097A" w:rsidRPr="000C5E6A">
        <w:t>truy</w:t>
      </w:r>
      <w:r w:rsidR="004F097A" w:rsidRPr="00230FBA">
        <w:rPr>
          <w:spacing w:val="-1"/>
        </w:rPr>
        <w:t xml:space="preserve"> </w:t>
      </w:r>
      <w:r w:rsidR="004F097A" w:rsidRPr="000C5E6A">
        <w:t>cập</w:t>
      </w:r>
      <w:r w:rsidR="004F097A" w:rsidRPr="00230FBA">
        <w:rPr>
          <w:spacing w:val="-2"/>
        </w:rPr>
        <w:t xml:space="preserve"> </w:t>
      </w:r>
      <w:r w:rsidR="004F097A" w:rsidRPr="000C5E6A">
        <w:t>cuối</w:t>
      </w:r>
      <w:r w:rsidR="004F097A" w:rsidRPr="00230FBA">
        <w:rPr>
          <w:spacing w:val="-1"/>
        </w:rPr>
        <w:t xml:space="preserve"> </w:t>
      </w:r>
      <w:r w:rsidR="004F097A" w:rsidRPr="000C5E6A">
        <w:t>cùng</w:t>
      </w:r>
      <w:r w:rsidR="004F097A" w:rsidRPr="00230FBA">
        <w:rPr>
          <w:spacing w:val="-1"/>
        </w:rPr>
        <w:t xml:space="preserve"> </w:t>
      </w:r>
      <w:r w:rsidR="004F097A" w:rsidRPr="000C5E6A">
        <w:t>ngày</w:t>
      </w:r>
      <w:r w:rsidR="004F097A" w:rsidRPr="00230FBA">
        <w:rPr>
          <w:spacing w:val="1"/>
        </w:rPr>
        <w:t xml:space="preserve"> </w:t>
      </w:r>
      <w:r w:rsidR="004F097A" w:rsidRPr="000C5E6A">
        <w:t>2</w:t>
      </w:r>
      <w:r w:rsidR="007C0221">
        <w:t>4</w:t>
      </w:r>
      <w:r w:rsidR="004F097A" w:rsidRPr="000C5E6A">
        <w:t>/</w:t>
      </w:r>
      <w:r w:rsidR="007C0221">
        <w:t>7</w:t>
      </w:r>
      <w:r w:rsidR="004F097A" w:rsidRPr="000C5E6A">
        <w:t>/2023.</w:t>
      </w:r>
    </w:p>
    <w:p w14:paraId="36F4DCBA" w14:textId="40FA4C3A" w:rsidR="004D16AA" w:rsidRPr="000C5E6A" w:rsidRDefault="00000000" w:rsidP="00230FBA">
      <w:pPr>
        <w:pStyle w:val="ListParagraph"/>
        <w:numPr>
          <w:ilvl w:val="0"/>
          <w:numId w:val="78"/>
        </w:numPr>
      </w:pPr>
      <w:hyperlink r:id="rId44" w:history="1">
        <w:r w:rsidR="007C0221">
          <w:rPr>
            <w:rStyle w:val="Hyperlink"/>
          </w:rPr>
          <w:t>C# Windows Forms Application Tutorial with Example (guru99.com)</w:t>
        </w:r>
      </w:hyperlink>
      <w:r w:rsidR="004F097A" w:rsidRPr="000C5E6A">
        <w:t>,</w:t>
      </w:r>
      <w:r w:rsidR="004F097A" w:rsidRPr="00230FBA">
        <w:rPr>
          <w:spacing w:val="34"/>
        </w:rPr>
        <w:t xml:space="preserve"> </w:t>
      </w:r>
      <w:r w:rsidR="004F097A" w:rsidRPr="000C5E6A">
        <w:t>truy</w:t>
      </w:r>
      <w:r w:rsidR="004F097A" w:rsidRPr="00230FBA">
        <w:rPr>
          <w:spacing w:val="35"/>
        </w:rPr>
        <w:t xml:space="preserve"> </w:t>
      </w:r>
      <w:r w:rsidR="004F097A" w:rsidRPr="000C5E6A">
        <w:t>cập</w:t>
      </w:r>
      <w:r w:rsidR="004F097A" w:rsidRPr="00230FBA">
        <w:rPr>
          <w:spacing w:val="37"/>
        </w:rPr>
        <w:t xml:space="preserve"> </w:t>
      </w:r>
      <w:r w:rsidR="004F097A" w:rsidRPr="000C5E6A">
        <w:t>cuối</w:t>
      </w:r>
      <w:r w:rsidR="004F097A" w:rsidRPr="00230FBA">
        <w:rPr>
          <w:spacing w:val="35"/>
        </w:rPr>
        <w:t xml:space="preserve"> </w:t>
      </w:r>
      <w:r w:rsidR="004F097A" w:rsidRPr="000C5E6A">
        <w:t>cùng</w:t>
      </w:r>
      <w:r w:rsidR="004F097A" w:rsidRPr="00230FBA">
        <w:rPr>
          <w:spacing w:val="-62"/>
        </w:rPr>
        <w:t xml:space="preserve"> </w:t>
      </w:r>
      <w:r w:rsidR="004F097A" w:rsidRPr="000C5E6A">
        <w:t>ngày</w:t>
      </w:r>
      <w:r w:rsidR="004F097A" w:rsidRPr="00230FBA">
        <w:rPr>
          <w:spacing w:val="-2"/>
        </w:rPr>
        <w:t xml:space="preserve"> </w:t>
      </w:r>
      <w:r w:rsidR="004F097A" w:rsidRPr="000C5E6A">
        <w:t>2</w:t>
      </w:r>
      <w:r w:rsidR="007C0221">
        <w:t>5</w:t>
      </w:r>
      <w:r w:rsidR="004F097A" w:rsidRPr="000C5E6A">
        <w:t>/</w:t>
      </w:r>
      <w:r w:rsidR="00307B79">
        <w:t>6</w:t>
      </w:r>
      <w:r w:rsidR="004F097A" w:rsidRPr="000C5E6A">
        <w:t>/2023.</w:t>
      </w:r>
    </w:p>
    <w:p w14:paraId="6AC4AB8D" w14:textId="226157CF" w:rsidR="004D16AA" w:rsidRPr="000C5E6A" w:rsidRDefault="00000000" w:rsidP="00230FBA">
      <w:pPr>
        <w:pStyle w:val="ListParagraph"/>
        <w:numPr>
          <w:ilvl w:val="0"/>
          <w:numId w:val="78"/>
        </w:numPr>
      </w:pPr>
      <w:hyperlink r:id="rId45" w:history="1">
        <w:r w:rsidR="00307B79">
          <w:rPr>
            <w:rStyle w:val="Hyperlink"/>
          </w:rPr>
          <w:t>Phân tích thiết kế hệ thống thông tin sử dụng biểu đồ UML (Phần 1) (viblo.asia)</w:t>
        </w:r>
      </w:hyperlink>
      <w:r w:rsidR="004F097A" w:rsidRPr="000C5E6A">
        <w:t>,</w:t>
      </w:r>
      <w:r w:rsidR="004F097A" w:rsidRPr="00230FBA">
        <w:rPr>
          <w:spacing w:val="-2"/>
        </w:rPr>
        <w:t xml:space="preserve"> </w:t>
      </w:r>
      <w:r w:rsidR="004F097A" w:rsidRPr="000C5E6A">
        <w:t>truy</w:t>
      </w:r>
      <w:r w:rsidR="004F097A" w:rsidRPr="00230FBA">
        <w:rPr>
          <w:spacing w:val="-1"/>
        </w:rPr>
        <w:t xml:space="preserve"> </w:t>
      </w:r>
      <w:r w:rsidR="004F097A" w:rsidRPr="000C5E6A">
        <w:t>cập</w:t>
      </w:r>
      <w:r w:rsidR="004F097A" w:rsidRPr="00230FBA">
        <w:rPr>
          <w:spacing w:val="-1"/>
        </w:rPr>
        <w:t xml:space="preserve"> </w:t>
      </w:r>
      <w:r w:rsidR="004F097A" w:rsidRPr="000C5E6A">
        <w:t>cuối</w:t>
      </w:r>
      <w:r w:rsidR="004F097A" w:rsidRPr="00230FBA">
        <w:rPr>
          <w:spacing w:val="-1"/>
        </w:rPr>
        <w:t xml:space="preserve"> </w:t>
      </w:r>
      <w:r w:rsidR="004F097A" w:rsidRPr="000C5E6A">
        <w:t>cùng</w:t>
      </w:r>
      <w:r w:rsidR="004F097A" w:rsidRPr="00230FBA">
        <w:rPr>
          <w:spacing w:val="-1"/>
        </w:rPr>
        <w:t xml:space="preserve"> </w:t>
      </w:r>
      <w:r w:rsidR="004F097A" w:rsidRPr="000C5E6A">
        <w:t>ngày 27/</w:t>
      </w:r>
      <w:r w:rsidR="00307B79">
        <w:t>5</w:t>
      </w:r>
      <w:r w:rsidR="004F097A" w:rsidRPr="000C5E6A">
        <w:t>/2023.</w:t>
      </w:r>
    </w:p>
    <w:p w14:paraId="15F63437" w14:textId="2602338A" w:rsidR="004D16AA" w:rsidRDefault="00000000" w:rsidP="00230FBA">
      <w:pPr>
        <w:pStyle w:val="ListParagraph"/>
        <w:numPr>
          <w:ilvl w:val="0"/>
          <w:numId w:val="78"/>
        </w:numPr>
      </w:pPr>
      <w:hyperlink r:id="rId46" w:history="1">
        <w:r w:rsidR="00307B79">
          <w:rPr>
            <w:rStyle w:val="Hyperlink"/>
          </w:rPr>
          <w:t>SQL Server Tutorial – The Practical SQL Server Tutorial</w:t>
        </w:r>
      </w:hyperlink>
      <w:r w:rsidR="004F097A" w:rsidRPr="000C5E6A">
        <w:t>,</w:t>
      </w:r>
      <w:r w:rsidR="004F097A" w:rsidRPr="00230FBA">
        <w:rPr>
          <w:spacing w:val="27"/>
        </w:rPr>
        <w:t xml:space="preserve"> </w:t>
      </w:r>
      <w:r w:rsidR="004F097A" w:rsidRPr="000C5E6A">
        <w:t>truy</w:t>
      </w:r>
      <w:r w:rsidR="004F097A" w:rsidRPr="00230FBA">
        <w:rPr>
          <w:spacing w:val="26"/>
        </w:rPr>
        <w:t xml:space="preserve"> </w:t>
      </w:r>
      <w:r w:rsidR="004F097A" w:rsidRPr="000C5E6A">
        <w:t>cập</w:t>
      </w:r>
      <w:r w:rsidR="004F097A" w:rsidRPr="00230FBA">
        <w:rPr>
          <w:spacing w:val="27"/>
        </w:rPr>
        <w:t xml:space="preserve"> </w:t>
      </w:r>
      <w:r w:rsidR="004F097A" w:rsidRPr="000C5E6A">
        <w:t>cuối</w:t>
      </w:r>
      <w:r w:rsidR="004F097A" w:rsidRPr="00230FBA">
        <w:rPr>
          <w:spacing w:val="29"/>
        </w:rPr>
        <w:t xml:space="preserve"> </w:t>
      </w:r>
      <w:r w:rsidR="004F097A" w:rsidRPr="000C5E6A">
        <w:t>cùng</w:t>
      </w:r>
      <w:r w:rsidR="004F097A" w:rsidRPr="00230FBA">
        <w:rPr>
          <w:spacing w:val="-62"/>
        </w:rPr>
        <w:t xml:space="preserve"> </w:t>
      </w:r>
      <w:r w:rsidR="004F097A" w:rsidRPr="000C5E6A">
        <w:t>ngày</w:t>
      </w:r>
      <w:r w:rsidR="004F097A" w:rsidRPr="00230FBA">
        <w:rPr>
          <w:spacing w:val="-2"/>
        </w:rPr>
        <w:t xml:space="preserve"> </w:t>
      </w:r>
      <w:r w:rsidR="00F55E30">
        <w:t>2</w:t>
      </w:r>
      <w:r w:rsidR="004F097A" w:rsidRPr="000C5E6A">
        <w:t>/</w:t>
      </w:r>
      <w:r w:rsidR="00F55E30">
        <w:t>8</w:t>
      </w:r>
      <w:r w:rsidR="004F097A" w:rsidRPr="000C5E6A">
        <w:t>/2023.</w:t>
      </w:r>
    </w:p>
    <w:p w14:paraId="5341650C" w14:textId="6D2DD3C0" w:rsidR="00307B79" w:rsidRPr="000C5E6A" w:rsidRDefault="00000000" w:rsidP="00230FBA">
      <w:pPr>
        <w:pStyle w:val="ListParagraph"/>
        <w:numPr>
          <w:ilvl w:val="0"/>
          <w:numId w:val="78"/>
        </w:numPr>
      </w:pPr>
      <w:hyperlink r:id="rId47" w:history="1">
        <w:r w:rsidR="00307B79">
          <w:rPr>
            <w:rStyle w:val="Hyperlink"/>
          </w:rPr>
          <w:t>newonme.drawio - draw.io (diagrams.net)</w:t>
        </w:r>
      </w:hyperlink>
      <w:r w:rsidR="00307B79">
        <w:t>, truy cập lần cuối cùng ngày 30/7/2023</w:t>
      </w:r>
    </w:p>
    <w:p w14:paraId="213DDC5A" w14:textId="77777777" w:rsidR="004D16AA" w:rsidRPr="000C5E6A" w:rsidRDefault="004F097A" w:rsidP="00230FBA">
      <w:pPr>
        <w:pStyle w:val="ListParagraph"/>
        <w:numPr>
          <w:ilvl w:val="0"/>
          <w:numId w:val="78"/>
        </w:numPr>
      </w:pPr>
      <w:r w:rsidRPr="000C5E6A">
        <w:t>Dương</w:t>
      </w:r>
      <w:r w:rsidRPr="00230FBA">
        <w:rPr>
          <w:spacing w:val="-2"/>
        </w:rPr>
        <w:t xml:space="preserve"> </w:t>
      </w:r>
      <w:r w:rsidRPr="000C5E6A">
        <w:t>Quang</w:t>
      </w:r>
      <w:r w:rsidRPr="00230FBA">
        <w:rPr>
          <w:spacing w:val="-7"/>
        </w:rPr>
        <w:t xml:space="preserve"> </w:t>
      </w:r>
      <w:r w:rsidRPr="000C5E6A">
        <w:t>Thiện</w:t>
      </w:r>
      <w:r w:rsidRPr="00230FBA">
        <w:rPr>
          <w:i/>
        </w:rPr>
        <w:t>, tập</w:t>
      </w:r>
      <w:r w:rsidRPr="00230FBA">
        <w:rPr>
          <w:i/>
          <w:spacing w:val="-2"/>
        </w:rPr>
        <w:t xml:space="preserve"> </w:t>
      </w:r>
      <w:r w:rsidRPr="00230FBA">
        <w:rPr>
          <w:i/>
        </w:rPr>
        <w:t>1</w:t>
      </w:r>
      <w:r w:rsidRPr="00230FBA">
        <w:rPr>
          <w:i/>
          <w:spacing w:val="-2"/>
        </w:rPr>
        <w:t xml:space="preserve"> </w:t>
      </w:r>
      <w:r w:rsidRPr="00230FBA">
        <w:rPr>
          <w:i/>
        </w:rPr>
        <w:t>–</w:t>
      </w:r>
      <w:r w:rsidRPr="00230FBA">
        <w:rPr>
          <w:i/>
          <w:spacing w:val="-1"/>
        </w:rPr>
        <w:t xml:space="preserve"> </w:t>
      </w:r>
      <w:r w:rsidRPr="00230FBA">
        <w:rPr>
          <w:i/>
        </w:rPr>
        <w:t>C# căn</w:t>
      </w:r>
      <w:r w:rsidRPr="00230FBA">
        <w:rPr>
          <w:i/>
          <w:spacing w:val="-2"/>
        </w:rPr>
        <w:t xml:space="preserve"> </w:t>
      </w:r>
      <w:r w:rsidRPr="00230FBA">
        <w:rPr>
          <w:i/>
        </w:rPr>
        <w:t>bản</w:t>
      </w:r>
      <w:r w:rsidRPr="000C5E6A">
        <w:t>,</w:t>
      </w:r>
      <w:r w:rsidRPr="00230FBA">
        <w:rPr>
          <w:spacing w:val="-2"/>
        </w:rPr>
        <w:t xml:space="preserve"> </w:t>
      </w:r>
      <w:r w:rsidRPr="000C5E6A">
        <w:t>2005.</w:t>
      </w:r>
    </w:p>
    <w:p w14:paraId="5D3B2F47" w14:textId="77777777" w:rsidR="004D16AA" w:rsidRPr="000C5E6A" w:rsidRDefault="004F097A" w:rsidP="00230FBA">
      <w:pPr>
        <w:pStyle w:val="ListParagraph"/>
        <w:numPr>
          <w:ilvl w:val="0"/>
          <w:numId w:val="78"/>
        </w:numPr>
      </w:pPr>
      <w:r w:rsidRPr="000C5E6A">
        <w:t>Dương</w:t>
      </w:r>
      <w:r w:rsidRPr="00230FBA">
        <w:rPr>
          <w:spacing w:val="-2"/>
        </w:rPr>
        <w:t xml:space="preserve"> </w:t>
      </w:r>
      <w:r w:rsidRPr="000C5E6A">
        <w:t>Quang</w:t>
      </w:r>
      <w:r w:rsidRPr="00230FBA">
        <w:rPr>
          <w:spacing w:val="-7"/>
        </w:rPr>
        <w:t xml:space="preserve"> </w:t>
      </w:r>
      <w:r w:rsidRPr="000C5E6A">
        <w:t>Thiện,</w:t>
      </w:r>
      <w:r w:rsidRPr="00230FBA">
        <w:rPr>
          <w:spacing w:val="1"/>
        </w:rPr>
        <w:t xml:space="preserve"> </w:t>
      </w:r>
      <w:r w:rsidRPr="00230FBA">
        <w:rPr>
          <w:i/>
        </w:rPr>
        <w:t>tập</w:t>
      </w:r>
      <w:r w:rsidRPr="00230FBA">
        <w:rPr>
          <w:i/>
          <w:spacing w:val="-2"/>
        </w:rPr>
        <w:t xml:space="preserve"> </w:t>
      </w:r>
      <w:r w:rsidRPr="00230FBA">
        <w:rPr>
          <w:i/>
        </w:rPr>
        <w:t>2</w:t>
      </w:r>
      <w:r w:rsidRPr="00230FBA">
        <w:rPr>
          <w:i/>
          <w:spacing w:val="-2"/>
        </w:rPr>
        <w:t xml:space="preserve"> </w:t>
      </w:r>
      <w:r w:rsidRPr="00230FBA">
        <w:rPr>
          <w:i/>
        </w:rPr>
        <w:t>–</w:t>
      </w:r>
      <w:r w:rsidRPr="00230FBA">
        <w:rPr>
          <w:i/>
          <w:spacing w:val="-2"/>
        </w:rPr>
        <w:t xml:space="preserve"> </w:t>
      </w:r>
      <w:r w:rsidRPr="00230FBA">
        <w:rPr>
          <w:i/>
        </w:rPr>
        <w:t>C#</w:t>
      </w:r>
      <w:r w:rsidRPr="00230FBA">
        <w:rPr>
          <w:i/>
          <w:spacing w:val="1"/>
        </w:rPr>
        <w:t xml:space="preserve"> </w:t>
      </w:r>
      <w:r w:rsidRPr="00230FBA">
        <w:rPr>
          <w:i/>
        </w:rPr>
        <w:t>và</w:t>
      </w:r>
      <w:r w:rsidRPr="00230FBA">
        <w:rPr>
          <w:i/>
          <w:spacing w:val="-2"/>
        </w:rPr>
        <w:t xml:space="preserve"> </w:t>
      </w:r>
      <w:r w:rsidRPr="00230FBA">
        <w:rPr>
          <w:i/>
        </w:rPr>
        <w:t>.NET</w:t>
      </w:r>
      <w:r w:rsidRPr="00230FBA">
        <w:rPr>
          <w:i/>
          <w:spacing w:val="-7"/>
        </w:rPr>
        <w:t xml:space="preserve"> </w:t>
      </w:r>
      <w:r w:rsidRPr="00230FBA">
        <w:rPr>
          <w:i/>
        </w:rPr>
        <w:t>Framework</w:t>
      </w:r>
      <w:r w:rsidRPr="000C5E6A">
        <w:t>,</w:t>
      </w:r>
      <w:r w:rsidRPr="00230FBA">
        <w:rPr>
          <w:spacing w:val="-2"/>
        </w:rPr>
        <w:t xml:space="preserve"> </w:t>
      </w:r>
      <w:r w:rsidRPr="000C5E6A">
        <w:t>2005.</w:t>
      </w:r>
    </w:p>
    <w:p w14:paraId="429194AE" w14:textId="77777777" w:rsidR="004D16AA" w:rsidRPr="00230FBA" w:rsidRDefault="004F097A" w:rsidP="00230FBA">
      <w:pPr>
        <w:pStyle w:val="ListParagraph"/>
        <w:numPr>
          <w:ilvl w:val="0"/>
          <w:numId w:val="78"/>
        </w:numPr>
        <w:rPr>
          <w:i/>
        </w:rPr>
      </w:pPr>
      <w:r w:rsidRPr="00230FBA">
        <w:rPr>
          <w:u w:val="single"/>
        </w:rPr>
        <w:t>Nguyễn</w:t>
      </w:r>
      <w:r w:rsidRPr="00230FBA">
        <w:rPr>
          <w:spacing w:val="-2"/>
          <w:u w:val="single"/>
        </w:rPr>
        <w:t xml:space="preserve"> </w:t>
      </w:r>
      <w:r w:rsidRPr="00230FBA">
        <w:rPr>
          <w:u w:val="single"/>
        </w:rPr>
        <w:t>Ngọc</w:t>
      </w:r>
      <w:r w:rsidRPr="00230FBA">
        <w:rPr>
          <w:spacing w:val="-2"/>
          <w:u w:val="single"/>
        </w:rPr>
        <w:t xml:space="preserve"> </w:t>
      </w:r>
      <w:r w:rsidRPr="00230FBA">
        <w:rPr>
          <w:u w:val="single"/>
        </w:rPr>
        <w:t>Bình</w:t>
      </w:r>
      <w:r w:rsidRPr="00230FBA">
        <w:rPr>
          <w:spacing w:val="-2"/>
          <w:u w:val="single"/>
        </w:rPr>
        <w:t xml:space="preserve"> </w:t>
      </w:r>
      <w:r w:rsidRPr="00230FBA">
        <w:rPr>
          <w:u w:val="single"/>
        </w:rPr>
        <w:t>Phương</w:t>
      </w:r>
      <w:r w:rsidRPr="00230FBA">
        <w:rPr>
          <w:spacing w:val="-2"/>
          <w:u w:val="single"/>
        </w:rPr>
        <w:t xml:space="preserve"> </w:t>
      </w:r>
      <w:r w:rsidRPr="00230FBA">
        <w:rPr>
          <w:u w:val="single"/>
        </w:rPr>
        <w:t>và</w:t>
      </w:r>
      <w:r w:rsidRPr="00230FBA">
        <w:rPr>
          <w:spacing w:val="-7"/>
          <w:u w:val="single"/>
        </w:rPr>
        <w:t xml:space="preserve"> </w:t>
      </w:r>
      <w:r w:rsidRPr="00230FBA">
        <w:rPr>
          <w:u w:val="single"/>
        </w:rPr>
        <w:t>Thái</w:t>
      </w:r>
      <w:r w:rsidRPr="00230FBA">
        <w:rPr>
          <w:spacing w:val="-4"/>
          <w:u w:val="single"/>
        </w:rPr>
        <w:t xml:space="preserve"> </w:t>
      </w:r>
      <w:r w:rsidRPr="00230FBA">
        <w:rPr>
          <w:u w:val="single"/>
        </w:rPr>
        <w:t>Thanh</w:t>
      </w:r>
      <w:r w:rsidRPr="00230FBA">
        <w:rPr>
          <w:spacing w:val="1"/>
          <w:u w:val="single"/>
        </w:rPr>
        <w:t xml:space="preserve"> </w:t>
      </w:r>
      <w:r w:rsidRPr="00230FBA">
        <w:rPr>
          <w:u w:val="single"/>
        </w:rPr>
        <w:t>Phong,</w:t>
      </w:r>
      <w:r w:rsidRPr="00230FBA">
        <w:rPr>
          <w:spacing w:val="-1"/>
          <w:u w:val="single"/>
        </w:rPr>
        <w:t xml:space="preserve"> </w:t>
      </w:r>
      <w:r w:rsidRPr="00230FBA">
        <w:rPr>
          <w:i/>
          <w:u w:val="single"/>
        </w:rPr>
        <w:t>Các</w:t>
      </w:r>
      <w:r w:rsidRPr="00230FBA">
        <w:rPr>
          <w:i/>
          <w:spacing w:val="-2"/>
          <w:u w:val="single"/>
        </w:rPr>
        <w:t xml:space="preserve"> </w:t>
      </w:r>
      <w:r w:rsidRPr="00230FBA">
        <w:rPr>
          <w:i/>
          <w:u w:val="single"/>
        </w:rPr>
        <w:t>giải</w:t>
      </w:r>
      <w:r w:rsidRPr="00230FBA">
        <w:rPr>
          <w:i/>
          <w:spacing w:val="-2"/>
          <w:u w:val="single"/>
        </w:rPr>
        <w:t xml:space="preserve"> </w:t>
      </w:r>
      <w:r w:rsidRPr="00230FBA">
        <w:rPr>
          <w:i/>
          <w:u w:val="single"/>
        </w:rPr>
        <w:t>pháp</w:t>
      </w:r>
      <w:r w:rsidRPr="00230FBA">
        <w:rPr>
          <w:i/>
          <w:spacing w:val="-2"/>
          <w:u w:val="single"/>
        </w:rPr>
        <w:t xml:space="preserve"> </w:t>
      </w:r>
      <w:r w:rsidRPr="00230FBA">
        <w:rPr>
          <w:i/>
          <w:u w:val="single"/>
        </w:rPr>
        <w:t>lập trình</w:t>
      </w:r>
      <w:r w:rsidRPr="00230FBA">
        <w:rPr>
          <w:i/>
          <w:spacing w:val="-2"/>
          <w:u w:val="single"/>
        </w:rPr>
        <w:t xml:space="preserve"> </w:t>
      </w:r>
      <w:r w:rsidRPr="00230FBA">
        <w:rPr>
          <w:i/>
          <w:u w:val="single"/>
        </w:rPr>
        <w:t>C#</w:t>
      </w:r>
    </w:p>
    <w:sectPr w:rsidR="004D16AA" w:rsidRPr="00230FBA" w:rsidSect="000F234B">
      <w:headerReference w:type="default" r:id="rId48"/>
      <w:footerReference w:type="default" r:id="rId49"/>
      <w:pgSz w:w="11910" w:h="16840"/>
      <w:pgMar w:top="1220" w:right="900" w:bottom="1120" w:left="1480" w:header="0" w:footer="93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D576C" w14:textId="77777777" w:rsidR="006A2DF9" w:rsidRDefault="006A2DF9">
      <w:r>
        <w:separator/>
      </w:r>
    </w:p>
  </w:endnote>
  <w:endnote w:type="continuationSeparator" w:id="0">
    <w:p w14:paraId="0ABD0BE2" w14:textId="77777777" w:rsidR="006A2DF9" w:rsidRDefault="006A2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AB4E8E"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AB4E8E" w:rsidRDefault="00AB4E8E">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77777777" w:rsidR="00AB4E8E" w:rsidRPr="00574E1B" w:rsidRDefault="00AB4E8E" w:rsidP="00574E1B">
        <w:pPr>
          <w:pStyle w:val="Footer"/>
          <w:tabs>
            <w:tab w:val="left" w:pos="825"/>
          </w:tabs>
          <w:jc w:val="center"/>
        </w:pPr>
        <w:r w:rsidRPr="00574E1B">
          <w:tab/>
        </w:r>
        <w:r w:rsidR="00574E1B">
          <w:tab/>
        </w:r>
        <w:r w:rsidRPr="00574E1B">
          <w:tab/>
        </w:r>
      </w:p>
    </w:sdtContent>
  </w:sdt>
  <w:p w14:paraId="2B2FAE04" w14:textId="77777777" w:rsidR="00AB4E8E" w:rsidRPr="00574E1B" w:rsidRDefault="00AB4E8E" w:rsidP="00E55CA6">
    <w:pPr>
      <w:pStyle w:val="BodyText"/>
      <w:spacing w:line="14" w:lineRule="auto"/>
      <w:ind w:firstLine="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872042"/>
      <w:docPartObj>
        <w:docPartGallery w:val="Page Numbers (Bottom of Page)"/>
        <w:docPartUnique/>
      </w:docPartObj>
    </w:sdtPr>
    <w:sdtEndPr>
      <w:rPr>
        <w:noProof/>
      </w:rPr>
    </w:sdtEndPr>
    <w:sdtContent>
      <w:p w14:paraId="030E39F8" w14:textId="3E708C61" w:rsidR="00AB4E8E" w:rsidRDefault="00AB4E8E">
        <w:pPr>
          <w:pStyle w:val="Footer"/>
          <w:jc w:val="right"/>
        </w:pPr>
        <w:r>
          <w:fldChar w:fldCharType="begin"/>
        </w:r>
        <w:r>
          <w:instrText xml:space="preserve"> PAGE   \* MERGEFORMAT </w:instrText>
        </w:r>
        <w:r>
          <w:fldChar w:fldCharType="separate"/>
        </w:r>
        <w:r w:rsidR="00741A05">
          <w:rPr>
            <w:noProof/>
          </w:rPr>
          <w:t>6</w:t>
        </w:r>
        <w:r>
          <w:rPr>
            <w:noProof/>
          </w:rPr>
          <w:fldChar w:fldCharType="end"/>
        </w:r>
      </w:p>
    </w:sdtContent>
  </w:sdt>
  <w:p w14:paraId="53D27E7D" w14:textId="77777777" w:rsidR="00AB4E8E" w:rsidRDefault="00AB4E8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C7168" w14:textId="77777777" w:rsidR="006A2DF9" w:rsidRDefault="006A2DF9">
      <w:r>
        <w:separator/>
      </w:r>
    </w:p>
  </w:footnote>
  <w:footnote w:type="continuationSeparator" w:id="0">
    <w:p w14:paraId="09300FD0" w14:textId="77777777" w:rsidR="006A2DF9" w:rsidRDefault="006A2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228E" w14:textId="77777777" w:rsidR="00E55CA6" w:rsidRDefault="00E55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A670" w14:textId="77777777" w:rsidR="000F234B" w:rsidRDefault="000F2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6B87223"/>
    <w:multiLevelType w:val="multilevel"/>
    <w:tmpl w:val="AF7E1BAA"/>
    <w:lvl w:ilvl="0">
      <w:start w:val="1"/>
      <w:numFmt w:val="decimal"/>
      <w:lvlText w:val="%1)"/>
      <w:lvlJc w:val="left"/>
      <w:pPr>
        <w:tabs>
          <w:tab w:val="num" w:pos="720"/>
        </w:tabs>
        <w:ind w:left="720" w:hanging="360"/>
      </w:pPr>
      <w:rPr>
        <w:rFonts w:hint="default"/>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0ABB4BEC"/>
    <w:multiLevelType w:val="multilevel"/>
    <w:tmpl w:val="E8627606"/>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626B2B"/>
    <w:multiLevelType w:val="multilevel"/>
    <w:tmpl w:val="22E0648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BAA2B77"/>
    <w:multiLevelType w:val="multilevel"/>
    <w:tmpl w:val="5A7254D2"/>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BBA2230"/>
    <w:multiLevelType w:val="hybridMultilevel"/>
    <w:tmpl w:val="82B6F4F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10"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1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6B58A6"/>
    <w:multiLevelType w:val="hybridMultilevel"/>
    <w:tmpl w:val="1D103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0F3B712E"/>
    <w:multiLevelType w:val="hybridMultilevel"/>
    <w:tmpl w:val="00D08DE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8"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4AC4122"/>
    <w:multiLevelType w:val="hybridMultilevel"/>
    <w:tmpl w:val="32925956"/>
    <w:lvl w:ilvl="0" w:tplc="E9064EE6">
      <w:start w:val="1"/>
      <w:numFmt w:val="decimal"/>
      <w:lvlText w:val="%1."/>
      <w:lvlJc w:val="left"/>
      <w:pPr>
        <w:ind w:left="720" w:hanging="360"/>
      </w:pPr>
      <w:rPr>
        <w:rFonts w:hint="default"/>
        <w:color w:val="000000"/>
        <w:sz w:val="2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16FE562C"/>
    <w:multiLevelType w:val="hybridMultilevel"/>
    <w:tmpl w:val="CA4092BA"/>
    <w:lvl w:ilvl="0" w:tplc="B5CAB420">
      <w:numFmt w:val="bullet"/>
      <w:lvlText w:val=""/>
      <w:lvlJc w:val="left"/>
      <w:pPr>
        <w:ind w:left="1068" w:hanging="360"/>
      </w:pPr>
      <w:rPr>
        <w:rFonts w:ascii="Symbol" w:eastAsia="Symbol" w:hAnsi="Symbol" w:cs="Symbol" w:hint="default"/>
        <w:w w:val="100"/>
        <w:sz w:val="24"/>
        <w:szCs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17B40EE8"/>
    <w:multiLevelType w:val="multilevel"/>
    <w:tmpl w:val="53843F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502" w:hanging="360"/>
      </w:pPr>
      <w:rPr>
        <w:rFonts w:hint="default"/>
        <w:b/>
        <w:bCs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1B181838"/>
    <w:multiLevelType w:val="hybridMultilevel"/>
    <w:tmpl w:val="B4C0CA56"/>
    <w:lvl w:ilvl="0" w:tplc="AC3022F0">
      <w:start w:val="1"/>
      <w:numFmt w:val="decimal"/>
      <w:lvlText w:val="%1."/>
      <w:lvlJc w:val="left"/>
      <w:pPr>
        <w:ind w:left="720" w:hanging="360"/>
      </w:pPr>
      <w:rPr>
        <w:rFonts w:hint="default"/>
        <w:sz w:val="2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9" w15:restartNumberingAfterBreak="0">
    <w:nsid w:val="20CB389D"/>
    <w:multiLevelType w:val="hybridMultilevel"/>
    <w:tmpl w:val="C39A6E0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5" w15:restartNumberingAfterBreak="0">
    <w:nsid w:val="2B256E50"/>
    <w:multiLevelType w:val="hybridMultilevel"/>
    <w:tmpl w:val="FDB8351E"/>
    <w:lvl w:ilvl="0" w:tplc="24E828F8">
      <w:start w:val="1"/>
      <w:numFmt w:val="decimal"/>
      <w:lvlText w:val="[%1]"/>
      <w:lvlJc w:val="left"/>
      <w:pPr>
        <w:ind w:left="720" w:hanging="360"/>
      </w:pPr>
      <w:rPr>
        <w:rFonts w:ascii="Times New Roman" w:eastAsia="Times New Roman" w:hAnsi="Times New Roman" w:cs="Times New Roman" w:hint="default"/>
        <w:i w:val="0"/>
        <w:iCs/>
        <w:w w:val="99"/>
        <w:sz w:val="26"/>
        <w:szCs w:val="26"/>
        <w:lang w:val="vi" w:eastAsia="en-US" w:bidi="ar-SA"/>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2C89450D"/>
    <w:multiLevelType w:val="hybridMultilevel"/>
    <w:tmpl w:val="8CE22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31D324B1"/>
    <w:multiLevelType w:val="hybridMultilevel"/>
    <w:tmpl w:val="9D5C55F4"/>
    <w:lvl w:ilvl="0" w:tplc="20000001">
      <w:start w:val="1"/>
      <w:numFmt w:val="bullet"/>
      <w:lvlText w:val=""/>
      <w:lvlJc w:val="left"/>
      <w:pPr>
        <w:ind w:left="1070" w:hanging="360"/>
      </w:pPr>
      <w:rPr>
        <w:rFonts w:ascii="Symbol" w:hAnsi="Symbol"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42"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8CE6E18"/>
    <w:multiLevelType w:val="multilevel"/>
    <w:tmpl w:val="D90669F0"/>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96B701A"/>
    <w:multiLevelType w:val="hybridMultilevel"/>
    <w:tmpl w:val="BD02770C"/>
    <w:lvl w:ilvl="0" w:tplc="8C784C2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48" w15:restartNumberingAfterBreak="0">
    <w:nsid w:val="3CA6785B"/>
    <w:multiLevelType w:val="hybridMultilevel"/>
    <w:tmpl w:val="1B66692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49"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0F2F6F"/>
    <w:multiLevelType w:val="hybridMultilevel"/>
    <w:tmpl w:val="FFE0DCB4"/>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54" w15:restartNumberingAfterBreak="0">
    <w:nsid w:val="41436565"/>
    <w:multiLevelType w:val="hybridMultilevel"/>
    <w:tmpl w:val="2B4459BC"/>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5"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56" w15:restartNumberingAfterBreak="0">
    <w:nsid w:val="41A21A1F"/>
    <w:multiLevelType w:val="hybridMultilevel"/>
    <w:tmpl w:val="AC20F1D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7" w15:restartNumberingAfterBreak="0">
    <w:nsid w:val="42D22FED"/>
    <w:multiLevelType w:val="hybridMultilevel"/>
    <w:tmpl w:val="8C16B4CA"/>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58"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479847FA"/>
    <w:multiLevelType w:val="hybridMultilevel"/>
    <w:tmpl w:val="4A96D7A6"/>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0"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567A5DBF"/>
    <w:multiLevelType w:val="hybridMultilevel"/>
    <w:tmpl w:val="4A644CD8"/>
    <w:lvl w:ilvl="0" w:tplc="20000011">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63"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59AD1BBA"/>
    <w:multiLevelType w:val="multilevel"/>
    <w:tmpl w:val="DB8E98E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619D0F14"/>
    <w:multiLevelType w:val="multilevel"/>
    <w:tmpl w:val="B93CCF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69" w15:restartNumberingAfterBreak="0">
    <w:nsid w:val="63323CAB"/>
    <w:multiLevelType w:val="hybridMultilevel"/>
    <w:tmpl w:val="6896B298"/>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4D76479"/>
    <w:multiLevelType w:val="hybridMultilevel"/>
    <w:tmpl w:val="6328746E"/>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71" w15:restartNumberingAfterBreak="0">
    <w:nsid w:val="66661422"/>
    <w:multiLevelType w:val="hybridMultilevel"/>
    <w:tmpl w:val="171048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3"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74"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5" w15:restartNumberingAfterBreak="0">
    <w:nsid w:val="6BEB553B"/>
    <w:multiLevelType w:val="hybridMultilevel"/>
    <w:tmpl w:val="F62C82F4"/>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76"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7" w15:restartNumberingAfterBreak="0">
    <w:nsid w:val="72417211"/>
    <w:multiLevelType w:val="hybridMultilevel"/>
    <w:tmpl w:val="044C4846"/>
    <w:lvl w:ilvl="0" w:tplc="E114473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81"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484B79"/>
    <w:multiLevelType w:val="hybridMultilevel"/>
    <w:tmpl w:val="67A6E3E2"/>
    <w:lvl w:ilvl="0" w:tplc="EB3A9EE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81774865">
    <w:abstractNumId w:val="12"/>
  </w:num>
  <w:num w:numId="2" w16cid:durableId="35396106">
    <w:abstractNumId w:val="60"/>
  </w:num>
  <w:num w:numId="3" w16cid:durableId="1080981494">
    <w:abstractNumId w:val="52"/>
  </w:num>
  <w:num w:numId="4" w16cid:durableId="357049167">
    <w:abstractNumId w:val="19"/>
  </w:num>
  <w:num w:numId="5" w16cid:durableId="2010016662">
    <w:abstractNumId w:val="2"/>
  </w:num>
  <w:num w:numId="6" w16cid:durableId="257713712">
    <w:abstractNumId w:val="1"/>
  </w:num>
  <w:num w:numId="7" w16cid:durableId="1723796886">
    <w:abstractNumId w:val="0"/>
  </w:num>
  <w:num w:numId="8" w16cid:durableId="381253099">
    <w:abstractNumId w:val="15"/>
  </w:num>
  <w:num w:numId="9" w16cid:durableId="100105906">
    <w:abstractNumId w:val="32"/>
  </w:num>
  <w:num w:numId="10" w16cid:durableId="676615128">
    <w:abstractNumId w:val="47"/>
  </w:num>
  <w:num w:numId="11" w16cid:durableId="1581713244">
    <w:abstractNumId w:val="72"/>
  </w:num>
  <w:num w:numId="12" w16cid:durableId="668873088">
    <w:abstractNumId w:val="61"/>
  </w:num>
  <w:num w:numId="13" w16cid:durableId="1905027464">
    <w:abstractNumId w:val="67"/>
  </w:num>
  <w:num w:numId="14" w16cid:durableId="1391730026">
    <w:abstractNumId w:val="59"/>
  </w:num>
  <w:num w:numId="15" w16cid:durableId="374045334">
    <w:abstractNumId w:val="75"/>
  </w:num>
  <w:num w:numId="16" w16cid:durableId="1667781764">
    <w:abstractNumId w:val="48"/>
  </w:num>
  <w:num w:numId="17" w16cid:durableId="929704105">
    <w:abstractNumId w:val="56"/>
  </w:num>
  <w:num w:numId="18" w16cid:durableId="111629397">
    <w:abstractNumId w:val="9"/>
  </w:num>
  <w:num w:numId="19" w16cid:durableId="269093273">
    <w:abstractNumId w:val="23"/>
  </w:num>
  <w:num w:numId="20" w16cid:durableId="1514033614">
    <w:abstractNumId w:val="62"/>
  </w:num>
  <w:num w:numId="21" w16cid:durableId="1809476247">
    <w:abstractNumId w:val="69"/>
  </w:num>
  <w:num w:numId="22" w16cid:durableId="1342469240">
    <w:abstractNumId w:val="54"/>
  </w:num>
  <w:num w:numId="23" w16cid:durableId="1392849302">
    <w:abstractNumId w:val="70"/>
  </w:num>
  <w:num w:numId="24" w16cid:durableId="1579821776">
    <w:abstractNumId w:val="57"/>
  </w:num>
  <w:num w:numId="25" w16cid:durableId="1101339384">
    <w:abstractNumId w:val="53"/>
  </w:num>
  <w:num w:numId="26" w16cid:durableId="146943838">
    <w:abstractNumId w:val="40"/>
  </w:num>
  <w:num w:numId="27" w16cid:durableId="960843637">
    <w:abstractNumId w:val="14"/>
  </w:num>
  <w:num w:numId="28" w16cid:durableId="1408503631">
    <w:abstractNumId w:val="36"/>
  </w:num>
  <w:num w:numId="29" w16cid:durableId="1378167813">
    <w:abstractNumId w:val="24"/>
  </w:num>
  <w:num w:numId="30" w16cid:durableId="1440641440">
    <w:abstractNumId w:val="45"/>
  </w:num>
  <w:num w:numId="31" w16cid:durableId="106312468">
    <w:abstractNumId w:val="6"/>
  </w:num>
  <w:num w:numId="32" w16cid:durableId="353002385">
    <w:abstractNumId w:val="64"/>
  </w:num>
  <w:num w:numId="33" w16cid:durableId="483397166">
    <w:abstractNumId w:val="8"/>
  </w:num>
  <w:num w:numId="34" w16cid:durableId="1709183095">
    <w:abstractNumId w:val="7"/>
  </w:num>
  <w:num w:numId="35" w16cid:durableId="2052418983">
    <w:abstractNumId w:val="13"/>
  </w:num>
  <w:num w:numId="36" w16cid:durableId="1764716351">
    <w:abstractNumId w:val="80"/>
  </w:num>
  <w:num w:numId="37" w16cid:durableId="586698748">
    <w:abstractNumId w:val="41"/>
  </w:num>
  <w:num w:numId="38" w16cid:durableId="1007367837">
    <w:abstractNumId w:val="79"/>
  </w:num>
  <w:num w:numId="39" w16cid:durableId="1849057563">
    <w:abstractNumId w:val="42"/>
  </w:num>
  <w:num w:numId="40" w16cid:durableId="426198717">
    <w:abstractNumId w:val="73"/>
  </w:num>
  <w:num w:numId="41" w16cid:durableId="117260483">
    <w:abstractNumId w:val="26"/>
  </w:num>
  <w:num w:numId="42" w16cid:durableId="938487988">
    <w:abstractNumId w:val="81"/>
  </w:num>
  <w:num w:numId="43" w16cid:durableId="417142779">
    <w:abstractNumId w:val="44"/>
  </w:num>
  <w:num w:numId="44" w16cid:durableId="1043866470">
    <w:abstractNumId w:val="58"/>
  </w:num>
  <w:num w:numId="45" w16cid:durableId="1040665638">
    <w:abstractNumId w:val="37"/>
  </w:num>
  <w:num w:numId="46" w16cid:durableId="313147452">
    <w:abstractNumId w:val="74"/>
  </w:num>
  <w:num w:numId="47" w16cid:durableId="1993216836">
    <w:abstractNumId w:val="17"/>
  </w:num>
  <w:num w:numId="48" w16cid:durableId="1516384368">
    <w:abstractNumId w:val="27"/>
  </w:num>
  <w:num w:numId="49" w16cid:durableId="1765567954">
    <w:abstractNumId w:val="18"/>
  </w:num>
  <w:num w:numId="50" w16cid:durableId="1742823116">
    <w:abstractNumId w:val="50"/>
  </w:num>
  <w:num w:numId="51" w16cid:durableId="217789664">
    <w:abstractNumId w:val="31"/>
  </w:num>
  <w:num w:numId="52" w16cid:durableId="974868160">
    <w:abstractNumId w:val="76"/>
  </w:num>
  <w:num w:numId="53" w16cid:durableId="1648435181">
    <w:abstractNumId w:val="20"/>
  </w:num>
  <w:num w:numId="54" w16cid:durableId="290409016">
    <w:abstractNumId w:val="22"/>
  </w:num>
  <w:num w:numId="55" w16cid:durableId="188448534">
    <w:abstractNumId w:val="51"/>
  </w:num>
  <w:num w:numId="56" w16cid:durableId="1272782374">
    <w:abstractNumId w:val="34"/>
  </w:num>
  <w:num w:numId="57" w16cid:durableId="1345857689">
    <w:abstractNumId w:val="66"/>
  </w:num>
  <w:num w:numId="58" w16cid:durableId="792019072">
    <w:abstractNumId w:val="30"/>
  </w:num>
  <w:num w:numId="59" w16cid:durableId="886794696">
    <w:abstractNumId w:val="78"/>
  </w:num>
  <w:num w:numId="60" w16cid:durableId="1737242677">
    <w:abstractNumId w:val="4"/>
  </w:num>
  <w:num w:numId="61" w16cid:durableId="2062555680">
    <w:abstractNumId w:val="10"/>
  </w:num>
  <w:num w:numId="62" w16cid:durableId="1742872706">
    <w:abstractNumId w:val="39"/>
  </w:num>
  <w:num w:numId="63" w16cid:durableId="1456027696">
    <w:abstractNumId w:val="63"/>
  </w:num>
  <w:num w:numId="64" w16cid:durableId="1252544953">
    <w:abstractNumId w:val="68"/>
  </w:num>
  <w:num w:numId="65" w16cid:durableId="1660572908">
    <w:abstractNumId w:val="11"/>
  </w:num>
  <w:num w:numId="66" w16cid:durableId="894851706">
    <w:abstractNumId w:val="65"/>
  </w:num>
  <w:num w:numId="67" w16cid:durableId="1263102870">
    <w:abstractNumId w:val="28"/>
  </w:num>
  <w:num w:numId="68" w16cid:durableId="412777034">
    <w:abstractNumId w:val="43"/>
  </w:num>
  <w:num w:numId="69" w16cid:durableId="1245143492">
    <w:abstractNumId w:val="38"/>
  </w:num>
  <w:num w:numId="70" w16cid:durableId="1980651484">
    <w:abstractNumId w:val="82"/>
  </w:num>
  <w:num w:numId="71" w16cid:durableId="1591306085">
    <w:abstractNumId w:val="33"/>
  </w:num>
  <w:num w:numId="72" w16cid:durableId="1778597787">
    <w:abstractNumId w:val="5"/>
  </w:num>
  <w:num w:numId="73" w16cid:durableId="1474253067">
    <w:abstractNumId w:val="49"/>
  </w:num>
  <w:num w:numId="74" w16cid:durableId="1802075201">
    <w:abstractNumId w:val="55"/>
  </w:num>
  <w:num w:numId="75" w16cid:durableId="1474130850">
    <w:abstractNumId w:val="29"/>
  </w:num>
  <w:num w:numId="76" w16cid:durableId="37242514">
    <w:abstractNumId w:val="16"/>
  </w:num>
  <w:num w:numId="77" w16cid:durableId="962809094">
    <w:abstractNumId w:val="83"/>
  </w:num>
  <w:num w:numId="78" w16cid:durableId="2050257688">
    <w:abstractNumId w:val="35"/>
  </w:num>
  <w:num w:numId="79" w16cid:durableId="1991589728">
    <w:abstractNumId w:val="3"/>
  </w:num>
  <w:num w:numId="80" w16cid:durableId="666708026">
    <w:abstractNumId w:val="71"/>
  </w:num>
  <w:num w:numId="81" w16cid:durableId="882134397">
    <w:abstractNumId w:val="21"/>
  </w:num>
  <w:num w:numId="82" w16cid:durableId="1486510141">
    <w:abstractNumId w:val="25"/>
  </w:num>
  <w:num w:numId="83" w16cid:durableId="1423986728">
    <w:abstractNumId w:val="46"/>
  </w:num>
  <w:num w:numId="84" w16cid:durableId="865675742">
    <w:abstractNumId w:val="7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16AA"/>
    <w:rsid w:val="00002998"/>
    <w:rsid w:val="00004234"/>
    <w:rsid w:val="00014E8E"/>
    <w:rsid w:val="00020D72"/>
    <w:rsid w:val="00020F50"/>
    <w:rsid w:val="00022F8B"/>
    <w:rsid w:val="0002322C"/>
    <w:rsid w:val="00024049"/>
    <w:rsid w:val="00024F70"/>
    <w:rsid w:val="00025C1A"/>
    <w:rsid w:val="0003560E"/>
    <w:rsid w:val="00036A8F"/>
    <w:rsid w:val="00041A79"/>
    <w:rsid w:val="000421C5"/>
    <w:rsid w:val="00061268"/>
    <w:rsid w:val="00071C22"/>
    <w:rsid w:val="00082106"/>
    <w:rsid w:val="00082A15"/>
    <w:rsid w:val="000859A0"/>
    <w:rsid w:val="00087F29"/>
    <w:rsid w:val="000A0015"/>
    <w:rsid w:val="000A1AD0"/>
    <w:rsid w:val="000A35F4"/>
    <w:rsid w:val="000A3766"/>
    <w:rsid w:val="000A3EB0"/>
    <w:rsid w:val="000A6FCA"/>
    <w:rsid w:val="000A7278"/>
    <w:rsid w:val="000B357C"/>
    <w:rsid w:val="000C1AA7"/>
    <w:rsid w:val="000C320D"/>
    <w:rsid w:val="000C5E6A"/>
    <w:rsid w:val="000C7F2E"/>
    <w:rsid w:val="000D4FF1"/>
    <w:rsid w:val="000E1C9E"/>
    <w:rsid w:val="000E4CA8"/>
    <w:rsid w:val="000F234B"/>
    <w:rsid w:val="00102423"/>
    <w:rsid w:val="001029B1"/>
    <w:rsid w:val="00104694"/>
    <w:rsid w:val="00104B26"/>
    <w:rsid w:val="001103F7"/>
    <w:rsid w:val="001124B4"/>
    <w:rsid w:val="00120048"/>
    <w:rsid w:val="00125DC4"/>
    <w:rsid w:val="0013029D"/>
    <w:rsid w:val="00130895"/>
    <w:rsid w:val="00135410"/>
    <w:rsid w:val="00141382"/>
    <w:rsid w:val="00143ED2"/>
    <w:rsid w:val="0015049A"/>
    <w:rsid w:val="00153359"/>
    <w:rsid w:val="00162661"/>
    <w:rsid w:val="00180818"/>
    <w:rsid w:val="001837EE"/>
    <w:rsid w:val="0018411A"/>
    <w:rsid w:val="00184E40"/>
    <w:rsid w:val="00186BCF"/>
    <w:rsid w:val="00187CB8"/>
    <w:rsid w:val="001A5B32"/>
    <w:rsid w:val="001B6991"/>
    <w:rsid w:val="001C3B72"/>
    <w:rsid w:val="001C79AC"/>
    <w:rsid w:val="001D1538"/>
    <w:rsid w:val="001D19DD"/>
    <w:rsid w:val="001D7B45"/>
    <w:rsid w:val="001E5265"/>
    <w:rsid w:val="001F6B7E"/>
    <w:rsid w:val="0020181C"/>
    <w:rsid w:val="00203465"/>
    <w:rsid w:val="00204610"/>
    <w:rsid w:val="0020701B"/>
    <w:rsid w:val="002101D1"/>
    <w:rsid w:val="00220C7F"/>
    <w:rsid w:val="00226D58"/>
    <w:rsid w:val="002270E0"/>
    <w:rsid w:val="002279C3"/>
    <w:rsid w:val="00230613"/>
    <w:rsid w:val="00230FB0"/>
    <w:rsid w:val="00230FBA"/>
    <w:rsid w:val="002440E0"/>
    <w:rsid w:val="00251B6E"/>
    <w:rsid w:val="002565A1"/>
    <w:rsid w:val="0025687E"/>
    <w:rsid w:val="00256CF1"/>
    <w:rsid w:val="00261536"/>
    <w:rsid w:val="0027403E"/>
    <w:rsid w:val="00274B31"/>
    <w:rsid w:val="0028753E"/>
    <w:rsid w:val="00292C82"/>
    <w:rsid w:val="002A777A"/>
    <w:rsid w:val="002B119E"/>
    <w:rsid w:val="002B5312"/>
    <w:rsid w:val="002B6CB4"/>
    <w:rsid w:val="002B78F5"/>
    <w:rsid w:val="002C0B85"/>
    <w:rsid w:val="002C1358"/>
    <w:rsid w:val="002C40AE"/>
    <w:rsid w:val="002C47A9"/>
    <w:rsid w:val="002D2CEC"/>
    <w:rsid w:val="002D5632"/>
    <w:rsid w:val="002D5BF8"/>
    <w:rsid w:val="002D792E"/>
    <w:rsid w:val="002E1966"/>
    <w:rsid w:val="002E28E0"/>
    <w:rsid w:val="002F7CFA"/>
    <w:rsid w:val="00302C83"/>
    <w:rsid w:val="00303519"/>
    <w:rsid w:val="00304058"/>
    <w:rsid w:val="00307B79"/>
    <w:rsid w:val="0031199C"/>
    <w:rsid w:val="00312084"/>
    <w:rsid w:val="003142C7"/>
    <w:rsid w:val="003163C6"/>
    <w:rsid w:val="00316B7D"/>
    <w:rsid w:val="00316DC7"/>
    <w:rsid w:val="0031758C"/>
    <w:rsid w:val="00321C22"/>
    <w:rsid w:val="00322215"/>
    <w:rsid w:val="00325DE2"/>
    <w:rsid w:val="0032728A"/>
    <w:rsid w:val="003273CB"/>
    <w:rsid w:val="003372F4"/>
    <w:rsid w:val="00345BDF"/>
    <w:rsid w:val="0034758B"/>
    <w:rsid w:val="003520F5"/>
    <w:rsid w:val="00354F86"/>
    <w:rsid w:val="00355EC3"/>
    <w:rsid w:val="003561FF"/>
    <w:rsid w:val="003566ED"/>
    <w:rsid w:val="00360A1C"/>
    <w:rsid w:val="003657AF"/>
    <w:rsid w:val="0036619A"/>
    <w:rsid w:val="00372290"/>
    <w:rsid w:val="00373E38"/>
    <w:rsid w:val="00381B55"/>
    <w:rsid w:val="0038556B"/>
    <w:rsid w:val="00390ED3"/>
    <w:rsid w:val="00392ACD"/>
    <w:rsid w:val="003A170E"/>
    <w:rsid w:val="003A39D7"/>
    <w:rsid w:val="003B1E44"/>
    <w:rsid w:val="003B233F"/>
    <w:rsid w:val="003C274A"/>
    <w:rsid w:val="003C6040"/>
    <w:rsid w:val="003D2F23"/>
    <w:rsid w:val="003D6862"/>
    <w:rsid w:val="003F5E40"/>
    <w:rsid w:val="00406938"/>
    <w:rsid w:val="00417764"/>
    <w:rsid w:val="004276D6"/>
    <w:rsid w:val="004304F2"/>
    <w:rsid w:val="00432037"/>
    <w:rsid w:val="0043714C"/>
    <w:rsid w:val="004459B1"/>
    <w:rsid w:val="004723D4"/>
    <w:rsid w:val="00481769"/>
    <w:rsid w:val="00483198"/>
    <w:rsid w:val="00484735"/>
    <w:rsid w:val="004861E5"/>
    <w:rsid w:val="0049003A"/>
    <w:rsid w:val="004B038C"/>
    <w:rsid w:val="004B4A1D"/>
    <w:rsid w:val="004D16AA"/>
    <w:rsid w:val="004D602C"/>
    <w:rsid w:val="004E06F9"/>
    <w:rsid w:val="004E53BF"/>
    <w:rsid w:val="004F097A"/>
    <w:rsid w:val="004F37F7"/>
    <w:rsid w:val="004F4559"/>
    <w:rsid w:val="004F74D2"/>
    <w:rsid w:val="005010D1"/>
    <w:rsid w:val="0050636D"/>
    <w:rsid w:val="00523C23"/>
    <w:rsid w:val="00530154"/>
    <w:rsid w:val="00530B9F"/>
    <w:rsid w:val="00543521"/>
    <w:rsid w:val="00556B65"/>
    <w:rsid w:val="00556DB9"/>
    <w:rsid w:val="00560F89"/>
    <w:rsid w:val="00564D06"/>
    <w:rsid w:val="00565272"/>
    <w:rsid w:val="00571266"/>
    <w:rsid w:val="00572755"/>
    <w:rsid w:val="005731F3"/>
    <w:rsid w:val="00574E1B"/>
    <w:rsid w:val="00581649"/>
    <w:rsid w:val="00592C0F"/>
    <w:rsid w:val="005B66A5"/>
    <w:rsid w:val="005C0153"/>
    <w:rsid w:val="005C2615"/>
    <w:rsid w:val="005C5256"/>
    <w:rsid w:val="005C6A88"/>
    <w:rsid w:val="005D1029"/>
    <w:rsid w:val="005D5568"/>
    <w:rsid w:val="005E030E"/>
    <w:rsid w:val="005E6D6A"/>
    <w:rsid w:val="005E79A1"/>
    <w:rsid w:val="005E7A8F"/>
    <w:rsid w:val="006019D8"/>
    <w:rsid w:val="00602186"/>
    <w:rsid w:val="00614504"/>
    <w:rsid w:val="006172C1"/>
    <w:rsid w:val="006200AB"/>
    <w:rsid w:val="00627BD0"/>
    <w:rsid w:val="00632023"/>
    <w:rsid w:val="00634779"/>
    <w:rsid w:val="00642325"/>
    <w:rsid w:val="00645909"/>
    <w:rsid w:val="006528A1"/>
    <w:rsid w:val="0065349C"/>
    <w:rsid w:val="0065693A"/>
    <w:rsid w:val="00664083"/>
    <w:rsid w:val="00665C63"/>
    <w:rsid w:val="00681871"/>
    <w:rsid w:val="0068247A"/>
    <w:rsid w:val="00690B8B"/>
    <w:rsid w:val="00691BCE"/>
    <w:rsid w:val="00694209"/>
    <w:rsid w:val="0069479E"/>
    <w:rsid w:val="00695A39"/>
    <w:rsid w:val="00697AB8"/>
    <w:rsid w:val="006A2DF9"/>
    <w:rsid w:val="006A4646"/>
    <w:rsid w:val="006A68EC"/>
    <w:rsid w:val="006B6D41"/>
    <w:rsid w:val="006C5CFF"/>
    <w:rsid w:val="006D53C8"/>
    <w:rsid w:val="006D732D"/>
    <w:rsid w:val="006E0B21"/>
    <w:rsid w:val="006E1465"/>
    <w:rsid w:val="006E3DB3"/>
    <w:rsid w:val="006E41D4"/>
    <w:rsid w:val="006F338F"/>
    <w:rsid w:val="006F347E"/>
    <w:rsid w:val="006F5126"/>
    <w:rsid w:val="00704A86"/>
    <w:rsid w:val="00706062"/>
    <w:rsid w:val="0071175A"/>
    <w:rsid w:val="00714C7F"/>
    <w:rsid w:val="00714D02"/>
    <w:rsid w:val="007239B4"/>
    <w:rsid w:val="00725814"/>
    <w:rsid w:val="007267A8"/>
    <w:rsid w:val="007279A5"/>
    <w:rsid w:val="00737703"/>
    <w:rsid w:val="007418EA"/>
    <w:rsid w:val="00741A05"/>
    <w:rsid w:val="007447AE"/>
    <w:rsid w:val="007509FD"/>
    <w:rsid w:val="00763282"/>
    <w:rsid w:val="00765DE6"/>
    <w:rsid w:val="00773EF6"/>
    <w:rsid w:val="0077456A"/>
    <w:rsid w:val="00777A8C"/>
    <w:rsid w:val="0078182C"/>
    <w:rsid w:val="00781FC6"/>
    <w:rsid w:val="00793C30"/>
    <w:rsid w:val="007A0839"/>
    <w:rsid w:val="007A1272"/>
    <w:rsid w:val="007A6220"/>
    <w:rsid w:val="007A716F"/>
    <w:rsid w:val="007C0221"/>
    <w:rsid w:val="007C3732"/>
    <w:rsid w:val="007D754D"/>
    <w:rsid w:val="007F0334"/>
    <w:rsid w:val="007F1078"/>
    <w:rsid w:val="007F14F3"/>
    <w:rsid w:val="00805DEE"/>
    <w:rsid w:val="008108C7"/>
    <w:rsid w:val="00815296"/>
    <w:rsid w:val="008177B4"/>
    <w:rsid w:val="0082169E"/>
    <w:rsid w:val="00824265"/>
    <w:rsid w:val="008247C5"/>
    <w:rsid w:val="008311AF"/>
    <w:rsid w:val="00831471"/>
    <w:rsid w:val="00832BDD"/>
    <w:rsid w:val="00837F7A"/>
    <w:rsid w:val="00840B3A"/>
    <w:rsid w:val="00847147"/>
    <w:rsid w:val="00857237"/>
    <w:rsid w:val="00860E94"/>
    <w:rsid w:val="008663E4"/>
    <w:rsid w:val="00867509"/>
    <w:rsid w:val="008747F2"/>
    <w:rsid w:val="00874FBD"/>
    <w:rsid w:val="00876AF0"/>
    <w:rsid w:val="00884AC7"/>
    <w:rsid w:val="008969D9"/>
    <w:rsid w:val="008A1E9B"/>
    <w:rsid w:val="008A4B14"/>
    <w:rsid w:val="008A4CA6"/>
    <w:rsid w:val="008B0991"/>
    <w:rsid w:val="008B2B78"/>
    <w:rsid w:val="008C3AEF"/>
    <w:rsid w:val="008D3F99"/>
    <w:rsid w:val="008D5A6F"/>
    <w:rsid w:val="008D67FA"/>
    <w:rsid w:val="008D721D"/>
    <w:rsid w:val="008E063D"/>
    <w:rsid w:val="008E1F79"/>
    <w:rsid w:val="008E31E8"/>
    <w:rsid w:val="008E3443"/>
    <w:rsid w:val="008E4BB9"/>
    <w:rsid w:val="008F1B10"/>
    <w:rsid w:val="008F2834"/>
    <w:rsid w:val="009124EB"/>
    <w:rsid w:val="00922C5C"/>
    <w:rsid w:val="00932393"/>
    <w:rsid w:val="00935F14"/>
    <w:rsid w:val="00945381"/>
    <w:rsid w:val="00946B12"/>
    <w:rsid w:val="00946C39"/>
    <w:rsid w:val="00955390"/>
    <w:rsid w:val="00960286"/>
    <w:rsid w:val="00963A9A"/>
    <w:rsid w:val="00966278"/>
    <w:rsid w:val="00971716"/>
    <w:rsid w:val="00971E10"/>
    <w:rsid w:val="00981B16"/>
    <w:rsid w:val="00984199"/>
    <w:rsid w:val="00986C62"/>
    <w:rsid w:val="00993505"/>
    <w:rsid w:val="009A0402"/>
    <w:rsid w:val="009A260A"/>
    <w:rsid w:val="009A49C6"/>
    <w:rsid w:val="009C19A0"/>
    <w:rsid w:val="009D2A57"/>
    <w:rsid w:val="009E11B9"/>
    <w:rsid w:val="009E71B6"/>
    <w:rsid w:val="009E7A56"/>
    <w:rsid w:val="009F3E2C"/>
    <w:rsid w:val="009F70A4"/>
    <w:rsid w:val="00A009A2"/>
    <w:rsid w:val="00A068EE"/>
    <w:rsid w:val="00A2351E"/>
    <w:rsid w:val="00A345CC"/>
    <w:rsid w:val="00A41D61"/>
    <w:rsid w:val="00A4419C"/>
    <w:rsid w:val="00A5536F"/>
    <w:rsid w:val="00A7046A"/>
    <w:rsid w:val="00A7214B"/>
    <w:rsid w:val="00A73AC1"/>
    <w:rsid w:val="00A740F3"/>
    <w:rsid w:val="00A777D4"/>
    <w:rsid w:val="00A905D4"/>
    <w:rsid w:val="00A916F0"/>
    <w:rsid w:val="00AA279D"/>
    <w:rsid w:val="00AA475F"/>
    <w:rsid w:val="00AA79C7"/>
    <w:rsid w:val="00AB4E8E"/>
    <w:rsid w:val="00AB7611"/>
    <w:rsid w:val="00AC2FD3"/>
    <w:rsid w:val="00AD1415"/>
    <w:rsid w:val="00AD78CD"/>
    <w:rsid w:val="00AE3EF2"/>
    <w:rsid w:val="00AE4B8D"/>
    <w:rsid w:val="00AE6E4E"/>
    <w:rsid w:val="00AE73CA"/>
    <w:rsid w:val="00AE78E7"/>
    <w:rsid w:val="00AF4C2D"/>
    <w:rsid w:val="00B017B6"/>
    <w:rsid w:val="00B03A0A"/>
    <w:rsid w:val="00B041C9"/>
    <w:rsid w:val="00B15DD0"/>
    <w:rsid w:val="00B258CA"/>
    <w:rsid w:val="00B26457"/>
    <w:rsid w:val="00B30B00"/>
    <w:rsid w:val="00B334DF"/>
    <w:rsid w:val="00B339A9"/>
    <w:rsid w:val="00B352E0"/>
    <w:rsid w:val="00B40D6A"/>
    <w:rsid w:val="00B42B65"/>
    <w:rsid w:val="00B44004"/>
    <w:rsid w:val="00B559C4"/>
    <w:rsid w:val="00B752F7"/>
    <w:rsid w:val="00B768EB"/>
    <w:rsid w:val="00B8395C"/>
    <w:rsid w:val="00B87A28"/>
    <w:rsid w:val="00B941B8"/>
    <w:rsid w:val="00B97568"/>
    <w:rsid w:val="00BA0EA9"/>
    <w:rsid w:val="00BA0F33"/>
    <w:rsid w:val="00BB1193"/>
    <w:rsid w:val="00BB420A"/>
    <w:rsid w:val="00BC10A3"/>
    <w:rsid w:val="00BC64E9"/>
    <w:rsid w:val="00BD0253"/>
    <w:rsid w:val="00BD1EF8"/>
    <w:rsid w:val="00BD2FEC"/>
    <w:rsid w:val="00BE00DD"/>
    <w:rsid w:val="00BE41F4"/>
    <w:rsid w:val="00BF1952"/>
    <w:rsid w:val="00C04F41"/>
    <w:rsid w:val="00C1013C"/>
    <w:rsid w:val="00C12466"/>
    <w:rsid w:val="00C12813"/>
    <w:rsid w:val="00C21442"/>
    <w:rsid w:val="00C2394D"/>
    <w:rsid w:val="00C31D45"/>
    <w:rsid w:val="00C41FEB"/>
    <w:rsid w:val="00C42D9F"/>
    <w:rsid w:val="00C56441"/>
    <w:rsid w:val="00C57A8E"/>
    <w:rsid w:val="00C70B20"/>
    <w:rsid w:val="00C721EA"/>
    <w:rsid w:val="00C738CD"/>
    <w:rsid w:val="00C81390"/>
    <w:rsid w:val="00C85DCC"/>
    <w:rsid w:val="00C93A6A"/>
    <w:rsid w:val="00C93B6C"/>
    <w:rsid w:val="00C95DCA"/>
    <w:rsid w:val="00C960DE"/>
    <w:rsid w:val="00CA563D"/>
    <w:rsid w:val="00CA729E"/>
    <w:rsid w:val="00CB0855"/>
    <w:rsid w:val="00CB1EBF"/>
    <w:rsid w:val="00CB3FFC"/>
    <w:rsid w:val="00CB4B98"/>
    <w:rsid w:val="00CB5FC6"/>
    <w:rsid w:val="00CB6BD3"/>
    <w:rsid w:val="00CC1563"/>
    <w:rsid w:val="00CD48E4"/>
    <w:rsid w:val="00CD692F"/>
    <w:rsid w:val="00CE1E6C"/>
    <w:rsid w:val="00CE35E4"/>
    <w:rsid w:val="00CF4886"/>
    <w:rsid w:val="00CF770E"/>
    <w:rsid w:val="00D1693C"/>
    <w:rsid w:val="00D20178"/>
    <w:rsid w:val="00D27CAE"/>
    <w:rsid w:val="00D306AA"/>
    <w:rsid w:val="00D403A6"/>
    <w:rsid w:val="00D415DB"/>
    <w:rsid w:val="00D44F1D"/>
    <w:rsid w:val="00D45AE6"/>
    <w:rsid w:val="00D52262"/>
    <w:rsid w:val="00D61146"/>
    <w:rsid w:val="00D63F8D"/>
    <w:rsid w:val="00D672BD"/>
    <w:rsid w:val="00D80933"/>
    <w:rsid w:val="00D82D07"/>
    <w:rsid w:val="00D871E4"/>
    <w:rsid w:val="00D967B5"/>
    <w:rsid w:val="00DA3F94"/>
    <w:rsid w:val="00DA544C"/>
    <w:rsid w:val="00DB3FA8"/>
    <w:rsid w:val="00DB42F8"/>
    <w:rsid w:val="00DB7F96"/>
    <w:rsid w:val="00DC0DD7"/>
    <w:rsid w:val="00DC20E0"/>
    <w:rsid w:val="00DC5609"/>
    <w:rsid w:val="00DC67BF"/>
    <w:rsid w:val="00DC7F30"/>
    <w:rsid w:val="00DD7090"/>
    <w:rsid w:val="00DD7A3E"/>
    <w:rsid w:val="00DE0DD9"/>
    <w:rsid w:val="00DE2917"/>
    <w:rsid w:val="00DF04A0"/>
    <w:rsid w:val="00DF46BB"/>
    <w:rsid w:val="00DF775D"/>
    <w:rsid w:val="00E231CE"/>
    <w:rsid w:val="00E31673"/>
    <w:rsid w:val="00E3391D"/>
    <w:rsid w:val="00E50E61"/>
    <w:rsid w:val="00E525E1"/>
    <w:rsid w:val="00E55CA6"/>
    <w:rsid w:val="00E5652E"/>
    <w:rsid w:val="00E60E46"/>
    <w:rsid w:val="00E664AA"/>
    <w:rsid w:val="00E665EF"/>
    <w:rsid w:val="00E84CF8"/>
    <w:rsid w:val="00E95AF9"/>
    <w:rsid w:val="00EC1D11"/>
    <w:rsid w:val="00EC29E6"/>
    <w:rsid w:val="00EC4DB5"/>
    <w:rsid w:val="00EE5464"/>
    <w:rsid w:val="00EE596C"/>
    <w:rsid w:val="00F03387"/>
    <w:rsid w:val="00F21C30"/>
    <w:rsid w:val="00F27477"/>
    <w:rsid w:val="00F55E30"/>
    <w:rsid w:val="00F6352F"/>
    <w:rsid w:val="00F649FE"/>
    <w:rsid w:val="00F755ED"/>
    <w:rsid w:val="00F7632C"/>
    <w:rsid w:val="00F86BFC"/>
    <w:rsid w:val="00F92869"/>
    <w:rsid w:val="00FB3EE3"/>
    <w:rsid w:val="00FC3284"/>
    <w:rsid w:val="00FC4EE1"/>
    <w:rsid w:val="00FD2B74"/>
    <w:rsid w:val="00FD5102"/>
    <w:rsid w:val="00FE61CC"/>
    <w:rsid w:val="00FE728F"/>
    <w:rsid w:val="00FF1556"/>
    <w:rsid w:val="00FF280E"/>
    <w:rsid w:val="00FF4A49"/>
    <w:rsid w:val="00FF4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40"/>
    <w:pPr>
      <w:ind w:firstLine="0"/>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6E0B21"/>
    <w:pPr>
      <w:keepNext/>
      <w:keepLines/>
      <w:numPr>
        <w:numId w:val="8"/>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E0B21"/>
    <w:pPr>
      <w:keepNext/>
      <w:keepLines/>
      <w:numPr>
        <w:ilvl w:val="1"/>
        <w:numId w:val="8"/>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E0B21"/>
    <w:pPr>
      <w:keepNext/>
      <w:keepLines/>
      <w:numPr>
        <w:ilvl w:val="2"/>
        <w:numId w:val="8"/>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E0B21"/>
    <w:pPr>
      <w:keepNext/>
      <w:keepLines/>
      <w:numPr>
        <w:ilvl w:val="3"/>
        <w:numId w:val="8"/>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6E0B21"/>
    <w:pPr>
      <w:keepNext/>
      <w:keepLines/>
      <w:numPr>
        <w:ilvl w:val="4"/>
        <w:numId w:val="8"/>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E0B2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0B2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E0B2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6E0B2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rsid w:val="006E0B2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0B21"/>
  </w:style>
  <w:style w:type="paragraph" w:styleId="TOC1">
    <w:name w:val="toc 1"/>
    <w:basedOn w:val="Normal"/>
    <w:next w:val="Normal"/>
    <w:autoRedefine/>
    <w:uiPriority w:val="39"/>
    <w:unhideWhenUsed/>
    <w:rsid w:val="006E0B21"/>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6E0B21"/>
    <w:pPr>
      <w:spacing w:before="180" w:after="60" w:line="240" w:lineRule="auto"/>
      <w:ind w:left="288"/>
    </w:pPr>
    <w:rPr>
      <w:b/>
      <w:i/>
      <w:sz w:val="24"/>
    </w:rPr>
  </w:style>
  <w:style w:type="paragraph" w:styleId="TOC3">
    <w:name w:val="toc 3"/>
    <w:basedOn w:val="Normal"/>
    <w:next w:val="Normal"/>
    <w:autoRedefine/>
    <w:uiPriority w:val="39"/>
    <w:unhideWhenUsed/>
    <w:rsid w:val="006E0B21"/>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6E0B21"/>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6E0B21"/>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6E0B21"/>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6E0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B21"/>
    <w:rPr>
      <w:rFonts w:ascii="Times New Roman" w:hAnsi="Times New Roman" w:cs="Angsana New"/>
      <w:kern w:val="2"/>
      <w:sz w:val="26"/>
      <w:szCs w:val="20"/>
    </w:rPr>
  </w:style>
  <w:style w:type="paragraph" w:styleId="Footer">
    <w:name w:val="footer"/>
    <w:basedOn w:val="Normal"/>
    <w:link w:val="FooterChar"/>
    <w:uiPriority w:val="99"/>
    <w:unhideWhenUsed/>
    <w:rsid w:val="006E0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B21"/>
    <w:rPr>
      <w:rFonts w:ascii="Times New Roman" w:hAnsi="Times New Roman" w:cs="Angsana New"/>
      <w:kern w:val="2"/>
      <w:sz w:val="26"/>
      <w:szCs w:val="20"/>
    </w:rPr>
  </w:style>
  <w:style w:type="paragraph" w:styleId="NormalWeb">
    <w:name w:val="Normal (Web)"/>
    <w:basedOn w:val="Normal"/>
    <w:uiPriority w:val="99"/>
    <w:rsid w:val="006E0B21"/>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6E0B21"/>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6E0B21"/>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6E0B21"/>
    <w:rPr>
      <w:color w:val="0000FF" w:themeColor="hyperlink"/>
      <w:u w:val="single"/>
    </w:rPr>
  </w:style>
  <w:style w:type="character" w:styleId="Strong">
    <w:name w:val="Strong"/>
    <w:basedOn w:val="DefaultParagraphFont"/>
    <w:uiPriority w:val="22"/>
    <w:qFormat/>
    <w:rsid w:val="006E0B21"/>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6E0B21"/>
    <w:rPr>
      <w:rFonts w:ascii="Times New Roman" w:hAnsi="Times New Roman" w:cs="Angsana New"/>
      <w:kern w:val="2"/>
      <w:sz w:val="26"/>
      <w:szCs w:val="20"/>
    </w:rPr>
  </w:style>
  <w:style w:type="table" w:styleId="TableGrid">
    <w:name w:val="Table Grid"/>
    <w:basedOn w:val="TableNormal"/>
    <w:uiPriority w:val="59"/>
    <w:rsid w:val="006E0B21"/>
    <w:pPr>
      <w:spacing w:before="0" w:after="0" w:line="240" w:lineRule="auto"/>
      <w:ind w:firstLine="0"/>
      <w:jc w:val="left"/>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E0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B21"/>
    <w:rPr>
      <w:rFonts w:ascii="Tahoma" w:hAnsi="Tahoma" w:cs="Tahoma"/>
      <w:kern w:val="2"/>
      <w:sz w:val="16"/>
      <w:szCs w:val="16"/>
    </w:rPr>
  </w:style>
  <w:style w:type="table" w:customStyle="1" w:styleId="TableGrid1">
    <w:name w:val="Table Grid1"/>
    <w:basedOn w:val="TableNormal"/>
    <w:next w:val="TableGrid"/>
    <w:uiPriority w:val="59"/>
    <w:rsid w:val="004B4A1D"/>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6E0B21"/>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6E0B21"/>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6E0B21"/>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6E0B21"/>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6E0B21"/>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rsid w:val="006E0B21"/>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6E0B21"/>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6E0B21"/>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6E0B21"/>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6E0B21"/>
    <w:pPr>
      <w:spacing w:after="0" w:line="240" w:lineRule="auto"/>
      <w:ind w:left="1080"/>
    </w:pPr>
    <w:rPr>
      <w:i/>
      <w:sz w:val="22"/>
    </w:rPr>
  </w:style>
  <w:style w:type="paragraph" w:styleId="Caption">
    <w:name w:val="caption"/>
    <w:basedOn w:val="Normal"/>
    <w:next w:val="Normal"/>
    <w:uiPriority w:val="35"/>
    <w:unhideWhenUsed/>
    <w:qFormat/>
    <w:rsid w:val="006E0B21"/>
    <w:pPr>
      <w:spacing w:line="240" w:lineRule="auto"/>
      <w:jc w:val="center"/>
    </w:pPr>
    <w:rPr>
      <w:b/>
      <w:bCs/>
      <w:sz w:val="24"/>
      <w:szCs w:val="18"/>
    </w:rPr>
  </w:style>
  <w:style w:type="paragraph" w:styleId="PlainText">
    <w:name w:val="Plain Text"/>
    <w:basedOn w:val="Normal"/>
    <w:link w:val="PlainTextChar"/>
    <w:uiPriority w:val="99"/>
    <w:unhideWhenUsed/>
    <w:rsid w:val="006E0B2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E0B21"/>
    <w:rPr>
      <w:rFonts w:ascii="Consolas" w:hAnsi="Consolas" w:cs="Consolas"/>
      <w:kern w:val="2"/>
      <w:sz w:val="21"/>
      <w:szCs w:val="21"/>
    </w:rPr>
  </w:style>
  <w:style w:type="paragraph" w:styleId="NormalIndent">
    <w:name w:val="Normal Indent"/>
    <w:basedOn w:val="Normal"/>
    <w:uiPriority w:val="99"/>
    <w:unhideWhenUsed/>
    <w:rsid w:val="006E0B21"/>
    <w:pPr>
      <w:ind w:firstLine="360"/>
    </w:pPr>
  </w:style>
  <w:style w:type="paragraph" w:styleId="NoSpacing">
    <w:name w:val="No Spacing"/>
    <w:link w:val="NoSpacingChar"/>
    <w:uiPriority w:val="1"/>
    <w:qFormat/>
    <w:rsid w:val="006E0B21"/>
    <w:pPr>
      <w:spacing w:before="0" w:after="0" w:line="240" w:lineRule="auto"/>
      <w:ind w:firstLine="360"/>
    </w:pPr>
    <w:rPr>
      <w:rFonts w:ascii="Times New Roman" w:hAnsi="Times New Roman" w:cs="Angsana New"/>
      <w:kern w:val="2"/>
      <w:sz w:val="26"/>
      <w:szCs w:val="20"/>
    </w:rPr>
  </w:style>
  <w:style w:type="paragraph" w:styleId="List">
    <w:name w:val="List"/>
    <w:basedOn w:val="Normal"/>
    <w:uiPriority w:val="99"/>
    <w:unhideWhenUsed/>
    <w:rsid w:val="006E0B21"/>
    <w:pPr>
      <w:ind w:left="360" w:hanging="360"/>
      <w:contextualSpacing/>
    </w:pPr>
  </w:style>
  <w:style w:type="paragraph" w:styleId="List2">
    <w:name w:val="List 2"/>
    <w:basedOn w:val="Normal"/>
    <w:uiPriority w:val="99"/>
    <w:unhideWhenUsed/>
    <w:rsid w:val="006E0B21"/>
    <w:pPr>
      <w:ind w:left="720" w:hanging="360"/>
      <w:contextualSpacing/>
    </w:pPr>
  </w:style>
  <w:style w:type="paragraph" w:styleId="List3">
    <w:name w:val="List 3"/>
    <w:basedOn w:val="Normal"/>
    <w:uiPriority w:val="99"/>
    <w:unhideWhenUsed/>
    <w:rsid w:val="006E0B21"/>
    <w:pPr>
      <w:ind w:left="1080" w:hanging="360"/>
      <w:contextualSpacing/>
    </w:pPr>
  </w:style>
  <w:style w:type="paragraph" w:styleId="List4">
    <w:name w:val="List 4"/>
    <w:basedOn w:val="Normal"/>
    <w:uiPriority w:val="99"/>
    <w:unhideWhenUsed/>
    <w:rsid w:val="006E0B21"/>
    <w:pPr>
      <w:ind w:left="1440" w:hanging="360"/>
      <w:contextualSpacing/>
    </w:pPr>
  </w:style>
  <w:style w:type="paragraph" w:styleId="List5">
    <w:name w:val="List 5"/>
    <w:basedOn w:val="Normal"/>
    <w:uiPriority w:val="99"/>
    <w:unhideWhenUsed/>
    <w:rsid w:val="006E0B21"/>
    <w:pPr>
      <w:ind w:left="1800" w:hanging="360"/>
      <w:contextualSpacing/>
    </w:pPr>
  </w:style>
  <w:style w:type="paragraph" w:styleId="ListBullet">
    <w:name w:val="List Bullet"/>
    <w:basedOn w:val="Normal"/>
    <w:uiPriority w:val="99"/>
    <w:unhideWhenUsed/>
    <w:qFormat/>
    <w:rsid w:val="006E0B21"/>
    <w:pPr>
      <w:numPr>
        <w:numId w:val="5"/>
      </w:numPr>
      <w:ind w:left="720"/>
      <w:contextualSpacing/>
    </w:pPr>
  </w:style>
  <w:style w:type="paragraph" w:styleId="ListBullet2">
    <w:name w:val="List Bullet 2"/>
    <w:basedOn w:val="Normal"/>
    <w:uiPriority w:val="99"/>
    <w:unhideWhenUsed/>
    <w:rsid w:val="006E0B21"/>
    <w:pPr>
      <w:numPr>
        <w:numId w:val="6"/>
      </w:numPr>
      <w:contextualSpacing/>
    </w:pPr>
  </w:style>
  <w:style w:type="paragraph" w:styleId="ListBullet3">
    <w:name w:val="List Bullet 3"/>
    <w:basedOn w:val="Normal"/>
    <w:uiPriority w:val="99"/>
    <w:unhideWhenUsed/>
    <w:rsid w:val="006E0B21"/>
    <w:pPr>
      <w:numPr>
        <w:numId w:val="7"/>
      </w:numPr>
      <w:contextualSpacing/>
    </w:pPr>
    <w:rPr>
      <w:sz w:val="24"/>
    </w:rPr>
  </w:style>
  <w:style w:type="paragraph" w:styleId="TableofFigures">
    <w:name w:val="table of figures"/>
    <w:basedOn w:val="Normal"/>
    <w:next w:val="Normal"/>
    <w:uiPriority w:val="99"/>
    <w:unhideWhenUsed/>
    <w:rsid w:val="006E0B21"/>
    <w:pPr>
      <w:spacing w:after="0" w:line="240" w:lineRule="auto"/>
    </w:pPr>
  </w:style>
  <w:style w:type="paragraph" w:styleId="DocumentMap">
    <w:name w:val="Document Map"/>
    <w:basedOn w:val="Normal"/>
    <w:link w:val="DocumentMapChar"/>
    <w:uiPriority w:val="99"/>
    <w:semiHidden/>
    <w:unhideWhenUsed/>
    <w:rsid w:val="006E0B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E0B21"/>
    <w:rPr>
      <w:rFonts w:ascii="Tahoma" w:hAnsi="Tahoma" w:cs="Tahoma"/>
      <w:kern w:val="2"/>
      <w:sz w:val="16"/>
      <w:szCs w:val="16"/>
    </w:rPr>
  </w:style>
  <w:style w:type="paragraph" w:customStyle="1" w:styleId="Heading1unnumbered">
    <w:name w:val="Heading 1 unnumbered"/>
    <w:basedOn w:val="Heading1"/>
    <w:next w:val="Normal"/>
    <w:qFormat/>
    <w:rsid w:val="006E0B21"/>
    <w:pPr>
      <w:numPr>
        <w:numId w:val="0"/>
      </w:numPr>
    </w:pPr>
  </w:style>
  <w:style w:type="character" w:styleId="PlaceholderText">
    <w:name w:val="Placeholder Text"/>
    <w:basedOn w:val="DefaultParagraphFont"/>
    <w:uiPriority w:val="99"/>
    <w:semiHidden/>
    <w:rsid w:val="006E0B21"/>
    <w:rPr>
      <w:color w:val="808080"/>
    </w:rPr>
  </w:style>
  <w:style w:type="character" w:customStyle="1" w:styleId="BodyTextChar">
    <w:name w:val="Body Text Char"/>
    <w:basedOn w:val="DefaultParagraphFont"/>
    <w:link w:val="BodyText"/>
    <w:uiPriority w:val="99"/>
    <w:rsid w:val="006E0B21"/>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6E0B21"/>
    <w:rPr>
      <w:rFonts w:ascii="Times New Roman" w:hAnsi="Times New Roman" w:cs="Angsana New"/>
      <w:kern w:val="2"/>
      <w:sz w:val="26"/>
      <w:szCs w:val="20"/>
    </w:rPr>
  </w:style>
  <w:style w:type="paragraph" w:styleId="TOC5">
    <w:name w:val="toc 5"/>
    <w:basedOn w:val="Normal"/>
    <w:next w:val="Normal"/>
    <w:autoRedefine/>
    <w:uiPriority w:val="39"/>
    <w:unhideWhenUsed/>
    <w:rsid w:val="001C3B72"/>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C3B72"/>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3B72"/>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3B72"/>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3B72"/>
    <w:pPr>
      <w:spacing w:before="0" w:after="100" w:line="259" w:lineRule="auto"/>
      <w:ind w:left="176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C3B72"/>
    <w:rPr>
      <w:color w:val="605E5C"/>
      <w:shd w:val="clear" w:color="auto" w:fill="E1DFDD"/>
    </w:rPr>
  </w:style>
  <w:style w:type="character" w:customStyle="1" w:styleId="UnresolvedMention2">
    <w:name w:val="Unresolved Mention2"/>
    <w:basedOn w:val="DefaultParagraphFont"/>
    <w:uiPriority w:val="99"/>
    <w:semiHidden/>
    <w:unhideWhenUsed/>
    <w:rsid w:val="00665C63"/>
    <w:rPr>
      <w:color w:val="605E5C"/>
      <w:shd w:val="clear" w:color="auto" w:fill="E1DFDD"/>
    </w:rPr>
  </w:style>
  <w:style w:type="character" w:styleId="Emphasis">
    <w:name w:val="Emphasis"/>
    <w:basedOn w:val="DefaultParagraphFont"/>
    <w:uiPriority w:val="20"/>
    <w:qFormat/>
    <w:rsid w:val="008A4CA6"/>
    <w:rPr>
      <w:i/>
      <w:iCs/>
    </w:rPr>
  </w:style>
  <w:style w:type="character" w:styleId="UnresolvedMention">
    <w:name w:val="Unresolved Mention"/>
    <w:basedOn w:val="DefaultParagraphFont"/>
    <w:uiPriority w:val="99"/>
    <w:semiHidden/>
    <w:unhideWhenUsed/>
    <w:rsid w:val="00695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2500">
      <w:bodyDiv w:val="1"/>
      <w:marLeft w:val="0"/>
      <w:marRight w:val="0"/>
      <w:marTop w:val="0"/>
      <w:marBottom w:val="0"/>
      <w:divBdr>
        <w:top w:val="none" w:sz="0" w:space="0" w:color="auto"/>
        <w:left w:val="none" w:sz="0" w:space="0" w:color="auto"/>
        <w:bottom w:val="none" w:sz="0" w:space="0" w:color="auto"/>
        <w:right w:val="none" w:sz="0" w:space="0" w:color="auto"/>
      </w:divBdr>
    </w:div>
    <w:div w:id="104466997">
      <w:bodyDiv w:val="1"/>
      <w:marLeft w:val="0"/>
      <w:marRight w:val="0"/>
      <w:marTop w:val="0"/>
      <w:marBottom w:val="0"/>
      <w:divBdr>
        <w:top w:val="none" w:sz="0" w:space="0" w:color="auto"/>
        <w:left w:val="none" w:sz="0" w:space="0" w:color="auto"/>
        <w:bottom w:val="none" w:sz="0" w:space="0" w:color="auto"/>
        <w:right w:val="none" w:sz="0" w:space="0" w:color="auto"/>
      </w:divBdr>
    </w:div>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246354902">
      <w:bodyDiv w:val="1"/>
      <w:marLeft w:val="0"/>
      <w:marRight w:val="0"/>
      <w:marTop w:val="0"/>
      <w:marBottom w:val="0"/>
      <w:divBdr>
        <w:top w:val="none" w:sz="0" w:space="0" w:color="auto"/>
        <w:left w:val="none" w:sz="0" w:space="0" w:color="auto"/>
        <w:bottom w:val="none" w:sz="0" w:space="0" w:color="auto"/>
        <w:right w:val="none" w:sz="0" w:space="0" w:color="auto"/>
      </w:divBdr>
    </w:div>
    <w:div w:id="291904261">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34835551">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864056849">
      <w:bodyDiv w:val="1"/>
      <w:marLeft w:val="0"/>
      <w:marRight w:val="0"/>
      <w:marTop w:val="0"/>
      <w:marBottom w:val="0"/>
      <w:divBdr>
        <w:top w:val="none" w:sz="0" w:space="0" w:color="auto"/>
        <w:left w:val="none" w:sz="0" w:space="0" w:color="auto"/>
        <w:bottom w:val="none" w:sz="0" w:space="0" w:color="auto"/>
        <w:right w:val="none" w:sz="0" w:space="0" w:color="auto"/>
      </w:divBdr>
    </w:div>
    <w:div w:id="1162889065">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354377241">
      <w:bodyDiv w:val="1"/>
      <w:marLeft w:val="0"/>
      <w:marRight w:val="0"/>
      <w:marTop w:val="0"/>
      <w:marBottom w:val="0"/>
      <w:divBdr>
        <w:top w:val="none" w:sz="0" w:space="0" w:color="auto"/>
        <w:left w:val="none" w:sz="0" w:space="0" w:color="auto"/>
        <w:bottom w:val="none" w:sz="0" w:space="0" w:color="auto"/>
        <w:right w:val="none" w:sz="0" w:space="0" w:color="auto"/>
      </w:divBdr>
    </w:div>
    <w:div w:id="1488739340">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112">
      <w:bodyDiv w:val="1"/>
      <w:marLeft w:val="0"/>
      <w:marRight w:val="0"/>
      <w:marTop w:val="0"/>
      <w:marBottom w:val="0"/>
      <w:divBdr>
        <w:top w:val="none" w:sz="0" w:space="0" w:color="auto"/>
        <w:left w:val="none" w:sz="0" w:space="0" w:color="auto"/>
        <w:bottom w:val="none" w:sz="0" w:space="0" w:color="auto"/>
        <w:right w:val="none" w:sz="0" w:space="0" w:color="auto"/>
      </w:divBdr>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1880506810">
      <w:bodyDiv w:val="1"/>
      <w:marLeft w:val="0"/>
      <w:marRight w:val="0"/>
      <w:marTop w:val="0"/>
      <w:marBottom w:val="0"/>
      <w:divBdr>
        <w:top w:val="none" w:sz="0" w:space="0" w:color="auto"/>
        <w:left w:val="none" w:sz="0" w:space="0" w:color="auto"/>
        <w:bottom w:val="none" w:sz="0" w:space="0" w:color="auto"/>
        <w:right w:val="none" w:sz="0" w:space="0" w:color="auto"/>
      </w:divBdr>
    </w:div>
    <w:div w:id="1993560358">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vertabelo.com/blog/er-diagram-for-hospital-management-system/"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blo.asia/p/phan-tich-thiet-ke-he-thong-thong-tin-su-dung-bieu-do-uml-phan-1-PjxMe6yNG4Y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uru99.com/c-sharp-windows-forms-applic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academia.edu/43576204/Hospital_Database_Management_System_sql_project_report_"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qlservertutorial.net/"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D8972-510F-4ABC-A3AF-47D67B66F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9652</TotalTime>
  <Pages>77</Pages>
  <Words>13817</Words>
  <Characters>78762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177</cp:revision>
  <dcterms:created xsi:type="dcterms:W3CDTF">2023-07-12T13:58:00Z</dcterms:created>
  <dcterms:modified xsi:type="dcterms:W3CDTF">2023-08-03T18:14:00Z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